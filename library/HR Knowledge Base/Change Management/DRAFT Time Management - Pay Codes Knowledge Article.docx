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iagrams/data3.xml" ContentType="application/vnd.openxmlformats-officedocument.drawingml.diagramData+xml"/>
  <Override PartName="/word/diagrams/data2.xml" ContentType="application/vnd.openxmlformats-officedocument.drawingml.diagramData+xml"/>
  <Override PartName="/word/diagrams/data4.xml" ContentType="application/vnd.openxmlformats-officedocument.drawingml.diagramData+xml"/>
  <Override PartName="/word/document.xml" ContentType="application/vnd.openxmlformats-officedocument.wordprocessingml.document.main+xml"/>
  <Override PartName="/word/diagrams/layout3.xml" ContentType="application/vnd.openxmlformats-officedocument.drawingml.diagramLayout+xml"/>
  <Override PartName="/word/diagrams/drawing2.xml" ContentType="application/vnd.ms-office.drawingml.diagramDrawing+xml"/>
  <Override PartName="/word/diagrams/quickStyle2.xml" ContentType="application/vnd.openxmlformats-officedocument.drawingml.diagramStyle+xml"/>
  <Override PartName="/word/diagrams/layout2.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theme/theme1.xml" ContentType="application/vnd.openxmlformats-officedocument.theme+xml"/>
  <Override PartName="/word/diagrams/drawing4.xml" ContentType="application/vnd.ms-office.drawingml.diagramDrawing+xml"/>
  <Override PartName="/word/diagrams/colors4.xml" ContentType="application/vnd.openxmlformats-officedocument.drawingml.diagramColors+xml"/>
  <Override PartName="/word/diagrams/quickStyle4.xml" ContentType="application/vnd.openxmlformats-officedocument.drawingml.diagramStyle+xml"/>
  <Override PartName="/word/diagrams/layout4.xml" ContentType="application/vnd.openxmlformats-officedocument.drawingml.diagramLayout+xml"/>
  <Override PartName="/word/diagrams/colors2.xml" ContentType="application/vnd.openxmlformats-officedocument.drawingml.diagramColors+xml"/>
  <Override PartName="/word/diagrams/colors1.xml" ContentType="application/vnd.openxmlformats-officedocument.drawingml.diagramColors+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99A1F" w14:textId="77777777"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DE026E">
        <w:rPr>
          <w:rFonts w:ascii="Calibri Light" w:hAnsi="Calibri Light"/>
          <w:sz w:val="72"/>
          <w:szCs w:val="72"/>
        </w:rPr>
        <w:t>WFM</w:t>
      </w:r>
      <w:proofErr w:type="spellEnd"/>
      <w:r>
        <w:rPr>
          <w:rFonts w:ascii="Calibri Light" w:hAnsi="Calibri Light"/>
          <w:sz w:val="72"/>
          <w:szCs w:val="72"/>
        </w:rPr>
        <w:t xml:space="preserve">: </w:t>
      </w:r>
      <w:r w:rsidR="00DE026E">
        <w:rPr>
          <w:rFonts w:ascii="Calibri Light" w:hAnsi="Calibri Light"/>
          <w:sz w:val="72"/>
          <w:szCs w:val="72"/>
        </w:rPr>
        <w:t>Time Management</w:t>
      </w:r>
    </w:p>
    <w:p w14:paraId="286A669D" w14:textId="77777777"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14:paraId="3CCBA398"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4EF563A" w14:textId="77777777" w:rsidR="00637B28" w:rsidRPr="009773F4" w:rsidRDefault="00637B28" w:rsidP="000F22AE">
            <w:pPr>
              <w:rPr>
                <w:rFonts w:ascii="Calibri Light" w:hAnsi="Calibri Light"/>
                <w:sz w:val="28"/>
                <w:szCs w:val="28"/>
              </w:rPr>
            </w:pPr>
            <w:r w:rsidRPr="009773F4">
              <w:rPr>
                <w:rFonts w:ascii="Calibri Light" w:hAnsi="Calibri Light"/>
                <w:sz w:val="28"/>
                <w:szCs w:val="28"/>
              </w:rPr>
              <w:t>Contents</w:t>
            </w:r>
          </w:p>
        </w:tc>
      </w:tr>
      <w:tr w:rsidR="00637B28" w:rsidRPr="00164A47" w14:paraId="3078DB69"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1D0E419" w14:textId="32FA49E7" w:rsidR="008A6E9A" w:rsidRDefault="00637B28">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99718460" w:history="1">
              <w:r w:rsidR="008A6E9A" w:rsidRPr="00B06A84">
                <w:rPr>
                  <w:rStyle w:val="Hyperlink"/>
                  <w:noProof/>
                </w:rPr>
                <w:t>Document Version Control</w:t>
              </w:r>
              <w:r w:rsidR="008A6E9A">
                <w:rPr>
                  <w:noProof/>
                  <w:webHidden/>
                </w:rPr>
                <w:tab/>
              </w:r>
              <w:r w:rsidR="008A6E9A">
                <w:rPr>
                  <w:noProof/>
                  <w:webHidden/>
                </w:rPr>
                <w:fldChar w:fldCharType="begin"/>
              </w:r>
              <w:r w:rsidR="008A6E9A">
                <w:rPr>
                  <w:noProof/>
                  <w:webHidden/>
                </w:rPr>
                <w:instrText xml:space="preserve"> PAGEREF _Toc99718460 \h </w:instrText>
              </w:r>
              <w:r w:rsidR="008A6E9A">
                <w:rPr>
                  <w:noProof/>
                  <w:webHidden/>
                </w:rPr>
              </w:r>
              <w:r w:rsidR="008A6E9A">
                <w:rPr>
                  <w:noProof/>
                  <w:webHidden/>
                </w:rPr>
                <w:fldChar w:fldCharType="separate"/>
              </w:r>
              <w:r w:rsidR="008A6E9A">
                <w:rPr>
                  <w:noProof/>
                  <w:webHidden/>
                </w:rPr>
                <w:t>1</w:t>
              </w:r>
              <w:r w:rsidR="008A6E9A">
                <w:rPr>
                  <w:noProof/>
                  <w:webHidden/>
                </w:rPr>
                <w:fldChar w:fldCharType="end"/>
              </w:r>
            </w:hyperlink>
          </w:p>
          <w:p w14:paraId="45CB3998" w14:textId="28A9D7FB" w:rsidR="008A6E9A" w:rsidRDefault="003B6F57">
            <w:pPr>
              <w:pStyle w:val="TOC1"/>
              <w:rPr>
                <w:rFonts w:asciiTheme="minorHAnsi" w:eastAsiaTheme="minorEastAsia" w:hAnsiTheme="minorHAnsi"/>
                <w:bCs/>
                <w:noProof/>
                <w:sz w:val="22"/>
                <w:szCs w:val="22"/>
                <w:lang w:eastAsia="en-GB"/>
              </w:rPr>
            </w:pPr>
            <w:hyperlink w:anchor="_Toc99718461" w:history="1">
              <w:r w:rsidR="008A6E9A" w:rsidRPr="00B06A84">
                <w:rPr>
                  <w:rStyle w:val="Hyperlink"/>
                  <w:noProof/>
                </w:rPr>
                <w:t>Approved process for raising</w:t>
              </w:r>
              <w:r w:rsidR="008A6E9A">
                <w:rPr>
                  <w:noProof/>
                  <w:webHidden/>
                </w:rPr>
                <w:tab/>
              </w:r>
              <w:r w:rsidR="008A6E9A">
                <w:rPr>
                  <w:noProof/>
                  <w:webHidden/>
                </w:rPr>
                <w:fldChar w:fldCharType="begin"/>
              </w:r>
              <w:r w:rsidR="008A6E9A">
                <w:rPr>
                  <w:noProof/>
                  <w:webHidden/>
                </w:rPr>
                <w:instrText xml:space="preserve"> PAGEREF _Toc99718461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06D6400" w14:textId="28ACA650" w:rsidR="008A6E9A" w:rsidRDefault="003B6F57">
            <w:pPr>
              <w:pStyle w:val="TOC1"/>
              <w:rPr>
                <w:rFonts w:asciiTheme="minorHAnsi" w:eastAsiaTheme="minorEastAsia" w:hAnsiTheme="minorHAnsi"/>
                <w:bCs/>
                <w:noProof/>
                <w:sz w:val="22"/>
                <w:szCs w:val="22"/>
                <w:lang w:eastAsia="en-GB"/>
              </w:rPr>
            </w:pPr>
            <w:hyperlink w:anchor="_Toc99718462" w:history="1">
              <w:r w:rsidR="008A6E9A" w:rsidRPr="00B06A84">
                <w:rPr>
                  <w:rStyle w:val="Hyperlink"/>
                  <w:noProof/>
                </w:rPr>
                <w:t>Consultation &amp; Approval</w:t>
              </w:r>
              <w:r w:rsidR="008A6E9A">
                <w:rPr>
                  <w:noProof/>
                  <w:webHidden/>
                </w:rPr>
                <w:tab/>
              </w:r>
              <w:r w:rsidR="008A6E9A">
                <w:rPr>
                  <w:noProof/>
                  <w:webHidden/>
                </w:rPr>
                <w:fldChar w:fldCharType="begin"/>
              </w:r>
              <w:r w:rsidR="008A6E9A">
                <w:rPr>
                  <w:noProof/>
                  <w:webHidden/>
                </w:rPr>
                <w:instrText xml:space="preserve"> PAGEREF _Toc99718462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1FA20E12" w14:textId="2977E8CA" w:rsidR="008A6E9A" w:rsidRDefault="003B6F57">
            <w:pPr>
              <w:pStyle w:val="TOC1"/>
              <w:rPr>
                <w:rFonts w:asciiTheme="minorHAnsi" w:eastAsiaTheme="minorEastAsia" w:hAnsiTheme="minorHAnsi"/>
                <w:bCs/>
                <w:noProof/>
                <w:sz w:val="22"/>
                <w:szCs w:val="22"/>
                <w:lang w:eastAsia="en-GB"/>
              </w:rPr>
            </w:pPr>
            <w:hyperlink w:anchor="_Toc99718463" w:history="1">
              <w:r w:rsidR="008A6E9A" w:rsidRPr="00B06A84">
                <w:rPr>
                  <w:rStyle w:val="Hyperlink"/>
                  <w:noProof/>
                </w:rPr>
                <w:t>Change Management</w:t>
              </w:r>
              <w:r w:rsidR="008A6E9A">
                <w:rPr>
                  <w:noProof/>
                  <w:webHidden/>
                </w:rPr>
                <w:tab/>
              </w:r>
              <w:r w:rsidR="008A6E9A">
                <w:rPr>
                  <w:noProof/>
                  <w:webHidden/>
                </w:rPr>
                <w:fldChar w:fldCharType="begin"/>
              </w:r>
              <w:r w:rsidR="008A6E9A">
                <w:rPr>
                  <w:noProof/>
                  <w:webHidden/>
                </w:rPr>
                <w:instrText xml:space="preserve"> PAGEREF _Toc99718463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702999D" w14:textId="6FC16613" w:rsidR="008A6E9A" w:rsidRDefault="003B6F57">
            <w:pPr>
              <w:pStyle w:val="TOC1"/>
              <w:rPr>
                <w:rFonts w:asciiTheme="minorHAnsi" w:eastAsiaTheme="minorEastAsia" w:hAnsiTheme="minorHAnsi"/>
                <w:bCs/>
                <w:noProof/>
                <w:sz w:val="22"/>
                <w:szCs w:val="22"/>
                <w:lang w:eastAsia="en-GB"/>
              </w:rPr>
            </w:pPr>
            <w:hyperlink w:anchor="_Toc99718464" w:history="1">
              <w:r w:rsidR="008A6E9A" w:rsidRPr="00B06A84">
                <w:rPr>
                  <w:rStyle w:val="Hyperlink"/>
                  <w:noProof/>
                </w:rPr>
                <w:t>How to</w:t>
              </w:r>
              <w:r w:rsidR="008A6E9A">
                <w:rPr>
                  <w:noProof/>
                  <w:webHidden/>
                </w:rPr>
                <w:tab/>
              </w:r>
              <w:r w:rsidR="008A6E9A">
                <w:rPr>
                  <w:noProof/>
                  <w:webHidden/>
                </w:rPr>
                <w:fldChar w:fldCharType="begin"/>
              </w:r>
              <w:r w:rsidR="008A6E9A">
                <w:rPr>
                  <w:noProof/>
                  <w:webHidden/>
                </w:rPr>
                <w:instrText xml:space="preserve"> PAGEREF _Toc99718464 \h </w:instrText>
              </w:r>
              <w:r w:rsidR="008A6E9A">
                <w:rPr>
                  <w:noProof/>
                  <w:webHidden/>
                </w:rPr>
              </w:r>
              <w:r w:rsidR="008A6E9A">
                <w:rPr>
                  <w:noProof/>
                  <w:webHidden/>
                </w:rPr>
                <w:fldChar w:fldCharType="separate"/>
              </w:r>
              <w:r w:rsidR="008A6E9A">
                <w:rPr>
                  <w:noProof/>
                  <w:webHidden/>
                </w:rPr>
                <w:t>3</w:t>
              </w:r>
              <w:r w:rsidR="008A6E9A">
                <w:rPr>
                  <w:noProof/>
                  <w:webHidden/>
                </w:rPr>
                <w:fldChar w:fldCharType="end"/>
              </w:r>
            </w:hyperlink>
          </w:p>
          <w:p w14:paraId="29CBE40B" w14:textId="150C34FC" w:rsidR="008A6E9A" w:rsidRDefault="003B6F57">
            <w:pPr>
              <w:pStyle w:val="TOC1"/>
              <w:rPr>
                <w:rFonts w:asciiTheme="minorHAnsi" w:eastAsiaTheme="minorEastAsia" w:hAnsiTheme="minorHAnsi"/>
                <w:bCs/>
                <w:noProof/>
                <w:sz w:val="22"/>
                <w:szCs w:val="22"/>
                <w:lang w:eastAsia="en-GB"/>
              </w:rPr>
            </w:pPr>
            <w:hyperlink w:anchor="_Toc99718465" w:history="1">
              <w:r w:rsidR="008A6E9A" w:rsidRPr="00B06A84">
                <w:rPr>
                  <w:rStyle w:val="Hyperlink"/>
                  <w:noProof/>
                </w:rPr>
                <w:t>Testing</w:t>
              </w:r>
              <w:r w:rsidR="008A6E9A">
                <w:rPr>
                  <w:noProof/>
                  <w:webHidden/>
                </w:rPr>
                <w:tab/>
              </w:r>
              <w:r w:rsidR="008A6E9A">
                <w:rPr>
                  <w:noProof/>
                  <w:webHidden/>
                </w:rPr>
                <w:fldChar w:fldCharType="begin"/>
              </w:r>
              <w:r w:rsidR="008A6E9A">
                <w:rPr>
                  <w:noProof/>
                  <w:webHidden/>
                </w:rPr>
                <w:instrText xml:space="preserve"> PAGEREF _Toc99718465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DF842D4" w14:textId="634BCD01" w:rsidR="008A6E9A" w:rsidRDefault="003B6F57">
            <w:pPr>
              <w:pStyle w:val="TOC1"/>
              <w:rPr>
                <w:rFonts w:asciiTheme="minorHAnsi" w:eastAsiaTheme="minorEastAsia" w:hAnsiTheme="minorHAnsi"/>
                <w:bCs/>
                <w:noProof/>
                <w:sz w:val="22"/>
                <w:szCs w:val="22"/>
                <w:lang w:eastAsia="en-GB"/>
              </w:rPr>
            </w:pPr>
            <w:hyperlink w:anchor="_Toc99718466" w:history="1">
              <w:r w:rsidR="008A6E9A" w:rsidRPr="00B06A84">
                <w:rPr>
                  <w:rStyle w:val="Hyperlink"/>
                  <w:noProof/>
                </w:rPr>
                <w:t>Communications</w:t>
              </w:r>
              <w:r w:rsidR="008A6E9A">
                <w:rPr>
                  <w:noProof/>
                  <w:webHidden/>
                </w:rPr>
                <w:tab/>
              </w:r>
              <w:r w:rsidR="008A6E9A">
                <w:rPr>
                  <w:noProof/>
                  <w:webHidden/>
                </w:rPr>
                <w:fldChar w:fldCharType="begin"/>
              </w:r>
              <w:r w:rsidR="008A6E9A">
                <w:rPr>
                  <w:noProof/>
                  <w:webHidden/>
                </w:rPr>
                <w:instrText xml:space="preserve"> PAGEREF _Toc99718466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82887C6" w14:textId="689DB5F0" w:rsidR="008A6E9A" w:rsidRDefault="003B6F57">
            <w:pPr>
              <w:pStyle w:val="TOC1"/>
              <w:rPr>
                <w:rFonts w:asciiTheme="minorHAnsi" w:eastAsiaTheme="minorEastAsia" w:hAnsiTheme="minorHAnsi"/>
                <w:bCs/>
                <w:noProof/>
                <w:sz w:val="22"/>
                <w:szCs w:val="22"/>
                <w:lang w:eastAsia="en-GB"/>
              </w:rPr>
            </w:pPr>
            <w:hyperlink w:anchor="_Toc99718467" w:history="1">
              <w:r w:rsidR="008A6E9A" w:rsidRPr="00B06A84">
                <w:rPr>
                  <w:rStyle w:val="Hyperlink"/>
                  <w:noProof/>
                </w:rPr>
                <w:t>Downstream Systems &amp; Processes</w:t>
              </w:r>
              <w:r w:rsidR="008A6E9A">
                <w:rPr>
                  <w:noProof/>
                  <w:webHidden/>
                </w:rPr>
                <w:tab/>
              </w:r>
              <w:r w:rsidR="008A6E9A">
                <w:rPr>
                  <w:noProof/>
                  <w:webHidden/>
                </w:rPr>
                <w:fldChar w:fldCharType="begin"/>
              </w:r>
              <w:r w:rsidR="008A6E9A">
                <w:rPr>
                  <w:noProof/>
                  <w:webHidden/>
                </w:rPr>
                <w:instrText xml:space="preserve"> PAGEREF _Toc99718467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15ED78B8" w14:textId="0119645F" w:rsidR="008A6E9A" w:rsidRDefault="003B6F57">
            <w:pPr>
              <w:pStyle w:val="TOC1"/>
              <w:rPr>
                <w:rFonts w:asciiTheme="minorHAnsi" w:eastAsiaTheme="minorEastAsia" w:hAnsiTheme="minorHAnsi"/>
                <w:bCs/>
                <w:noProof/>
                <w:sz w:val="22"/>
                <w:szCs w:val="22"/>
                <w:lang w:eastAsia="en-GB"/>
              </w:rPr>
            </w:pPr>
            <w:hyperlink w:anchor="_Toc99718468" w:history="1">
              <w:r w:rsidR="008A6E9A" w:rsidRPr="00B06A84">
                <w:rPr>
                  <w:rStyle w:val="Hyperlink"/>
                  <w:noProof/>
                </w:rPr>
                <w:t>Affected Reports</w:t>
              </w:r>
              <w:r w:rsidR="008A6E9A">
                <w:rPr>
                  <w:noProof/>
                  <w:webHidden/>
                </w:rPr>
                <w:tab/>
              </w:r>
              <w:r w:rsidR="008A6E9A">
                <w:rPr>
                  <w:noProof/>
                  <w:webHidden/>
                </w:rPr>
                <w:fldChar w:fldCharType="begin"/>
              </w:r>
              <w:r w:rsidR="008A6E9A">
                <w:rPr>
                  <w:noProof/>
                  <w:webHidden/>
                </w:rPr>
                <w:instrText xml:space="preserve"> PAGEREF _Toc99718468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523CF0C0" w14:textId="0C9DD413" w:rsidR="008A6E9A" w:rsidRDefault="003B6F57">
            <w:pPr>
              <w:pStyle w:val="TOC1"/>
              <w:rPr>
                <w:rFonts w:asciiTheme="minorHAnsi" w:eastAsiaTheme="minorEastAsia" w:hAnsiTheme="minorHAnsi"/>
                <w:bCs/>
                <w:noProof/>
                <w:sz w:val="22"/>
                <w:szCs w:val="22"/>
                <w:lang w:eastAsia="en-GB"/>
              </w:rPr>
            </w:pPr>
            <w:hyperlink w:anchor="_Toc99718469" w:history="1">
              <w:r w:rsidR="008A6E9A" w:rsidRPr="00B06A84">
                <w:rPr>
                  <w:rStyle w:val="Hyperlink"/>
                  <w:noProof/>
                </w:rPr>
                <w:t>Additional Background Information</w:t>
              </w:r>
              <w:r w:rsidR="008A6E9A">
                <w:rPr>
                  <w:noProof/>
                  <w:webHidden/>
                </w:rPr>
                <w:tab/>
              </w:r>
              <w:r w:rsidR="008A6E9A">
                <w:rPr>
                  <w:noProof/>
                  <w:webHidden/>
                </w:rPr>
                <w:fldChar w:fldCharType="begin"/>
              </w:r>
              <w:r w:rsidR="008A6E9A">
                <w:rPr>
                  <w:noProof/>
                  <w:webHidden/>
                </w:rPr>
                <w:instrText xml:space="preserve"> PAGEREF _Toc99718469 \h </w:instrText>
              </w:r>
              <w:r w:rsidR="008A6E9A">
                <w:rPr>
                  <w:noProof/>
                  <w:webHidden/>
                </w:rPr>
              </w:r>
              <w:r w:rsidR="008A6E9A">
                <w:rPr>
                  <w:noProof/>
                  <w:webHidden/>
                </w:rPr>
                <w:fldChar w:fldCharType="separate"/>
              </w:r>
              <w:r w:rsidR="008A6E9A">
                <w:rPr>
                  <w:noProof/>
                  <w:webHidden/>
                </w:rPr>
                <w:t>6</w:t>
              </w:r>
              <w:r w:rsidR="008A6E9A">
                <w:rPr>
                  <w:noProof/>
                  <w:webHidden/>
                </w:rPr>
                <w:fldChar w:fldCharType="end"/>
              </w:r>
            </w:hyperlink>
          </w:p>
          <w:p w14:paraId="70B37ABF" w14:textId="621CB176" w:rsidR="00637B28" w:rsidRPr="00D0627D" w:rsidRDefault="00637B28" w:rsidP="000F22AE">
            <w:pPr>
              <w:rPr>
                <w:rFonts w:ascii="Calibri Light" w:hAnsi="Calibri Light"/>
                <w:b w:val="0"/>
              </w:rPr>
            </w:pPr>
            <w:r w:rsidRPr="00164A47">
              <w:rPr>
                <w:rFonts w:ascii="Calibri Light" w:hAnsi="Calibri Light"/>
              </w:rPr>
              <w:fldChar w:fldCharType="end"/>
            </w:r>
          </w:p>
        </w:tc>
      </w:tr>
      <w:tr w:rsidR="00637B28" w:rsidRPr="00164A47" w14:paraId="606827AA"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78625E2" w14:textId="77777777" w:rsidR="00637B28" w:rsidRPr="00164A47" w:rsidRDefault="00637B28" w:rsidP="000F22AE">
            <w:pPr>
              <w:pStyle w:val="TOC1"/>
              <w:rPr>
                <w:b w:val="0"/>
                <w:sz w:val="24"/>
                <w:szCs w:val="24"/>
              </w:rPr>
            </w:pPr>
          </w:p>
        </w:tc>
      </w:tr>
    </w:tbl>
    <w:tbl>
      <w:tblPr>
        <w:tblStyle w:val="LightList-Accent2"/>
        <w:tblW w:w="0" w:type="auto"/>
        <w:tblLook w:val="04A0" w:firstRow="1" w:lastRow="0" w:firstColumn="1" w:lastColumn="0" w:noHBand="0" w:noVBand="1"/>
      </w:tblPr>
      <w:tblGrid>
        <w:gridCol w:w="1223"/>
        <w:gridCol w:w="1124"/>
        <w:gridCol w:w="1531"/>
        <w:gridCol w:w="5128"/>
      </w:tblGrid>
      <w:tr w:rsidR="00637B28" w:rsidRPr="00077103" w14:paraId="5BF896F4"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6C6996D" w14:textId="77777777" w:rsidR="00637B28" w:rsidRPr="00077103" w:rsidRDefault="00637B28" w:rsidP="000F22AE">
            <w:pPr>
              <w:pStyle w:val="TabHeader1"/>
            </w:pPr>
            <w:bookmarkStart w:id="0" w:name="_Toc99718460"/>
            <w:r>
              <w:t>Document Version Control</w:t>
            </w:r>
            <w:bookmarkEnd w:id="0"/>
            <w:r w:rsidRPr="00077103">
              <w:t xml:space="preserve"> </w:t>
            </w:r>
          </w:p>
        </w:tc>
      </w:tr>
      <w:tr w:rsidR="00637B28" w:rsidRPr="00CA64F5" w14:paraId="7BC8652D"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AC3FCDC" w14:textId="77777777" w:rsidR="00637B28" w:rsidRPr="00CA64F5" w:rsidRDefault="00637B28" w:rsidP="000F22AE">
            <w:pPr>
              <w:rPr>
                <w:rFonts w:ascii="Arial Narrow" w:hAnsi="Arial Narrow"/>
                <w:b w:val="0"/>
                <w:i/>
              </w:rPr>
            </w:pPr>
            <w:r>
              <w:rPr>
                <w:rFonts w:ascii="Arial Narrow" w:hAnsi="Arial Narrow"/>
                <w:b w:val="0"/>
                <w:i/>
              </w:rPr>
              <w:t>Change History/Review Details</w:t>
            </w:r>
          </w:p>
        </w:tc>
      </w:tr>
      <w:tr w:rsidR="00637B28" w:rsidRPr="00CA64F5" w14:paraId="5B18268C"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1DE66B5" w14:textId="77777777" w:rsidR="00637B28" w:rsidRPr="0049146E" w:rsidRDefault="00637B28" w:rsidP="000F22AE">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C17153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7C964C5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14:paraId="2CFC0352"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14:paraId="6D386D34"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488BA6D2" w14:textId="09B21C78" w:rsidR="00637B28" w:rsidRPr="0049146E" w:rsidRDefault="00EA2BB1" w:rsidP="000F22AE">
            <w:pPr>
              <w:rPr>
                <w:b w:val="0"/>
                <w:bCs w:val="0"/>
              </w:rPr>
            </w:pPr>
            <w:r>
              <w:rPr>
                <w:b w:val="0"/>
                <w:bCs w:val="0"/>
              </w:rPr>
              <w:t>M</w:t>
            </w:r>
            <w:r w:rsidR="00B86ED8">
              <w:rPr>
                <w:b w:val="0"/>
                <w:bCs w:val="0"/>
              </w:rPr>
              <w:t>ar22</w:t>
            </w:r>
          </w:p>
        </w:tc>
        <w:tc>
          <w:tcPr>
            <w:tcW w:w="1134" w:type="dxa"/>
            <w:tcBorders>
              <w:left w:val="single" w:sz="8" w:space="0" w:color="ED7D31" w:themeColor="accent2"/>
              <w:right w:val="single" w:sz="8" w:space="0" w:color="ED7D31" w:themeColor="accent2"/>
            </w:tcBorders>
          </w:tcPr>
          <w:p w14:paraId="308B9796" w14:textId="671C086D" w:rsidR="00637B28" w:rsidRPr="0049146E" w:rsidRDefault="00C644AB" w:rsidP="000F22AE">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14:paraId="76433266"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14:paraId="0AF17C41"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14:paraId="650FDF89"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8C24872"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40620E43"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0CC9F9CF"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14:paraId="3B812908"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pPr>
          </w:p>
        </w:tc>
      </w:tr>
      <w:tr w:rsidR="00637B28" w:rsidRPr="0049146E" w14:paraId="38678491"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CFF7D7C"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607DDB68"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57570B0F"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14:paraId="415015F7"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pPr>
          </w:p>
        </w:tc>
      </w:tr>
    </w:tbl>
    <w:p w14:paraId="76556E5D" w14:textId="77777777" w:rsidR="00637B28" w:rsidRDefault="00637B28" w:rsidP="00637B28">
      <w:pPr>
        <w:spacing w:after="0" w:line="240" w:lineRule="auto"/>
      </w:pPr>
    </w:p>
    <w:p w14:paraId="4677CEC2" w14:textId="77777777" w:rsidR="00637B28" w:rsidRDefault="00637B28" w:rsidP="00637B28"/>
    <w:p w14:paraId="7D43D4BF" w14:textId="77777777" w:rsidR="00637B28" w:rsidRDefault="00637B28" w:rsidP="00637B28"/>
    <w:p w14:paraId="2E458F49" w14:textId="77777777"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14:paraId="58676110"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D96AC93" w14:textId="77777777" w:rsidR="00637B28" w:rsidRPr="00077103" w:rsidRDefault="00637B28" w:rsidP="000F22AE">
            <w:pPr>
              <w:pStyle w:val="TabHeader1"/>
            </w:pPr>
            <w:bookmarkStart w:id="1" w:name="_Toc99718461"/>
            <w:r w:rsidRPr="00077103">
              <w:lastRenderedPageBreak/>
              <w:t>Approved process for raising</w:t>
            </w:r>
            <w:bookmarkEnd w:id="1"/>
            <w:r w:rsidRPr="00077103">
              <w:t xml:space="preserve"> </w:t>
            </w:r>
          </w:p>
        </w:tc>
      </w:tr>
      <w:tr w:rsidR="00637B28" w:rsidRPr="00CA64F5" w14:paraId="4E1CA0FA"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1037E9A" w14:textId="77777777" w:rsidR="00637B28" w:rsidRPr="00CA64F5" w:rsidRDefault="00637B28" w:rsidP="000F22A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14:paraId="01506893"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587827" w14:textId="77777777" w:rsidR="00443F25" w:rsidRDefault="00443F25" w:rsidP="00443F25">
            <w:pPr>
              <w:rPr>
                <w:b w:val="0"/>
              </w:rPr>
            </w:pPr>
            <w:r w:rsidRPr="00443F25">
              <w:rPr>
                <w:b w:val="0"/>
              </w:rPr>
              <w:t xml:space="preserve">A request for change could come from any source and </w:t>
            </w:r>
            <w:r>
              <w:rPr>
                <w:b w:val="0"/>
              </w:rPr>
              <w:t>is</w:t>
            </w:r>
            <w:r w:rsidRPr="00443F25">
              <w:rPr>
                <w:b w:val="0"/>
              </w:rPr>
              <w:t xml:space="preserve"> most likely to be a business requirement due to changes in existing process or implementation of new processes.  </w:t>
            </w:r>
          </w:p>
          <w:p w14:paraId="4C064822" w14:textId="77777777" w:rsidR="00443F25" w:rsidRPr="00443F25" w:rsidRDefault="00443F25" w:rsidP="00443F25">
            <w:pPr>
              <w:rPr>
                <w:b w:val="0"/>
              </w:rPr>
            </w:pPr>
            <w:r>
              <w:rPr>
                <w:b w:val="0"/>
              </w:rPr>
              <w:t>Alternatively it could be a fix or enhancement that has been provided by the supplier.</w:t>
            </w:r>
          </w:p>
          <w:p w14:paraId="280A23A2" w14:textId="77777777" w:rsidR="00443F25" w:rsidRPr="00443F25" w:rsidRDefault="00443F25" w:rsidP="00443F25">
            <w:pPr>
              <w:rPr>
                <w:b w:val="0"/>
              </w:rPr>
            </w:pPr>
            <w:r w:rsidRPr="00443F25">
              <w:rPr>
                <w:b w:val="0"/>
              </w:rPr>
              <w:t xml:space="preserve">Any changes to any area of the Portal must follow the Change Management process in force at the time of the change. </w:t>
            </w:r>
          </w:p>
          <w:p w14:paraId="2805CB2E" w14:textId="77777777" w:rsidR="00637B28" w:rsidRPr="00CA64F5" w:rsidRDefault="00443F25" w:rsidP="00443F25">
            <w:pPr>
              <w:rPr>
                <w:b w:val="0"/>
              </w:rPr>
            </w:pPr>
            <w:r w:rsidRPr="00443F25">
              <w:rPr>
                <w:b w:val="0"/>
              </w:rPr>
              <w:t xml:space="preserve">Changes may need to be presented at HRSEG for agreement before being implemented and possibly shared with the </w:t>
            </w:r>
            <w:proofErr w:type="spellStart"/>
            <w:r>
              <w:rPr>
                <w:b w:val="0"/>
              </w:rPr>
              <w:t>CoreTime</w:t>
            </w:r>
            <w:proofErr w:type="spellEnd"/>
            <w:r w:rsidRPr="00443F25">
              <w:rPr>
                <w:b w:val="0"/>
              </w:rPr>
              <w:t xml:space="preserve"> POG.</w:t>
            </w:r>
          </w:p>
        </w:tc>
      </w:tr>
    </w:tbl>
    <w:p w14:paraId="04C8801C" w14:textId="77777777"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14:paraId="3A952A14"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AE76833" w14:textId="77777777" w:rsidR="00637B28" w:rsidRPr="00077103" w:rsidRDefault="00637B28" w:rsidP="000F22AE">
            <w:pPr>
              <w:pStyle w:val="TabHeader1"/>
            </w:pPr>
            <w:bookmarkStart w:id="2" w:name="_Toc99718462"/>
            <w:r w:rsidRPr="00077103">
              <w:t>Consultation &amp; Approval</w:t>
            </w:r>
            <w:bookmarkEnd w:id="2"/>
          </w:p>
        </w:tc>
      </w:tr>
      <w:tr w:rsidR="00637B28" w:rsidRPr="00CA64F5" w14:paraId="3C641C66"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77C08A3" w14:textId="77777777" w:rsidR="00637B28" w:rsidRPr="00CA64F5" w:rsidRDefault="00637B28" w:rsidP="000F22AE">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14:paraId="04351464"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67A23DF5" w14:textId="77777777" w:rsidR="00443F25" w:rsidRDefault="00443F25" w:rsidP="000F22AE">
            <w:pPr>
              <w:rPr>
                <w:b w:val="0"/>
              </w:rPr>
            </w:pPr>
            <w:r w:rsidRPr="00443F25">
              <w:rPr>
                <w:b w:val="0"/>
              </w:rPr>
              <w:t xml:space="preserve">Changes may need to be presented at HRSEG for agreement before being implemented and possibly shared with the </w:t>
            </w:r>
            <w:proofErr w:type="spellStart"/>
            <w:r>
              <w:rPr>
                <w:b w:val="0"/>
              </w:rPr>
              <w:t>CoreTime</w:t>
            </w:r>
            <w:proofErr w:type="spellEnd"/>
            <w:r w:rsidRPr="00443F25">
              <w:rPr>
                <w:b w:val="0"/>
              </w:rPr>
              <w:t xml:space="preserve"> POG.</w:t>
            </w:r>
          </w:p>
          <w:p w14:paraId="562FD617" w14:textId="77777777" w:rsidR="00443F25" w:rsidRPr="00CA64F5" w:rsidRDefault="00443F25" w:rsidP="00443F25">
            <w:pPr>
              <w:rPr>
                <w:b w:val="0"/>
              </w:rPr>
            </w:pPr>
            <w:r>
              <w:rPr>
                <w:b w:val="0"/>
              </w:rPr>
              <w:t>A change may need payroll approval if it relates to Timesheets.</w:t>
            </w:r>
          </w:p>
        </w:tc>
      </w:tr>
    </w:tbl>
    <w:p w14:paraId="035BE040" w14:textId="77777777"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5AEE1A27"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B6B942" w14:textId="77777777" w:rsidR="00637B28" w:rsidRPr="00077103" w:rsidRDefault="00637B28" w:rsidP="000F22AE">
            <w:pPr>
              <w:pStyle w:val="TabHeader1"/>
            </w:pPr>
            <w:bookmarkStart w:id="3" w:name="_Toc99718463"/>
            <w:r w:rsidRPr="00077103">
              <w:t>Change Management</w:t>
            </w:r>
            <w:bookmarkEnd w:id="3"/>
          </w:p>
        </w:tc>
      </w:tr>
      <w:tr w:rsidR="00637B28" w:rsidRPr="00CA64F5" w14:paraId="4C42A892"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6E29B3" w14:textId="77777777" w:rsidR="00637B28" w:rsidRPr="00CA64F5" w:rsidRDefault="00637B28" w:rsidP="000F22AE">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14:paraId="05154028"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494628" w14:textId="3FD8BC73" w:rsidR="00637B28" w:rsidRPr="00CA64F5" w:rsidRDefault="00443F25" w:rsidP="00CF22F7">
            <w:pPr>
              <w:rPr>
                <w:b w:val="0"/>
              </w:rPr>
            </w:pPr>
            <w:r>
              <w:rPr>
                <w:b w:val="0"/>
              </w:rPr>
              <w:t xml:space="preserve">The system changes must be approved by the System Owner (the Head HR Systems) or their nominated deputy, via the change request in </w:t>
            </w:r>
            <w:r w:rsidR="00CF22F7">
              <w:rPr>
                <w:b w:val="0"/>
              </w:rPr>
              <w:t>OSM</w:t>
            </w:r>
            <w:r>
              <w:rPr>
                <w:b w:val="0"/>
              </w:rPr>
              <w:t>, ideally before implementation</w:t>
            </w:r>
          </w:p>
        </w:tc>
      </w:tr>
    </w:tbl>
    <w:p w14:paraId="1B4AE6EC" w14:textId="77777777" w:rsidR="00637B28" w:rsidRDefault="00637B28" w:rsidP="00637B28">
      <w:pPr>
        <w:spacing w:after="0" w:line="240" w:lineRule="auto"/>
      </w:pPr>
    </w:p>
    <w:p w14:paraId="23899B8A" w14:textId="77777777"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14:paraId="133D27A2"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120D2A0" w14:textId="77777777" w:rsidR="00637B28" w:rsidRPr="00CA64F5" w:rsidRDefault="00637B28" w:rsidP="000F22AE">
            <w:pPr>
              <w:pStyle w:val="TabHeader1"/>
            </w:pPr>
            <w:bookmarkStart w:id="4" w:name="_Toc99718464"/>
            <w:r w:rsidRPr="00CA64F5">
              <w:lastRenderedPageBreak/>
              <w:t>How to</w:t>
            </w:r>
            <w:bookmarkEnd w:id="4"/>
          </w:p>
        </w:tc>
      </w:tr>
      <w:tr w:rsidR="00637B28" w:rsidRPr="00CA64F5" w14:paraId="4FB4CAB4"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2C262DB9" w14:textId="77777777" w:rsidR="00637B28" w:rsidRPr="00CA64F5" w:rsidRDefault="00637B28" w:rsidP="000F22AE">
            <w:pPr>
              <w:rPr>
                <w:b w:val="0"/>
              </w:rPr>
            </w:pPr>
            <w:r w:rsidRPr="00CA64F5">
              <w:rPr>
                <w:rFonts w:ascii="Arial Narrow" w:hAnsi="Arial Narrow"/>
                <w:b w:val="0"/>
                <w:i/>
              </w:rPr>
              <w:t>Technically how to process the change in the system</w:t>
            </w:r>
          </w:p>
        </w:tc>
      </w:tr>
      <w:tr w:rsidR="00637B28" w:rsidRPr="00CA64F5" w14:paraId="25B4ACF4"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5D13394" w14:textId="77777777" w:rsidR="00637B28" w:rsidRPr="00096F68" w:rsidRDefault="00637B28" w:rsidP="000F22AE">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14:paraId="1E977AE7"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1F5BCD9B" w14:textId="77777777" w:rsidR="00843D00" w:rsidRDefault="00843D00" w:rsidP="00843D00">
            <w:pPr>
              <w:spacing w:after="0"/>
              <w:rPr>
                <w:b w:val="0"/>
              </w:rPr>
            </w:pPr>
          </w:p>
          <w:p w14:paraId="1FEB794B" w14:textId="77777777" w:rsidR="00637B28" w:rsidRPr="00764548" w:rsidRDefault="00443F25" w:rsidP="000F22AE">
            <w:pPr>
              <w:rPr>
                <w:b w:val="0"/>
              </w:rPr>
            </w:pPr>
            <w:r>
              <w:rPr>
                <w:b w:val="0"/>
              </w:rPr>
              <w:t>As there are multiple areas within Time Management please refer to the relevant 'How To' guide.</w:t>
            </w:r>
          </w:p>
          <w:p w14:paraId="2798FEC0" w14:textId="77777777" w:rsidR="00843D00" w:rsidRDefault="003B6F57" w:rsidP="000F22AE">
            <w:pPr>
              <w:rPr>
                <w:b w:val="0"/>
              </w:rPr>
            </w:pPr>
            <w:hyperlink r:id="rId5" w:history="1">
              <w:r w:rsidR="00843D00" w:rsidRPr="00843D00">
                <w:rPr>
                  <w:rStyle w:val="Hyperlink"/>
                  <w:b w:val="0"/>
                  <w:bCs w:val="0"/>
                </w:rPr>
                <w:t>HOW TO - Create Reason Codes and Reason Code Groups</w:t>
              </w:r>
            </w:hyperlink>
          </w:p>
          <w:p w14:paraId="6898F4B5" w14:textId="77777777" w:rsidR="003E66BA" w:rsidRDefault="003B6F57" w:rsidP="006714C2">
            <w:pPr>
              <w:rPr>
                <w:rStyle w:val="Hyperlink"/>
              </w:rPr>
            </w:pPr>
            <w:hyperlink r:id="rId6" w:history="1">
              <w:r w:rsidR="00843D00" w:rsidRPr="00843D00">
                <w:rPr>
                  <w:rStyle w:val="Hyperlink"/>
                  <w:b w:val="0"/>
                  <w:bCs w:val="0"/>
                </w:rPr>
                <w:t>HOW TO - Maintain Pay Codes for Time Management</w:t>
              </w:r>
            </w:hyperlink>
          </w:p>
          <w:p w14:paraId="60C5C806" w14:textId="5CE6AD2B" w:rsidR="003B6F57" w:rsidRPr="003B6F57" w:rsidRDefault="003B6F57" w:rsidP="006714C2">
            <w:pPr>
              <w:rPr>
                <w:b w:val="0"/>
              </w:rPr>
            </w:pPr>
            <w:hyperlink r:id="rId7" w:history="1">
              <w:r w:rsidRPr="003B6F57">
                <w:rPr>
                  <w:rStyle w:val="Hyperlink"/>
                  <w:b w:val="0"/>
                  <w:bCs w:val="0"/>
                </w:rPr>
                <w:t>HOW TO – Create a Pay Code Group in WFM</w:t>
              </w:r>
            </w:hyperlink>
          </w:p>
        </w:tc>
      </w:tr>
      <w:tr w:rsidR="00637B28" w:rsidRPr="00CA64F5" w14:paraId="648C263F"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3452B8E6"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2E82ECD3" w14:textId="77777777" w:rsidTr="000F22AE">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6FA41ECB" w14:textId="77777777" w:rsidR="00637B28" w:rsidRDefault="00637B28" w:rsidP="00843D00">
            <w:pPr>
              <w:spacing w:after="0"/>
              <w:rPr>
                <w:b w:val="0"/>
              </w:rPr>
            </w:pPr>
          </w:p>
          <w:p w14:paraId="063E3EC5" w14:textId="77777777" w:rsidR="00443F25" w:rsidRPr="00764548" w:rsidRDefault="00443F25" w:rsidP="00443F25">
            <w:pPr>
              <w:rPr>
                <w:b w:val="0"/>
              </w:rPr>
            </w:pPr>
            <w:r>
              <w:rPr>
                <w:b w:val="0"/>
              </w:rPr>
              <w:t>As there are multiple areas within Time Management please refer to the relevant 'How To' guide.</w:t>
            </w:r>
          </w:p>
          <w:p w14:paraId="6D2EB8A6" w14:textId="77777777" w:rsidR="00637B28" w:rsidRDefault="003B6F57" w:rsidP="000F22AE">
            <w:pPr>
              <w:rPr>
                <w:rStyle w:val="Hyperlink"/>
              </w:rPr>
            </w:pPr>
            <w:hyperlink r:id="rId8" w:history="1">
              <w:r w:rsidR="00843D00" w:rsidRPr="00843D00">
                <w:rPr>
                  <w:rStyle w:val="Hyperlink"/>
                  <w:b w:val="0"/>
                  <w:bCs w:val="0"/>
                </w:rPr>
                <w:t>HOW TO - Maintain Pay Codes for Time Management</w:t>
              </w:r>
            </w:hyperlink>
          </w:p>
          <w:p w14:paraId="36A9E354" w14:textId="346EB2AA" w:rsidR="003B6F57" w:rsidRPr="00CA64F5" w:rsidRDefault="003B6F57" w:rsidP="000F22AE">
            <w:pPr>
              <w:rPr>
                <w:b w:val="0"/>
              </w:rPr>
            </w:pPr>
            <w:hyperlink r:id="rId9" w:history="1">
              <w:r w:rsidRPr="003B6F57">
                <w:rPr>
                  <w:rStyle w:val="Hyperlink"/>
                  <w:b w:val="0"/>
                  <w:bCs w:val="0"/>
                </w:rPr>
                <w:t>HOW TO – Create a Pay Code Group in WFM</w:t>
              </w:r>
            </w:hyperlink>
          </w:p>
        </w:tc>
      </w:tr>
      <w:tr w:rsidR="00637B28" w:rsidRPr="00CA64F5" w14:paraId="55639457"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FC43649"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685FFBD0"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683EB754" w14:textId="77777777" w:rsidR="00637B28" w:rsidRDefault="00637B28" w:rsidP="00843D00">
            <w:pPr>
              <w:spacing w:after="0"/>
              <w:rPr>
                <w:b w:val="0"/>
              </w:rPr>
            </w:pPr>
          </w:p>
          <w:p w14:paraId="490BF6AB" w14:textId="77777777" w:rsidR="00443F25" w:rsidRPr="00764548" w:rsidRDefault="00443F25" w:rsidP="00443F25">
            <w:pPr>
              <w:rPr>
                <w:b w:val="0"/>
              </w:rPr>
            </w:pPr>
            <w:r>
              <w:rPr>
                <w:b w:val="0"/>
              </w:rPr>
              <w:t>As there are multiple areas within Time Management please refer to the relevant 'How To' guide.</w:t>
            </w:r>
          </w:p>
          <w:p w14:paraId="7A7FF040" w14:textId="77777777" w:rsidR="003B6F57" w:rsidRDefault="003B6F57" w:rsidP="003B6F57">
            <w:pPr>
              <w:rPr>
                <w:rStyle w:val="Hyperlink"/>
              </w:rPr>
            </w:pPr>
            <w:hyperlink r:id="rId10" w:history="1">
              <w:r w:rsidRPr="00843D00">
                <w:rPr>
                  <w:rStyle w:val="Hyperlink"/>
                  <w:b w:val="0"/>
                  <w:bCs w:val="0"/>
                </w:rPr>
                <w:t>HOW TO - Maintain Pay Codes for Time Management</w:t>
              </w:r>
            </w:hyperlink>
          </w:p>
          <w:p w14:paraId="6B02E033" w14:textId="1930B22D" w:rsidR="00637B28" w:rsidRPr="00CA64F5" w:rsidRDefault="003B6F57" w:rsidP="003B6F57">
            <w:pPr>
              <w:rPr>
                <w:b w:val="0"/>
              </w:rPr>
            </w:pPr>
            <w:hyperlink r:id="rId11" w:history="1">
              <w:r w:rsidRPr="003B6F57">
                <w:rPr>
                  <w:rStyle w:val="Hyperlink"/>
                  <w:b w:val="0"/>
                  <w:bCs w:val="0"/>
                </w:rPr>
                <w:t>HOW TO – Create a Pay Code Group in WFM</w:t>
              </w:r>
            </w:hyperlink>
          </w:p>
        </w:tc>
      </w:tr>
      <w:tr w:rsidR="00637B28" w:rsidRPr="00CA64F5" w14:paraId="188019B6"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14:paraId="454C3AFF"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14:paraId="66408151"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5672321" w14:textId="77777777" w:rsidR="00637B28" w:rsidRPr="00F86C57" w:rsidRDefault="00637B28" w:rsidP="000F22AE">
            <w:r>
              <w:t>Standard Button Names</w:t>
            </w:r>
          </w:p>
          <w:p w14:paraId="0C4A9043" w14:textId="77777777" w:rsidR="00637B28" w:rsidRPr="00F86C57" w:rsidRDefault="00637B28" w:rsidP="000F22AE">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734A13" wp14:editId="3AED8A54">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 cy="183272"/>
                          </a:xfrm>
                          <a:prstGeom prst="rect">
                            <a:avLst/>
                          </a:prstGeom>
                        </pic:spPr>
                      </pic:pic>
                    </a:graphicData>
                  </a:graphic>
                </wp:inline>
              </w:drawing>
            </w:r>
            <w:r w:rsidRPr="00F86C57">
              <w:rPr>
                <w:b w:val="0"/>
              </w:rPr>
              <w:t xml:space="preserve"> </w:t>
            </w:r>
          </w:p>
          <w:p w14:paraId="238D1C21" w14:textId="77777777" w:rsidR="00637B28" w:rsidRPr="00F86C57" w:rsidRDefault="00637B28" w:rsidP="000F22AE">
            <w:pPr>
              <w:rPr>
                <w:b w:val="0"/>
              </w:rPr>
            </w:pPr>
            <w:r w:rsidRPr="00F86C57">
              <w:rPr>
                <w:b w:val="0"/>
              </w:rPr>
              <w:t xml:space="preserve">Previous Record button: </w:t>
            </w:r>
            <w:r>
              <w:rPr>
                <w:noProof/>
                <w:lang w:eastAsia="en-GB"/>
              </w:rPr>
              <w:drawing>
                <wp:inline distT="0" distB="0" distL="0" distR="0" wp14:anchorId="45E080AC" wp14:editId="50B51D40">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648"/>
                          </a:xfrm>
                          <a:prstGeom prst="rect">
                            <a:avLst/>
                          </a:prstGeom>
                        </pic:spPr>
                      </pic:pic>
                    </a:graphicData>
                  </a:graphic>
                </wp:inline>
              </w:drawing>
            </w:r>
            <w:r w:rsidRPr="00F86C57">
              <w:rPr>
                <w:b w:val="0"/>
              </w:rPr>
              <w:t xml:space="preserve"> </w:t>
            </w:r>
          </w:p>
          <w:p w14:paraId="777CE3E5" w14:textId="77777777" w:rsidR="00637B28" w:rsidRPr="00F86C57" w:rsidRDefault="00637B28" w:rsidP="000F22AE">
            <w:pPr>
              <w:rPr>
                <w:b w:val="0"/>
              </w:rPr>
            </w:pPr>
            <w:r w:rsidRPr="00F86C57">
              <w:rPr>
                <w:b w:val="0"/>
              </w:rPr>
              <w:t xml:space="preserve">Previous Section button: </w:t>
            </w:r>
            <w:r>
              <w:rPr>
                <w:noProof/>
                <w:lang w:eastAsia="en-GB"/>
              </w:rPr>
              <w:drawing>
                <wp:inline distT="0" distB="0" distL="0" distR="0" wp14:anchorId="4F300720" wp14:editId="008E3F87">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29091"/>
                          </a:xfrm>
                          <a:prstGeom prst="rect">
                            <a:avLst/>
                          </a:prstGeom>
                        </pic:spPr>
                      </pic:pic>
                    </a:graphicData>
                  </a:graphic>
                </wp:inline>
              </w:drawing>
            </w:r>
            <w:r w:rsidRPr="00F86C57">
              <w:rPr>
                <w:b w:val="0"/>
              </w:rPr>
              <w:t xml:space="preserve"> </w:t>
            </w:r>
          </w:p>
          <w:p w14:paraId="0D3FB417" w14:textId="77777777" w:rsidR="00637B28" w:rsidRPr="00F86C57" w:rsidRDefault="00637B28" w:rsidP="000F22AE">
            <w:pPr>
              <w:rPr>
                <w:b w:val="0"/>
              </w:rPr>
            </w:pPr>
            <w:r w:rsidRPr="00F86C57">
              <w:rPr>
                <w:b w:val="0"/>
              </w:rPr>
              <w:t xml:space="preserve">Save button: </w:t>
            </w:r>
            <w:r>
              <w:rPr>
                <w:noProof/>
                <w:lang w:eastAsia="en-GB"/>
              </w:rPr>
              <w:drawing>
                <wp:inline distT="0" distB="0" distL="0" distR="0" wp14:anchorId="6C27DCE8" wp14:editId="50529955">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2171"/>
                          </a:xfrm>
                          <a:prstGeom prst="rect">
                            <a:avLst/>
                          </a:prstGeom>
                        </pic:spPr>
                      </pic:pic>
                    </a:graphicData>
                  </a:graphic>
                </wp:inline>
              </w:drawing>
            </w:r>
            <w:r w:rsidRPr="00F86C57">
              <w:rPr>
                <w:b w:val="0"/>
              </w:rPr>
              <w:t xml:space="preserve"> </w:t>
            </w:r>
          </w:p>
          <w:p w14:paraId="5FEC9F69" w14:textId="77777777" w:rsidR="00637B28" w:rsidRPr="00F86C57" w:rsidRDefault="00637B28" w:rsidP="000F22AE">
            <w:pPr>
              <w:rPr>
                <w:b w:val="0"/>
                <w:bCs w:val="0"/>
              </w:rPr>
            </w:pPr>
            <w:r w:rsidRPr="00F86C57">
              <w:rPr>
                <w:b w:val="0"/>
              </w:rPr>
              <w:t xml:space="preserve">Insert Record button: </w:t>
            </w:r>
            <w:r>
              <w:rPr>
                <w:noProof/>
                <w:lang w:eastAsia="en-GB"/>
              </w:rPr>
              <w:drawing>
                <wp:inline distT="0" distB="0" distL="0" distR="0" wp14:anchorId="0BD12A39" wp14:editId="724D8619">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3AC5CC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5671269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4DE38F28"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31E7288" wp14:editId="621C9236">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r w:rsidRPr="00F86C57">
              <w:t xml:space="preserve"> </w:t>
            </w:r>
          </w:p>
          <w:p w14:paraId="2DF7D2DD"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D221467" wp14:editId="1F75BE1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09648"/>
                          </a:xfrm>
                          <a:prstGeom prst="rect">
                            <a:avLst/>
                          </a:prstGeom>
                        </pic:spPr>
                      </pic:pic>
                    </a:graphicData>
                  </a:graphic>
                </wp:inline>
              </w:drawing>
            </w:r>
            <w:r w:rsidRPr="00F86C57">
              <w:t xml:space="preserve"> </w:t>
            </w:r>
          </w:p>
          <w:p w14:paraId="17614041"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030B1A68" wp14:editId="5C00C04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22353"/>
                          </a:xfrm>
                          <a:prstGeom prst="rect">
                            <a:avLst/>
                          </a:prstGeom>
                        </pic:spPr>
                      </pic:pic>
                    </a:graphicData>
                  </a:graphic>
                </wp:inline>
              </w:drawing>
            </w:r>
            <w:r w:rsidRPr="00F86C57">
              <w:t xml:space="preserve">  </w:t>
            </w:r>
          </w:p>
          <w:p w14:paraId="08EABA89"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23DD3BFD" wp14:editId="79531B5E">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16000"/>
                          </a:xfrm>
                          <a:prstGeom prst="rect">
                            <a:avLst/>
                          </a:prstGeom>
                        </pic:spPr>
                      </pic:pic>
                    </a:graphicData>
                  </a:graphic>
                </wp:inline>
              </w:drawing>
            </w:r>
          </w:p>
          <w:p w14:paraId="3002C0BC"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44DE9C7" wp14:editId="3C0E17E3">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74A8B127"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06A1229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6EB9241E"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3B739D5" wp14:editId="2732561B">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3295"/>
                          </a:xfrm>
                          <a:prstGeom prst="rect">
                            <a:avLst/>
                          </a:prstGeom>
                        </pic:spPr>
                      </pic:pic>
                    </a:graphicData>
                  </a:graphic>
                </wp:inline>
              </w:drawing>
            </w:r>
            <w:r w:rsidRPr="00F86C57">
              <w:t xml:space="preserve"> </w:t>
            </w:r>
          </w:p>
          <w:p w14:paraId="4FAB794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00576AE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34AC49C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509628F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511E065A" wp14:editId="07E67B8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16000"/>
                          </a:xfrm>
                          <a:prstGeom prst="rect">
                            <a:avLst/>
                          </a:prstGeom>
                        </pic:spPr>
                      </pic:pic>
                    </a:graphicData>
                  </a:graphic>
                </wp:inline>
              </w:drawing>
            </w:r>
          </w:p>
          <w:p w14:paraId="2BAD4D6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301E5CF6" wp14:editId="17E11E9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22171"/>
                          </a:xfrm>
                          <a:prstGeom prst="rect">
                            <a:avLst/>
                          </a:prstGeom>
                        </pic:spPr>
                      </pic:pic>
                    </a:graphicData>
                  </a:graphic>
                </wp:inline>
              </w:drawing>
            </w:r>
          </w:p>
          <w:p w14:paraId="327FA74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tc>
      </w:tr>
      <w:tr w:rsidR="00637B28" w:rsidRPr="00CA64F5" w14:paraId="6B343E81" w14:textId="77777777" w:rsidTr="000F22AE">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53ADE14F" w14:textId="77777777" w:rsidR="00637B28" w:rsidRDefault="00637B28" w:rsidP="000F22AE">
            <w:r>
              <w:lastRenderedPageBreak/>
              <w:t>Navigation Paths</w:t>
            </w:r>
          </w:p>
          <w:p w14:paraId="0E1001FD" w14:textId="77777777" w:rsidR="00637B28" w:rsidRDefault="00637B28" w:rsidP="000F22AE">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14:paraId="1DA3F0E7" w14:textId="77777777" w:rsidR="00637B28" w:rsidRDefault="00637B28" w:rsidP="000F22AE">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14:paraId="355D872A" w14:textId="77777777" w:rsidR="00637B28" w:rsidRDefault="00637B28" w:rsidP="000F22AE">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14:paraId="734F8FC1" w14:textId="77777777" w:rsidR="00637B28" w:rsidRDefault="00637B28" w:rsidP="000F22AE">
            <w:pPr>
              <w:rPr>
                <w:b w:val="0"/>
              </w:rPr>
            </w:pPr>
            <w:r>
              <w:rPr>
                <w:b w:val="0"/>
              </w:rPr>
              <w:t xml:space="preserve">Any further navigation beyond the navigation path can be added after an </w:t>
            </w:r>
            <w:r w:rsidRPr="00F86C57">
              <w:rPr>
                <w:b w:val="0"/>
              </w:rPr>
              <w:t>ellipsis</w:t>
            </w:r>
            <w:r>
              <w:rPr>
                <w:b w:val="0"/>
              </w:rPr>
              <w:t xml:space="preserve"> (…), for example;</w:t>
            </w:r>
          </w:p>
          <w:p w14:paraId="263B5CA5" w14:textId="77777777" w:rsidR="00637B28" w:rsidRPr="00F86C57" w:rsidRDefault="00637B28" w:rsidP="000F22AE">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14:paraId="74B552BE" w14:textId="4AD1306F" w:rsidR="00637B28" w:rsidRPr="00FD1F91" w:rsidRDefault="00637B28" w:rsidP="000F22AE">
            <w:r>
              <w:t>Other Standard Terminology</w:t>
            </w:r>
          </w:p>
        </w:tc>
      </w:tr>
      <w:tr w:rsidR="00637B28" w:rsidRPr="00CA64F5" w14:paraId="3E711860" w14:textId="77777777" w:rsidTr="000F22A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4E4EC1E4" w14:textId="77777777" w:rsidR="00637B28" w:rsidRDefault="00637B28" w:rsidP="000F22AE"/>
        </w:tc>
      </w:tr>
    </w:tbl>
    <w:p w14:paraId="13C0FED5"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7C34468B" w14:textId="77777777" w:rsidTr="00FD1F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BAAA2CD" w14:textId="77777777" w:rsidR="00637B28" w:rsidRPr="00CA64F5" w:rsidRDefault="00637B28" w:rsidP="000F22AE">
            <w:pPr>
              <w:pStyle w:val="TabHeader1"/>
            </w:pPr>
            <w:bookmarkStart w:id="5" w:name="_Toc99718465"/>
            <w:r w:rsidRPr="00CA64F5">
              <w:t>Testing</w:t>
            </w:r>
            <w:bookmarkEnd w:id="5"/>
            <w:r w:rsidRPr="00CA64F5">
              <w:t xml:space="preserve"> </w:t>
            </w:r>
          </w:p>
        </w:tc>
      </w:tr>
      <w:tr w:rsidR="00637B28" w:rsidRPr="00CA64F5" w14:paraId="54042EF1" w14:textId="77777777" w:rsidTr="00FD1F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C834BE9" w14:textId="77777777" w:rsidR="00637B28" w:rsidRPr="00CA64F5" w:rsidRDefault="00637B28" w:rsidP="000F22AE">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14:paraId="335A4C85" w14:textId="77777777" w:rsidTr="00FD1F91">
        <w:tc>
          <w:tcPr>
            <w:cnfStyle w:val="001000000000" w:firstRow="0" w:lastRow="0" w:firstColumn="1" w:lastColumn="0" w:oddVBand="0" w:evenVBand="0" w:oddHBand="0" w:evenHBand="0" w:firstRowFirstColumn="0" w:firstRowLastColumn="0" w:lastRowFirstColumn="0" w:lastRowLastColumn="0"/>
            <w:tcW w:w="9006" w:type="dxa"/>
          </w:tcPr>
          <w:p w14:paraId="3F89B2C9" w14:textId="77777777" w:rsidR="00443F25" w:rsidRDefault="00443F25" w:rsidP="000F22AE">
            <w:pPr>
              <w:rPr>
                <w:b w:val="0"/>
              </w:rPr>
            </w:pPr>
            <w:r>
              <w:rPr>
                <w:b w:val="0"/>
              </w:rPr>
              <w:t xml:space="preserve">The Functional Analyst team will usually be responsible for testing any changes.  </w:t>
            </w:r>
          </w:p>
          <w:p w14:paraId="209C9DB1" w14:textId="77777777" w:rsidR="00637B28" w:rsidRPr="00CA64F5" w:rsidRDefault="00443F25" w:rsidP="000F22AE">
            <w:pPr>
              <w:rPr>
                <w:b w:val="0"/>
              </w:rPr>
            </w:pPr>
            <w:r>
              <w:rPr>
                <w:b w:val="0"/>
              </w:rPr>
              <w:t>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tc>
      </w:tr>
    </w:tbl>
    <w:p w14:paraId="2A364D27"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E1BBD8"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03AABE9" w14:textId="77777777" w:rsidR="00637B28" w:rsidRPr="00CA64F5" w:rsidRDefault="00637B28" w:rsidP="000F22AE">
            <w:pPr>
              <w:pStyle w:val="TabHeader1"/>
            </w:pPr>
            <w:bookmarkStart w:id="6" w:name="_Toc99718466"/>
            <w:r w:rsidRPr="00CA64F5">
              <w:t>Communications</w:t>
            </w:r>
            <w:bookmarkEnd w:id="6"/>
          </w:p>
        </w:tc>
      </w:tr>
      <w:tr w:rsidR="00637B28" w:rsidRPr="00CA64F5" w14:paraId="5F25F375"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FF04223" w14:textId="77777777" w:rsidR="00637B28" w:rsidRPr="00CA64F5" w:rsidRDefault="00637B28" w:rsidP="006714C2">
            <w:pPr>
              <w:spacing w:after="120"/>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14:paraId="49E3747F"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4DF9B8ED" w14:textId="77777777" w:rsidR="00443F25" w:rsidRPr="00CA64F5" w:rsidRDefault="00443F25" w:rsidP="00443F25">
            <w:pPr>
              <w:rPr>
                <w:b w:val="0"/>
              </w:rPr>
            </w:pPr>
            <w:r>
              <w:rPr>
                <w:b w:val="0"/>
              </w:rPr>
              <w:t>Departmental users should be informed about changes via the HRIS bulletin, ideally before the changes are made.</w:t>
            </w:r>
          </w:p>
          <w:p w14:paraId="00384BBF" w14:textId="77777777" w:rsidR="00637B28" w:rsidRDefault="00443F25" w:rsidP="00443F25">
            <w:pPr>
              <w:rPr>
                <w:b w:val="0"/>
              </w:rPr>
            </w:pPr>
            <w:r>
              <w:rPr>
                <w:b w:val="0"/>
              </w:rPr>
              <w:t>HR</w:t>
            </w:r>
            <w:r w:rsidR="00843D00">
              <w:rPr>
                <w:b w:val="0"/>
              </w:rPr>
              <w:t xml:space="preserve"> Systems support s</w:t>
            </w:r>
            <w:r>
              <w:rPr>
                <w:b w:val="0"/>
              </w:rPr>
              <w:t>hould be informed when the changes are made.</w:t>
            </w:r>
          </w:p>
          <w:p w14:paraId="0ABE843B" w14:textId="77777777" w:rsidR="00443F25" w:rsidRPr="00CA64F5" w:rsidRDefault="00843D00" w:rsidP="00443F25">
            <w:pPr>
              <w:rPr>
                <w:b w:val="0"/>
              </w:rPr>
            </w:pPr>
            <w:r>
              <w:rPr>
                <w:b w:val="0"/>
              </w:rPr>
              <w:t>Business Change and Training will need to be informed before the change is made as guidance and web pages may need to be updated and we may wish to send communications to employees if the change directly affects them.</w:t>
            </w:r>
          </w:p>
        </w:tc>
      </w:tr>
    </w:tbl>
    <w:p w14:paraId="35F902AC"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65BBC9"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CE8432C" w14:textId="77777777" w:rsidR="00637B28" w:rsidRPr="00CA64F5" w:rsidRDefault="00637B28" w:rsidP="000F22AE">
            <w:pPr>
              <w:pStyle w:val="TabHeader1"/>
            </w:pPr>
            <w:bookmarkStart w:id="7" w:name="_Toc99718467"/>
            <w:r w:rsidRPr="00CA64F5">
              <w:t>Downstream Systems &amp; Processes</w:t>
            </w:r>
            <w:bookmarkEnd w:id="7"/>
          </w:p>
        </w:tc>
      </w:tr>
      <w:tr w:rsidR="00637B28" w:rsidRPr="00CA64F5" w14:paraId="18940892"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AE1EED5" w14:textId="77777777" w:rsidR="00637B28" w:rsidRPr="00CA64F5" w:rsidRDefault="00637B28" w:rsidP="006714C2">
            <w:pPr>
              <w:spacing w:after="120"/>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14:paraId="478DB364"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73EB0BC3" w14:textId="77777777" w:rsidR="006714C2" w:rsidRDefault="006714C2" w:rsidP="006714C2">
            <w:pPr>
              <w:spacing w:after="0"/>
              <w:rPr>
                <w:b w:val="0"/>
                <w:u w:val="single"/>
              </w:rPr>
            </w:pPr>
          </w:p>
          <w:p w14:paraId="26C7C5C2" w14:textId="229E80A6" w:rsidR="00637B28" w:rsidRDefault="003E66BA" w:rsidP="006714C2">
            <w:pPr>
              <w:spacing w:after="0"/>
              <w:rPr>
                <w:b w:val="0"/>
              </w:rPr>
            </w:pPr>
            <w:r w:rsidRPr="003E66BA">
              <w:rPr>
                <w:b w:val="0"/>
                <w:u w:val="single"/>
              </w:rPr>
              <w:t>Payroll</w:t>
            </w:r>
            <w:r w:rsidR="003B6F57">
              <w:rPr>
                <w:b w:val="0"/>
              </w:rPr>
              <w:t xml:space="preserve"> may be affected by the changes</w:t>
            </w:r>
            <w:r>
              <w:rPr>
                <w:b w:val="0"/>
              </w:rPr>
              <w:t>.  Any changes should be discussed with the Payroll Manager in advance.</w:t>
            </w:r>
          </w:p>
          <w:p w14:paraId="2DAA8333" w14:textId="77777777" w:rsidR="006714C2" w:rsidRDefault="006714C2" w:rsidP="006714C2">
            <w:pPr>
              <w:spacing w:after="0"/>
              <w:rPr>
                <w:b w:val="0"/>
              </w:rPr>
            </w:pPr>
          </w:p>
          <w:p w14:paraId="58FA5AA0" w14:textId="1F8E3596" w:rsidR="00637B28" w:rsidRPr="00CA64F5" w:rsidRDefault="003E66BA" w:rsidP="006714C2">
            <w:pPr>
              <w:spacing w:after="0"/>
              <w:rPr>
                <w:b w:val="0"/>
              </w:rPr>
            </w:pPr>
            <w:r>
              <w:rPr>
                <w:b w:val="0"/>
              </w:rPr>
              <w:lastRenderedPageBreak/>
              <w:t>ESS and MSS – certain changes will affect these areas</w:t>
            </w:r>
          </w:p>
          <w:p w14:paraId="177390FB" w14:textId="77777777" w:rsidR="00637B28" w:rsidRPr="00CA64F5" w:rsidRDefault="00637B28" w:rsidP="006714C2">
            <w:pPr>
              <w:spacing w:after="0"/>
              <w:rPr>
                <w:b w:val="0"/>
              </w:rPr>
            </w:pPr>
          </w:p>
        </w:tc>
      </w:tr>
    </w:tbl>
    <w:p w14:paraId="2227E4BD"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7146B997"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6F7EDF3A" w14:textId="77777777" w:rsidR="00637B28" w:rsidRPr="00CA64F5" w:rsidRDefault="00637B28" w:rsidP="000F22AE">
            <w:pPr>
              <w:pStyle w:val="TabHeader1"/>
            </w:pPr>
            <w:bookmarkStart w:id="8" w:name="_Toc99718468"/>
            <w:r w:rsidRPr="00CA64F5">
              <w:t>Affected Reports</w:t>
            </w:r>
            <w:bookmarkEnd w:id="8"/>
          </w:p>
        </w:tc>
      </w:tr>
      <w:tr w:rsidR="00637B28" w:rsidRPr="00CA64F5" w14:paraId="6D36E3E3"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414ACA12" w14:textId="77777777" w:rsidR="00637B28" w:rsidRPr="00CA64F5" w:rsidRDefault="00637B28" w:rsidP="000F22AE">
            <w:pPr>
              <w:rPr>
                <w:b w:val="0"/>
              </w:rPr>
            </w:pPr>
            <w:r w:rsidRPr="00CA64F5">
              <w:rPr>
                <w:rFonts w:ascii="Arial Narrow" w:hAnsi="Arial Narrow"/>
                <w:b w:val="0"/>
                <w:i/>
              </w:rPr>
              <w:t>Are there any standard reports which may need to be updated following this change?</w:t>
            </w:r>
          </w:p>
        </w:tc>
      </w:tr>
      <w:tr w:rsidR="00637B28" w:rsidRPr="00CA64F5" w14:paraId="54265433"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1AB88EED" w14:textId="36E701E8" w:rsidR="00637B28" w:rsidRPr="00CA64F5" w:rsidRDefault="003E66BA" w:rsidP="000F22AE">
            <w:pPr>
              <w:rPr>
                <w:b w:val="0"/>
              </w:rPr>
            </w:pPr>
            <w:r>
              <w:rPr>
                <w:b w:val="0"/>
              </w:rPr>
              <w:t>Check whether any of the following reports are affected by the change:</w:t>
            </w:r>
          </w:p>
          <w:p w14:paraId="7CB4A204" w14:textId="77777777" w:rsidR="00637B28" w:rsidRDefault="000F22AE" w:rsidP="000F22AE">
            <w:pPr>
              <w:spacing w:after="0"/>
              <w:rPr>
                <w:b w:val="0"/>
              </w:rPr>
            </w:pPr>
            <w:r>
              <w:rPr>
                <w:b w:val="0"/>
              </w:rPr>
              <w:t>TIMDEP01 – Timesheet approvals</w:t>
            </w:r>
          </w:p>
          <w:p w14:paraId="02F2E84C" w14:textId="77777777" w:rsidR="000F22AE" w:rsidRDefault="000F22AE" w:rsidP="000F22AE">
            <w:pPr>
              <w:spacing w:after="0"/>
              <w:rPr>
                <w:b w:val="0"/>
              </w:rPr>
            </w:pPr>
            <w:r>
              <w:rPr>
                <w:b w:val="0"/>
              </w:rPr>
              <w:t>TIMDEP02 – Annual Leave</w:t>
            </w:r>
          </w:p>
          <w:p w14:paraId="07546547" w14:textId="77777777" w:rsidR="000F22AE" w:rsidRDefault="000F22AE" w:rsidP="000F22AE">
            <w:pPr>
              <w:spacing w:after="0"/>
              <w:rPr>
                <w:b w:val="0"/>
              </w:rPr>
            </w:pPr>
            <w:r>
              <w:rPr>
                <w:b w:val="0"/>
              </w:rPr>
              <w:t>TIMDEP03 – Sickness absence</w:t>
            </w:r>
          </w:p>
          <w:p w14:paraId="354FDEE2" w14:textId="01327237" w:rsidR="000F22AE" w:rsidRPr="00CA64F5" w:rsidRDefault="000F22AE" w:rsidP="000F22AE">
            <w:pPr>
              <w:spacing w:after="0"/>
              <w:rPr>
                <w:b w:val="0"/>
              </w:rPr>
            </w:pPr>
          </w:p>
        </w:tc>
      </w:tr>
    </w:tbl>
    <w:tbl>
      <w:tblPr>
        <w:tblStyle w:val="LightList-Accent6"/>
        <w:tblW w:w="0" w:type="auto"/>
        <w:tblLook w:val="04A0" w:firstRow="1" w:lastRow="0" w:firstColumn="1" w:lastColumn="0" w:noHBand="0" w:noVBand="1"/>
      </w:tblPr>
      <w:tblGrid>
        <w:gridCol w:w="8957"/>
        <w:gridCol w:w="49"/>
      </w:tblGrid>
      <w:tr w:rsidR="00637B28" w:rsidRPr="00CA64F5" w14:paraId="01339EF4" w14:textId="77777777" w:rsidTr="001C0F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2"/>
          </w:tcPr>
          <w:p w14:paraId="075C7650" w14:textId="77777777" w:rsidR="00637B28" w:rsidRPr="00CA64F5" w:rsidRDefault="00637B28" w:rsidP="000F22AE">
            <w:pPr>
              <w:pStyle w:val="TabHeader1"/>
            </w:pPr>
            <w:bookmarkStart w:id="9" w:name="_Toc99718469"/>
            <w:r w:rsidRPr="00CA64F5">
              <w:lastRenderedPageBreak/>
              <w:t>Additional Background Information</w:t>
            </w:r>
            <w:bookmarkEnd w:id="9"/>
          </w:p>
        </w:tc>
      </w:tr>
      <w:tr w:rsidR="00DD0DDF" w:rsidRPr="00DD0DDF" w14:paraId="32FA7DF7" w14:textId="77777777" w:rsidTr="006714C2">
        <w:trPr>
          <w:cnfStyle w:val="100000000000" w:firstRow="1" w:lastRow="0" w:firstColumn="0" w:lastColumn="0" w:oddVBand="0" w:evenVBand="0" w:oddHBand="0" w:evenHBand="0" w:firstRowFirstColumn="0" w:firstRowLastColumn="0" w:lastRowFirstColumn="0" w:lastRowLastColumn="0"/>
          <w:cantSplit/>
          <w:trHeight w:val="283"/>
          <w:tblHeader/>
        </w:trPr>
        <w:tc>
          <w:tcPr>
            <w:cnfStyle w:val="001000000000" w:firstRow="0" w:lastRow="0" w:firstColumn="1" w:lastColumn="0" w:oddVBand="0" w:evenVBand="0" w:oddHBand="0" w:evenHBand="0" w:firstRowFirstColumn="0" w:firstRowLastColumn="0" w:lastRowFirstColumn="0" w:lastRowLastColumn="0"/>
            <w:tcW w:w="9006" w:type="dxa"/>
            <w:gridSpan w:val="2"/>
            <w:shd w:val="clear" w:color="auto" w:fill="auto"/>
          </w:tcPr>
          <w:p w14:paraId="644B2C97" w14:textId="6E6D00BE" w:rsidR="001C0FC5" w:rsidRPr="00DD0DDF" w:rsidRDefault="001C0FC5" w:rsidP="006714C2">
            <w:pPr>
              <w:spacing w:after="0"/>
              <w:rPr>
                <w:b w:val="0"/>
                <w:i/>
                <w:color w:val="auto"/>
              </w:rPr>
            </w:pPr>
            <w:r w:rsidRPr="00DD0DDF">
              <w:rPr>
                <w:b w:val="0"/>
                <w:i/>
                <w:color w:val="auto"/>
              </w:rPr>
              <w:t>Any other relevant information, links to supporting documentation etc.</w:t>
            </w:r>
          </w:p>
        </w:tc>
      </w:tr>
      <w:tr w:rsidR="001C0FC5" w:rsidRPr="00CA64F5" w14:paraId="72E9581B" w14:textId="77777777" w:rsidTr="001C0F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2"/>
          </w:tcPr>
          <w:p w14:paraId="29C10533" w14:textId="773922A7" w:rsidR="00B0187B" w:rsidRDefault="00B0187B" w:rsidP="00B0187B">
            <w:r>
              <w:rPr>
                <w:bCs w:val="0"/>
                <w:color w:val="C45911" w:themeColor="accent2" w:themeShade="BF"/>
              </w:rPr>
              <w:t xml:space="preserve">Link to </w:t>
            </w:r>
            <w:r w:rsidRPr="00B0187B">
              <w:rPr>
                <w:bCs w:val="0"/>
                <w:color w:val="C45911" w:themeColor="accent2" w:themeShade="BF"/>
              </w:rPr>
              <w:t>Balance decision tree</w:t>
            </w:r>
            <w:r>
              <w:t xml:space="preserve">. </w:t>
            </w:r>
          </w:p>
          <w:p w14:paraId="08FEE411" w14:textId="4C7E402B" w:rsidR="001C0FC5" w:rsidRPr="006714C2" w:rsidRDefault="001C0FC5" w:rsidP="001C0FC5">
            <w:pPr>
              <w:pStyle w:val="Heading2"/>
              <w:spacing w:before="0"/>
              <w:outlineLvl w:val="1"/>
              <w:rPr>
                <w:rFonts w:asciiTheme="minorHAnsi" w:hAnsiTheme="minorHAnsi" w:cstheme="minorHAnsi"/>
              </w:rPr>
            </w:pPr>
            <w:r w:rsidRPr="006714C2">
              <w:rPr>
                <w:rFonts w:asciiTheme="minorHAnsi" w:hAnsiTheme="minorHAnsi" w:cstheme="minorHAnsi"/>
              </w:rPr>
              <w:t>Background</w:t>
            </w:r>
          </w:p>
          <w:p w14:paraId="3580147A" w14:textId="77777777" w:rsidR="001C0FC5" w:rsidRPr="004D64E8" w:rsidRDefault="001C0FC5" w:rsidP="001C0FC5">
            <w:pPr>
              <w:spacing w:after="0"/>
              <w:rPr>
                <w:b w:val="0"/>
              </w:rPr>
            </w:pPr>
            <w:r w:rsidRPr="004D64E8">
              <w:rPr>
                <w:b w:val="0"/>
              </w:rPr>
              <w:t xml:space="preserve">Pay Codes drive PeopleXD Time functionality as all time (hours &amp; minutes) needs to be recorded against a Pay Code. Pay Codes originate in </w:t>
            </w:r>
            <w:proofErr w:type="spellStart"/>
            <w:r w:rsidRPr="004D64E8">
              <w:rPr>
                <w:b w:val="0"/>
              </w:rPr>
              <w:t>CorePay</w:t>
            </w:r>
            <w:proofErr w:type="spellEnd"/>
            <w:r w:rsidRPr="004D64E8">
              <w:rPr>
                <w:b w:val="0"/>
              </w:rPr>
              <w:t>, but require specific configuration within Time to function properly with Timesheets or Leave/Absence.</w:t>
            </w:r>
          </w:p>
          <w:p w14:paraId="0D9E5DEC" w14:textId="77777777" w:rsidR="001C0FC5" w:rsidRPr="004D64E8" w:rsidRDefault="001C0FC5" w:rsidP="001C0FC5">
            <w:pPr>
              <w:pStyle w:val="Heading2"/>
              <w:spacing w:before="0"/>
              <w:outlineLvl w:val="1"/>
              <w:rPr>
                <w:b w:val="0"/>
              </w:rPr>
            </w:pPr>
          </w:p>
          <w:p w14:paraId="0F85D2CC" w14:textId="77777777" w:rsidR="001C0FC5" w:rsidRPr="006714C2" w:rsidRDefault="001C0FC5" w:rsidP="001C0FC5">
            <w:pPr>
              <w:pStyle w:val="Heading2"/>
              <w:spacing w:before="0"/>
              <w:outlineLvl w:val="1"/>
              <w:rPr>
                <w:rFonts w:asciiTheme="minorHAnsi" w:hAnsiTheme="minorHAnsi" w:cstheme="minorHAnsi"/>
              </w:rPr>
            </w:pPr>
            <w:r w:rsidRPr="006714C2">
              <w:rPr>
                <w:rFonts w:asciiTheme="minorHAnsi" w:hAnsiTheme="minorHAnsi" w:cstheme="minorHAnsi"/>
              </w:rPr>
              <w:t>Time &amp; Pay Codes</w:t>
            </w:r>
          </w:p>
          <w:p w14:paraId="1BF48818" w14:textId="77777777" w:rsidR="001C0FC5" w:rsidRPr="004D64E8" w:rsidRDefault="001C0FC5" w:rsidP="001C0FC5">
            <w:pPr>
              <w:spacing w:after="0"/>
              <w:rPr>
                <w:b w:val="0"/>
              </w:rPr>
            </w:pPr>
            <w:r w:rsidRPr="004D64E8">
              <w:rPr>
                <w:b w:val="0"/>
              </w:rPr>
              <w:t xml:space="preserve">Pay codes only need to be activated in Time if they are relevant to the leave &amp; absence or timesheet processes. Other codes (e.g. pension codes) never feature in Time.  </w:t>
            </w:r>
          </w:p>
          <w:p w14:paraId="0F15CC1A" w14:textId="77777777" w:rsidR="001C0FC5" w:rsidRPr="004D64E8" w:rsidRDefault="001C0FC5" w:rsidP="001C0FC5">
            <w:pPr>
              <w:spacing w:after="0"/>
              <w:rPr>
                <w:b w:val="0"/>
              </w:rPr>
            </w:pPr>
          </w:p>
          <w:p w14:paraId="5243AA95" w14:textId="77777777" w:rsidR="001C0FC5" w:rsidRPr="004D64E8" w:rsidRDefault="001C0FC5" w:rsidP="001C0FC5">
            <w:pPr>
              <w:spacing w:after="0"/>
              <w:rPr>
                <w:b w:val="0"/>
              </w:rPr>
            </w:pPr>
            <w:r w:rsidRPr="004D64E8">
              <w:rPr>
                <w:b w:val="0"/>
              </w:rPr>
              <w:t>Pay Code Time settings are managed in back office</w:t>
            </w:r>
          </w:p>
          <w:p w14:paraId="08F3E542" w14:textId="77777777" w:rsidR="001C0FC5" w:rsidRDefault="001C0FC5" w:rsidP="001C0FC5">
            <w:pPr>
              <w:spacing w:after="0"/>
              <w:rPr>
                <w:b w:val="0"/>
                <w:i/>
              </w:rPr>
            </w:pPr>
            <w:proofErr w:type="spellStart"/>
            <w:r w:rsidRPr="004D64E8">
              <w:rPr>
                <w:b w:val="0"/>
                <w:i/>
              </w:rPr>
              <w:t>CoreTime</w:t>
            </w:r>
            <w:proofErr w:type="spellEnd"/>
            <w:r w:rsidRPr="004D64E8">
              <w:rPr>
                <w:b w:val="0"/>
                <w:i/>
              </w:rPr>
              <w:t>/</w:t>
            </w:r>
            <w:proofErr w:type="spellStart"/>
            <w:r w:rsidRPr="004D64E8">
              <w:rPr>
                <w:b w:val="0"/>
                <w:i/>
              </w:rPr>
              <w:t>CoreRoster</w:t>
            </w:r>
            <w:proofErr w:type="spellEnd"/>
            <w:r w:rsidRPr="004D64E8">
              <w:rPr>
                <w:b w:val="0"/>
                <w:i/>
              </w:rPr>
              <w:t xml:space="preserve"> &gt; System </w:t>
            </w:r>
            <w:proofErr w:type="spellStart"/>
            <w:r w:rsidRPr="004D64E8">
              <w:rPr>
                <w:b w:val="0"/>
                <w:i/>
              </w:rPr>
              <w:t>Params</w:t>
            </w:r>
            <w:proofErr w:type="spellEnd"/>
            <w:r w:rsidRPr="004D64E8">
              <w:rPr>
                <w:b w:val="0"/>
                <w:i/>
              </w:rPr>
              <w:t xml:space="preserve"> &gt; Pay Codes</w:t>
            </w:r>
          </w:p>
          <w:p w14:paraId="0FAEC143" w14:textId="77777777" w:rsidR="001C0FC5" w:rsidRPr="004D64E8" w:rsidRDefault="001C0FC5" w:rsidP="001C0FC5">
            <w:pPr>
              <w:spacing w:after="0"/>
              <w:rPr>
                <w:b w:val="0"/>
              </w:rPr>
            </w:pPr>
          </w:p>
          <w:p w14:paraId="3E38E83A" w14:textId="77777777" w:rsidR="001C0FC5" w:rsidRPr="004D64E8" w:rsidRDefault="001C0FC5" w:rsidP="00FD1F91">
            <w:pPr>
              <w:spacing w:after="0"/>
              <w:ind w:left="454"/>
              <w:rPr>
                <w:b w:val="0"/>
              </w:rPr>
            </w:pPr>
            <w:r w:rsidRPr="004D64E8">
              <w:rPr>
                <w:noProof/>
                <w:lang w:eastAsia="en-GB"/>
              </w:rPr>
              <mc:AlternateContent>
                <mc:Choice Requires="wpg">
                  <w:drawing>
                    <wp:inline distT="0" distB="0" distL="0" distR="0" wp14:anchorId="3B47520C" wp14:editId="3A235C91">
                      <wp:extent cx="4812323" cy="3357196"/>
                      <wp:effectExtent l="0" t="19050" r="7620" b="0"/>
                      <wp:docPr id="2" name="Group 2"/>
                      <wp:cNvGraphicFramePr/>
                      <a:graphic xmlns:a="http://schemas.openxmlformats.org/drawingml/2006/main">
                        <a:graphicData uri="http://schemas.microsoft.com/office/word/2010/wordprocessingGroup">
                          <wpg:wgp>
                            <wpg:cNvGrpSpPr/>
                            <wpg:grpSpPr>
                              <a:xfrm>
                                <a:off x="0" y="0"/>
                                <a:ext cx="4812323" cy="3357196"/>
                                <a:chOff x="0" y="0"/>
                                <a:chExt cx="4812323" cy="3357196"/>
                              </a:xfrm>
                            </wpg:grpSpPr>
                            <wpg:grpSp>
                              <wpg:cNvPr id="3" name="Group 3"/>
                              <wpg:cNvGrpSpPr/>
                              <wpg:grpSpPr>
                                <a:xfrm>
                                  <a:off x="0" y="0"/>
                                  <a:ext cx="4812323" cy="3357196"/>
                                  <a:chOff x="0" y="0"/>
                                  <a:chExt cx="4812323" cy="3357196"/>
                                </a:xfrm>
                              </wpg:grpSpPr>
                              <wpg:grpSp>
                                <wpg:cNvPr id="4" name="Group 4"/>
                                <wpg:cNvGrpSpPr/>
                                <wpg:grpSpPr>
                                  <a:xfrm>
                                    <a:off x="0" y="338504"/>
                                    <a:ext cx="4812323" cy="3018692"/>
                                    <a:chOff x="0" y="0"/>
                                    <a:chExt cx="5731510" cy="3881755"/>
                                  </a:xfrm>
                                </wpg:grpSpPr>
                                <pic:pic xmlns:pic="http://schemas.openxmlformats.org/drawingml/2006/picture">
                                  <pic:nvPicPr>
                                    <pic:cNvPr id="5" name="Picture 5" descr="Graphical user interface&#10;&#10;Description automatically generated"/>
                                    <pic:cNvPicPr>
                                      <a:picLocks noChangeAspect="1"/>
                                    </pic:cNvPicPr>
                                  </pic:nvPicPr>
                                  <pic:blipFill>
                                    <a:blip r:embed="rId25"/>
                                    <a:stretch>
                                      <a:fillRect/>
                                    </a:stretch>
                                  </pic:blipFill>
                                  <pic:spPr>
                                    <a:xfrm>
                                      <a:off x="0" y="0"/>
                                      <a:ext cx="5731510" cy="3881755"/>
                                    </a:xfrm>
                                    <a:prstGeom prst="rect">
                                      <a:avLst/>
                                    </a:prstGeom>
                                  </pic:spPr>
                                </pic:pic>
                                <wps:wsp>
                                  <wps:cNvPr id="6" name="Rectangle: Rounded Corners 2"/>
                                  <wps:cNvSpPr/>
                                  <wps:spPr>
                                    <a:xfrm>
                                      <a:off x="1172308" y="603738"/>
                                      <a:ext cx="209550" cy="190500"/>
                                    </a:xfrm>
                                    <a:prstGeom prst="roundRect">
                                      <a:avLst/>
                                    </a:prstGeom>
                                    <a:noFill/>
                                    <a:ln>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Rounded Corners 19"/>
                                  <wps:cNvSpPr/>
                                  <wps:spPr>
                                    <a:xfrm>
                                      <a:off x="1400908" y="603738"/>
                                      <a:ext cx="201930" cy="190500"/>
                                    </a:xfrm>
                                    <a:prstGeom prst="round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Straight Arrow Connector 8"/>
                                <wps:cNvCnPr/>
                                <wps:spPr>
                                  <a:xfrm>
                                    <a:off x="849923" y="115765"/>
                                    <a:ext cx="199292" cy="679939"/>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Text Box 9"/>
                                <wps:cNvSpPr txBox="1"/>
                                <wps:spPr>
                                  <a:xfrm>
                                    <a:off x="191965" y="0"/>
                                    <a:ext cx="1617785" cy="293077"/>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6C7D4E7C" w14:textId="77777777" w:rsidR="000F22AE" w:rsidRPr="00C161EB" w:rsidRDefault="000F22AE" w:rsidP="001C0FC5">
                                      <w:pPr>
                                        <w:jc w:val="center"/>
                                        <w:rPr>
                                          <w:color w:val="00B050"/>
                                        </w:rPr>
                                      </w:pPr>
                                      <w:r w:rsidRPr="00C161EB">
                                        <w:rPr>
                                          <w:color w:val="00B050"/>
                                        </w:rPr>
                                        <w:t xml:space="preserve">Pay Codes </w:t>
                                      </w:r>
                                      <w:r>
                                        <w:rPr>
                                          <w:color w:val="00B050"/>
                                        </w:rPr>
                                        <w:t xml:space="preserve">active </w:t>
                                      </w:r>
                                      <w:r w:rsidRPr="00C161EB">
                                        <w:rPr>
                                          <w:color w:val="00B050"/>
                                        </w:rPr>
                                        <w:t>in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 name="Straight Arrow Connector 10"/>
                              <wps:cNvCnPr/>
                              <wps:spPr>
                                <a:xfrm flipH="1">
                                  <a:off x="1351085" y="227134"/>
                                  <a:ext cx="1145930" cy="66206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Text Box 11"/>
                              <wps:cNvSpPr txBox="1"/>
                              <wps:spPr>
                                <a:xfrm>
                                  <a:off x="1985596" y="0"/>
                                  <a:ext cx="2057400" cy="293077"/>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1E38ED93" w14:textId="77777777" w:rsidR="000F22AE" w:rsidRPr="00C161EB" w:rsidRDefault="000F22AE" w:rsidP="001C0FC5">
                                    <w:pPr>
                                      <w:rPr>
                                        <w:color w:val="FF0000"/>
                                      </w:rPr>
                                    </w:pPr>
                                    <w:r w:rsidRPr="00C161EB">
                                      <w:rPr>
                                        <w:color w:val="FF0000"/>
                                      </w:rPr>
                                      <w:t>Pay Codes not yet active in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B47520C" id="Group 2" o:spid="_x0000_s1026" style="width:378.9pt;height:264.35pt;mso-position-horizontal-relative:char;mso-position-vertical-relative:line" coordsize="48123,33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">
                      <v:group id="Group 3" o:spid="_x0000_s1027" style="position:absolute;width:48123;height:33571" coordsize="48123,3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3385;width:48123;height:30186" coordsize="57315,38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Graphical user interface&#10;&#10;Description automatically generated" style="position:absolute;width:57315;height:38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">
                            <v:imagedata r:id="rId26" o:title="Graphical user interface&#10;&#10;Description automatically generated"/>
                            <v:path arrowok="t"/>
                          </v:shape>
                          <v:roundrect id="Rectangle: Rounded Corners 2" o:spid="_x0000_s1030" style="position:absolute;left:11723;top:6037;width:2095;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" filled="f" strokecolor="#00b050" strokeweight="1pt">
                            <v:stroke joinstyle="miter"/>
                          </v:roundrect>
                          <v:roundrect id="Rectangle: Rounded Corners 19" o:spid="_x0000_s1031" style="position:absolute;left:14009;top:6037;width:2019;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" filled="f" strokecolor="red" strokeweight="1pt">
                            <v:stroke joinstyle="miter"/>
                          </v:roundrect>
                        </v:group>
                        <v:shapetype id="_x0000_t32" coordsize="21600,21600" o:spt="32" o:oned="t" path="m,l21600,21600e" filled="f">
                          <v:path arrowok="t" fillok="f" o:connecttype="none"/>
                          <o:lock v:ext="edit" shapetype="t"/>
                        </v:shapetype>
                        <v:shape id="Straight Arrow Connector 8" o:spid="_x0000_s1032" type="#_x0000_t32" style="position:absolute;left:8499;top:1157;width:1993;height:6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" strokecolor="#00b050" strokeweight=".5pt">
                          <v:stroke endarrow="block" joinstyle="miter"/>
                        </v:shape>
                        <v:shapetype id="_x0000_t202" coordsize="21600,21600" o:spt="202" path="m,l,21600r21600,l21600,xe">
                          <v:stroke joinstyle="miter"/>
                          <v:path gradientshapeok="t" o:connecttype="rect"/>
                        </v:shapetype>
                        <v:shape id="Text Box 9" o:spid="_x0000_s1033" type="#_x0000_t202" style="position:absolute;left:1919;width:16178;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" fillcolor="white [3201]" strokeweight=".5pt">
                          <v:shadow on="t" color="black" opacity="26214f" origin=",-.5" offset="0,3pt"/>
                          <v:textbox>
                            <w:txbxContent>
                              <w:p w14:paraId="6C7D4E7C" w14:textId="77777777" w:rsidR="000F22AE" w:rsidRPr="00C161EB" w:rsidRDefault="000F22AE" w:rsidP="001C0FC5">
                                <w:pPr>
                                  <w:jc w:val="center"/>
                                  <w:rPr>
                                    <w:color w:val="00B050"/>
                                  </w:rPr>
                                </w:pPr>
                                <w:r w:rsidRPr="00C161EB">
                                  <w:rPr>
                                    <w:color w:val="00B050"/>
                                  </w:rPr>
                                  <w:t xml:space="preserve">Pay Codes </w:t>
                                </w:r>
                                <w:r>
                                  <w:rPr>
                                    <w:color w:val="00B050"/>
                                  </w:rPr>
                                  <w:t xml:space="preserve">active </w:t>
                                </w:r>
                                <w:r w:rsidRPr="00C161EB">
                                  <w:rPr>
                                    <w:color w:val="00B050"/>
                                  </w:rPr>
                                  <w:t>in Time</w:t>
                                </w:r>
                              </w:p>
                            </w:txbxContent>
                          </v:textbox>
                        </v:shape>
                      </v:group>
                      <v:shape id="Straight Arrow Connector 10" o:spid="_x0000_s1034" type="#_x0000_t32" style="position:absolute;left:13510;top:2271;width:11460;height:6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" strokecolor="red" strokeweight=".5pt">
                        <v:stroke endarrow="block" joinstyle="miter"/>
                      </v:shape>
                      <v:shape id="Text Box 11" o:spid="_x0000_s1035" type="#_x0000_t202" style="position:absolute;left:19855;width:20574;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" fillcolor="white [3201]" strokeweight=".5pt">
                        <v:shadow on="t" color="black" opacity="26214f" origin=",-.5" offset="0,3pt"/>
                        <v:textbox>
                          <w:txbxContent>
                            <w:p w14:paraId="1E38ED93" w14:textId="77777777" w:rsidR="000F22AE" w:rsidRPr="00C161EB" w:rsidRDefault="000F22AE" w:rsidP="001C0FC5">
                              <w:pPr>
                                <w:rPr>
                                  <w:color w:val="FF0000"/>
                                </w:rPr>
                              </w:pPr>
                              <w:r w:rsidRPr="00C161EB">
                                <w:rPr>
                                  <w:color w:val="FF0000"/>
                                </w:rPr>
                                <w:t>Pay Codes not yet active in Time</w:t>
                              </w:r>
                            </w:p>
                          </w:txbxContent>
                        </v:textbox>
                      </v:shape>
                      <w10:anchorlock/>
                    </v:group>
                  </w:pict>
                </mc:Fallback>
              </mc:AlternateContent>
            </w:r>
          </w:p>
          <w:p w14:paraId="2831DE73" w14:textId="77777777" w:rsidR="001C0FC5" w:rsidRDefault="001C0FC5" w:rsidP="001C0FC5">
            <w:pPr>
              <w:pStyle w:val="Heading2"/>
              <w:spacing w:before="0"/>
              <w:outlineLvl w:val="1"/>
              <w:rPr>
                <w:rFonts w:asciiTheme="minorHAnsi" w:eastAsiaTheme="minorHAnsi" w:hAnsiTheme="minorHAnsi" w:cstheme="minorBidi"/>
                <w:b w:val="0"/>
                <w:color w:val="auto"/>
                <w:sz w:val="22"/>
                <w:szCs w:val="22"/>
              </w:rPr>
            </w:pPr>
          </w:p>
          <w:p w14:paraId="1C2FB267" w14:textId="77777777" w:rsidR="001C0FC5" w:rsidRPr="004D64E8" w:rsidRDefault="001C0FC5" w:rsidP="001C0FC5">
            <w:pPr>
              <w:pStyle w:val="Heading2"/>
              <w:spacing w:before="0"/>
              <w:outlineLvl w:val="1"/>
              <w:rPr>
                <w:b w:val="0"/>
              </w:rPr>
            </w:pPr>
            <w:r w:rsidRPr="004D64E8">
              <w:rPr>
                <w:rFonts w:asciiTheme="minorHAnsi" w:eastAsiaTheme="minorHAnsi" w:hAnsiTheme="minorHAnsi" w:cstheme="minorBidi"/>
                <w:b w:val="0"/>
                <w:color w:val="auto"/>
                <w:sz w:val="22"/>
                <w:szCs w:val="22"/>
              </w:rPr>
              <w:t>There are 14 screens of parameters for each pay code. Rather than attempting to detail all of these options, pay codes can be grouped based on their behaviour</w:t>
            </w:r>
            <w:r w:rsidRPr="004D64E8">
              <w:rPr>
                <w:b w:val="0"/>
              </w:rPr>
              <w:t>.</w:t>
            </w:r>
          </w:p>
          <w:p w14:paraId="6CDBDDFA" w14:textId="77777777" w:rsidR="001C0FC5" w:rsidRPr="004D64E8" w:rsidRDefault="001C0FC5" w:rsidP="001C0FC5">
            <w:pPr>
              <w:pStyle w:val="Heading2"/>
              <w:spacing w:before="0"/>
              <w:outlineLvl w:val="1"/>
              <w:rPr>
                <w:b w:val="0"/>
              </w:rPr>
            </w:pPr>
          </w:p>
          <w:p w14:paraId="49DFA160" w14:textId="77777777" w:rsidR="001C0FC5" w:rsidRPr="006714C2" w:rsidRDefault="001C0FC5" w:rsidP="001C0FC5">
            <w:pPr>
              <w:pStyle w:val="Heading2"/>
              <w:spacing w:before="0"/>
              <w:outlineLvl w:val="1"/>
              <w:rPr>
                <w:rFonts w:asciiTheme="minorHAnsi" w:hAnsiTheme="minorHAnsi" w:cstheme="minorHAnsi"/>
              </w:rPr>
            </w:pPr>
            <w:r w:rsidRPr="006714C2">
              <w:rPr>
                <w:rFonts w:asciiTheme="minorHAnsi" w:hAnsiTheme="minorHAnsi" w:cstheme="minorHAnsi"/>
              </w:rPr>
              <w:t>Creating/amending Pay Codes</w:t>
            </w:r>
          </w:p>
          <w:p w14:paraId="7187698E" w14:textId="3B0FD75D" w:rsidR="001C0FC5" w:rsidRPr="001C0FC5" w:rsidRDefault="001C0FC5" w:rsidP="001C0FC5">
            <w:pPr>
              <w:rPr>
                <w:b w:val="0"/>
              </w:rPr>
            </w:pPr>
            <w:r w:rsidRPr="004D64E8">
              <w:rPr>
                <w:b w:val="0"/>
              </w:rPr>
              <w:t>A series of questions need to be considered when setting up or amending pay codes in Time. Settings can then be copied from existing pay codes before reviewing the test environme</w:t>
            </w:r>
            <w:r>
              <w:rPr>
                <w:b w:val="0"/>
              </w:rPr>
              <w:t>nt.</w:t>
            </w:r>
          </w:p>
        </w:tc>
      </w:tr>
      <w:tr w:rsidR="00637B28" w:rsidRPr="00CA64F5" w14:paraId="497B863A" w14:textId="77777777" w:rsidTr="006714C2">
        <w:trPr>
          <w:gridAfter w:val="1"/>
          <w:wAfter w:w="49" w:type="dxa"/>
        </w:trPr>
        <w:tc>
          <w:tcPr>
            <w:cnfStyle w:val="001000000000" w:firstRow="0" w:lastRow="0" w:firstColumn="1" w:lastColumn="0" w:oddVBand="0" w:evenVBand="0" w:oddHBand="0" w:evenHBand="0" w:firstRowFirstColumn="0" w:firstRowLastColumn="0" w:lastRowFirstColumn="0" w:lastRowLastColumn="0"/>
            <w:tcW w:w="8957" w:type="dxa"/>
            <w:tcBorders>
              <w:top w:val="single" w:sz="4" w:space="0" w:color="auto"/>
              <w:bottom w:val="single" w:sz="8" w:space="0" w:color="70AD47" w:themeColor="accent6"/>
            </w:tcBorders>
          </w:tcPr>
          <w:p w14:paraId="361FAA09" w14:textId="144A0200" w:rsidR="006E0D38" w:rsidRPr="004D64E8" w:rsidRDefault="00941048" w:rsidP="006714C2">
            <w:pPr>
              <w:spacing w:after="0"/>
              <w:rPr>
                <w:b w:val="0"/>
              </w:rPr>
            </w:pPr>
            <w:r w:rsidRPr="004D64E8">
              <w:rPr>
                <w:noProof/>
                <w:lang w:eastAsia="en-GB"/>
              </w:rPr>
              <w:lastRenderedPageBreak/>
              <mc:AlternateContent>
                <mc:Choice Requires="wps">
                  <w:drawing>
                    <wp:anchor distT="0" distB="0" distL="114300" distR="114300" simplePos="0" relativeHeight="251662336" behindDoc="0" locked="0" layoutInCell="1" allowOverlap="1" wp14:anchorId="0CBF7815" wp14:editId="6BB0DA5B">
                      <wp:simplePos x="0" y="0"/>
                      <wp:positionH relativeFrom="column">
                        <wp:posOffset>2830830</wp:posOffset>
                      </wp:positionH>
                      <wp:positionV relativeFrom="paragraph">
                        <wp:posOffset>5363425</wp:posOffset>
                      </wp:positionV>
                      <wp:extent cx="2277110" cy="858520"/>
                      <wp:effectExtent l="0" t="0" r="8890" b="0"/>
                      <wp:wrapNone/>
                      <wp:docPr id="32" name="Text Box 32"/>
                      <wp:cNvGraphicFramePr/>
                      <a:graphic xmlns:a="http://schemas.openxmlformats.org/drawingml/2006/main">
                        <a:graphicData uri="http://schemas.microsoft.com/office/word/2010/wordprocessingShape">
                          <wps:wsp>
                            <wps:cNvSpPr txBox="1"/>
                            <wps:spPr>
                              <a:xfrm>
                                <a:off x="0" y="0"/>
                                <a:ext cx="2277110" cy="858520"/>
                              </a:xfrm>
                              <a:prstGeom prst="rect">
                                <a:avLst/>
                              </a:prstGeom>
                              <a:solidFill>
                                <a:schemeClr val="lt1"/>
                              </a:solidFill>
                              <a:ln w="6350">
                                <a:noFill/>
                              </a:ln>
                            </wps:spPr>
                            <wps:txbx>
                              <w:txbxContent>
                                <w:p w14:paraId="7DC7CFE3" w14:textId="77777777" w:rsidR="000F22AE" w:rsidRPr="0008053D" w:rsidRDefault="000F22AE" w:rsidP="006E0D38">
                                  <w:pPr>
                                    <w:rPr>
                                      <w:sz w:val="18"/>
                                    </w:rPr>
                                  </w:pPr>
                                  <w:r w:rsidRPr="0008053D">
                                    <w:rPr>
                                      <w:sz w:val="18"/>
                                    </w:rPr>
                                    <w:t xml:space="preserve">Add the code to the relevant Pay Code Groups so that employees and managers can record time against it </w:t>
                                  </w:r>
                                  <w:proofErr w:type="spellStart"/>
                                  <w:r w:rsidRPr="0008053D">
                                    <w:rPr>
                                      <w:sz w:val="18"/>
                                    </w:rPr>
                                    <w:t>CoreTime</w:t>
                                  </w:r>
                                  <w:proofErr w:type="spellEnd"/>
                                  <w:r w:rsidRPr="0008053D">
                                    <w:rPr>
                                      <w:sz w:val="18"/>
                                    </w:rPr>
                                    <w:t xml:space="preserve">/Core Roster &gt; System </w:t>
                                  </w:r>
                                  <w:proofErr w:type="spellStart"/>
                                  <w:r w:rsidRPr="0008053D">
                                    <w:rPr>
                                      <w:sz w:val="18"/>
                                    </w:rPr>
                                    <w:t>Params</w:t>
                                  </w:r>
                                  <w:proofErr w:type="spellEnd"/>
                                  <w:r w:rsidRPr="0008053D">
                                    <w:rPr>
                                      <w:sz w:val="18"/>
                                    </w:rPr>
                                    <w:t xml:space="preserve"> &gt; Reference K-P &gt; Personalised Pay Code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BF7815" id="Text Box 32" o:spid="_x0000_s1036" type="#_x0000_t202" style="position:absolute;margin-left:222.9pt;margin-top:422.3pt;width:179.3pt;height:67.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" fillcolor="white [3201]" stroked="f" strokeweight=".5pt">
                      <v:textbox>
                        <w:txbxContent>
                          <w:p w14:paraId="7DC7CFE3" w14:textId="77777777" w:rsidR="000F22AE" w:rsidRPr="0008053D" w:rsidRDefault="000F22AE" w:rsidP="006E0D38">
                            <w:pPr>
                              <w:rPr>
                                <w:sz w:val="18"/>
                              </w:rPr>
                            </w:pPr>
                            <w:r w:rsidRPr="0008053D">
                              <w:rPr>
                                <w:sz w:val="18"/>
                              </w:rPr>
                              <w:t>Add the code to the relevant Pay Code Groups so that employees and managers can record time against it CoreTime/Core Roster &gt; System Params &gt; Reference K-P &gt; Personalised Pay Code Groups</w:t>
                            </w:r>
                          </w:p>
                        </w:txbxContent>
                      </v:textbox>
                    </v:shape>
                  </w:pict>
                </mc:Fallback>
              </mc:AlternateContent>
            </w:r>
            <w:r w:rsidRPr="004D64E8">
              <w:rPr>
                <w:noProof/>
                <w:lang w:eastAsia="en-GB"/>
              </w:rPr>
              <mc:AlternateContent>
                <mc:Choice Requires="wps">
                  <w:drawing>
                    <wp:anchor distT="0" distB="0" distL="114300" distR="114300" simplePos="0" relativeHeight="251663360" behindDoc="0" locked="0" layoutInCell="1" allowOverlap="1" wp14:anchorId="6547E710" wp14:editId="0153BFE3">
                      <wp:simplePos x="0" y="0"/>
                      <wp:positionH relativeFrom="column">
                        <wp:posOffset>2833370</wp:posOffset>
                      </wp:positionH>
                      <wp:positionV relativeFrom="paragraph">
                        <wp:posOffset>6497535</wp:posOffset>
                      </wp:positionV>
                      <wp:extent cx="2467610" cy="1029600"/>
                      <wp:effectExtent l="0" t="0" r="8890" b="0"/>
                      <wp:wrapNone/>
                      <wp:docPr id="33" name="Text Box 33"/>
                      <wp:cNvGraphicFramePr/>
                      <a:graphic xmlns:a="http://schemas.openxmlformats.org/drawingml/2006/main">
                        <a:graphicData uri="http://schemas.microsoft.com/office/word/2010/wordprocessingShape">
                          <wps:wsp>
                            <wps:cNvSpPr txBox="1"/>
                            <wps:spPr>
                              <a:xfrm>
                                <a:off x="0" y="0"/>
                                <a:ext cx="2467610" cy="1029600"/>
                              </a:xfrm>
                              <a:prstGeom prst="rect">
                                <a:avLst/>
                              </a:prstGeom>
                              <a:solidFill>
                                <a:schemeClr val="lt1"/>
                              </a:solidFill>
                              <a:ln w="6350">
                                <a:noFill/>
                              </a:ln>
                            </wps:spPr>
                            <wps:txbx>
                              <w:txbxContent>
                                <w:p w14:paraId="6708D7DC" w14:textId="77777777" w:rsidR="000F22AE" w:rsidRDefault="000F22AE" w:rsidP="00941048">
                                  <w:pPr>
                                    <w:spacing w:after="0"/>
                                    <w:rPr>
                                      <w:sz w:val="18"/>
                                    </w:rPr>
                                  </w:pPr>
                                  <w:r w:rsidRPr="0008053D">
                                    <w:rPr>
                                      <w:sz w:val="18"/>
                                    </w:rPr>
                                    <w:t>Add to the relevant Working Time Group columns</w:t>
                                  </w:r>
                                </w:p>
                                <w:p w14:paraId="594E02A4" w14:textId="77777777" w:rsidR="000F22AE" w:rsidRPr="0008053D" w:rsidRDefault="000F22AE" w:rsidP="00941048">
                                  <w:pPr>
                                    <w:spacing w:after="0"/>
                                    <w:rPr>
                                      <w:sz w:val="18"/>
                                    </w:rPr>
                                  </w:pPr>
                                  <w:proofErr w:type="spellStart"/>
                                  <w:r w:rsidRPr="0008053D">
                                    <w:rPr>
                                      <w:sz w:val="18"/>
                                    </w:rPr>
                                    <w:t>CoreTime</w:t>
                                  </w:r>
                                  <w:proofErr w:type="spellEnd"/>
                                  <w:r w:rsidRPr="0008053D">
                                    <w:rPr>
                                      <w:sz w:val="18"/>
                                    </w:rPr>
                                    <w:t xml:space="preserve">/Core Roster &gt; System </w:t>
                                  </w:r>
                                  <w:proofErr w:type="spellStart"/>
                                  <w:r w:rsidRPr="0008053D">
                                    <w:rPr>
                                      <w:sz w:val="18"/>
                                    </w:rPr>
                                    <w:t>Params</w:t>
                                  </w:r>
                                  <w:proofErr w:type="spellEnd"/>
                                  <w:r w:rsidRPr="0008053D">
                                    <w:rPr>
                                      <w:sz w:val="18"/>
                                    </w:rPr>
                                    <w:t xml:space="preserve"> &gt; Reference Q-Z &gt; Working Time Parameters &gt; Working Time Group 029 &gt; Pay Code Groups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E710" id="Text Box 33" o:spid="_x0000_s1037" type="#_x0000_t202" style="position:absolute;margin-left:223.1pt;margin-top:511.6pt;width:194.3pt;height:8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" fillcolor="white [3201]" stroked="f" strokeweight=".5pt">
                      <v:textbox>
                        <w:txbxContent>
                          <w:p w14:paraId="6708D7DC" w14:textId="77777777" w:rsidR="000F22AE" w:rsidRDefault="000F22AE" w:rsidP="00941048">
                            <w:pPr>
                              <w:spacing w:after="0"/>
                              <w:rPr>
                                <w:sz w:val="18"/>
                              </w:rPr>
                            </w:pPr>
                            <w:r w:rsidRPr="0008053D">
                              <w:rPr>
                                <w:sz w:val="18"/>
                              </w:rPr>
                              <w:t>Add to the relevant Working Time Group columns</w:t>
                            </w:r>
                          </w:p>
                          <w:p w14:paraId="594E02A4" w14:textId="77777777" w:rsidR="000F22AE" w:rsidRPr="0008053D" w:rsidRDefault="000F22AE" w:rsidP="00941048">
                            <w:pPr>
                              <w:spacing w:after="0"/>
                              <w:rPr>
                                <w:sz w:val="18"/>
                              </w:rPr>
                            </w:pPr>
                            <w:r w:rsidRPr="0008053D">
                              <w:rPr>
                                <w:sz w:val="18"/>
                              </w:rPr>
                              <w:t>CoreTime/Core Roster &gt; System Params &gt; Reference Q-Z &gt; Working Time Parameters &gt; Working Time Group 029 &gt; Pay Code Groups button</w:t>
                            </w:r>
                          </w:p>
                        </w:txbxContent>
                      </v:textbox>
                    </v:shape>
                  </w:pict>
                </mc:Fallback>
              </mc:AlternateContent>
            </w:r>
            <w:r w:rsidRPr="004D64E8">
              <w:rPr>
                <w:noProof/>
                <w:lang w:eastAsia="en-GB"/>
              </w:rPr>
              <mc:AlternateContent>
                <mc:Choice Requires="wps">
                  <w:drawing>
                    <wp:anchor distT="0" distB="0" distL="114300" distR="114300" simplePos="0" relativeHeight="251661312" behindDoc="0" locked="0" layoutInCell="1" allowOverlap="1" wp14:anchorId="319F5757" wp14:editId="76FDA323">
                      <wp:simplePos x="0" y="0"/>
                      <wp:positionH relativeFrom="column">
                        <wp:posOffset>2830830</wp:posOffset>
                      </wp:positionH>
                      <wp:positionV relativeFrom="paragraph">
                        <wp:posOffset>3956265</wp:posOffset>
                      </wp:positionV>
                      <wp:extent cx="2296795" cy="1064895"/>
                      <wp:effectExtent l="0" t="0" r="8255" b="1905"/>
                      <wp:wrapNone/>
                      <wp:docPr id="31" name="Text Box 31"/>
                      <wp:cNvGraphicFramePr/>
                      <a:graphic xmlns:a="http://schemas.openxmlformats.org/drawingml/2006/main">
                        <a:graphicData uri="http://schemas.microsoft.com/office/word/2010/wordprocessingShape">
                          <wps:wsp>
                            <wps:cNvSpPr txBox="1"/>
                            <wps:spPr>
                              <a:xfrm>
                                <a:off x="0" y="0"/>
                                <a:ext cx="2296795" cy="1064895"/>
                              </a:xfrm>
                              <a:prstGeom prst="rect">
                                <a:avLst/>
                              </a:prstGeom>
                              <a:solidFill>
                                <a:schemeClr val="lt1"/>
                              </a:solidFill>
                              <a:ln w="6350">
                                <a:noFill/>
                              </a:ln>
                            </wps:spPr>
                            <wps:txbx>
                              <w:txbxContent>
                                <w:p w14:paraId="2DCC3E2E" w14:textId="77777777" w:rsidR="000F22AE" w:rsidRPr="0008053D" w:rsidRDefault="000F22AE" w:rsidP="006E0D38">
                                  <w:pPr>
                                    <w:rPr>
                                      <w:sz w:val="18"/>
                                    </w:rPr>
                                  </w:pPr>
                                  <w:r w:rsidRPr="0008053D">
                                    <w:rPr>
                                      <w:sz w:val="18"/>
                                    </w:rPr>
                                    <w:t xml:space="preserve">Create a reason code(s) and add these to a reason code group, or select an existing reason code group and link to the Pay Code </w:t>
                                  </w:r>
                                  <w:proofErr w:type="spellStart"/>
                                  <w:r w:rsidRPr="0008053D">
                                    <w:rPr>
                                      <w:sz w:val="18"/>
                                    </w:rPr>
                                    <w:t>CoreTime</w:t>
                                  </w:r>
                                  <w:proofErr w:type="spellEnd"/>
                                  <w:r w:rsidRPr="0008053D">
                                    <w:rPr>
                                      <w:sz w:val="18"/>
                                    </w:rPr>
                                    <w:t xml:space="preserve">/Core Roster &gt; System </w:t>
                                  </w:r>
                                  <w:proofErr w:type="spellStart"/>
                                  <w:r w:rsidRPr="0008053D">
                                    <w:rPr>
                                      <w:sz w:val="18"/>
                                    </w:rPr>
                                    <w:t>Params</w:t>
                                  </w:r>
                                  <w:proofErr w:type="spellEnd"/>
                                  <w:r w:rsidRPr="0008053D">
                                    <w:rPr>
                                      <w:sz w:val="18"/>
                                    </w:rPr>
                                    <w:t xml:space="preserve"> &gt; Reference Q-Z &gt; Reason Codes/Reason Code Groups</w:t>
                                  </w:r>
                                </w:p>
                                <w:p w14:paraId="0F7A3EDC" w14:textId="77777777" w:rsidR="000F22AE" w:rsidRDefault="000F22AE" w:rsidP="006E0D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F5757" id="Text Box 31" o:spid="_x0000_s1038" type="#_x0000_t202" style="position:absolute;margin-left:222.9pt;margin-top:311.5pt;width:180.85pt;height:8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" fillcolor="white [3201]" stroked="f" strokeweight=".5pt">
                      <v:textbox>
                        <w:txbxContent>
                          <w:p w14:paraId="2DCC3E2E" w14:textId="77777777" w:rsidR="000F22AE" w:rsidRPr="0008053D" w:rsidRDefault="000F22AE" w:rsidP="006E0D38">
                            <w:pPr>
                              <w:rPr>
                                <w:sz w:val="18"/>
                              </w:rPr>
                            </w:pPr>
                            <w:r w:rsidRPr="0008053D">
                              <w:rPr>
                                <w:sz w:val="18"/>
                              </w:rPr>
                              <w:t>Create a reason code(s) and add these to a reason code group, or select an existing reason code group and link to the Pay Code CoreTime/Core Roster &gt; System Params &gt; Reference Q-Z &gt; Reason Codes/Reason Code Groups</w:t>
                            </w:r>
                          </w:p>
                          <w:p w14:paraId="0F7A3EDC" w14:textId="77777777" w:rsidR="000F22AE" w:rsidRDefault="000F22AE" w:rsidP="006E0D38"/>
                        </w:txbxContent>
                      </v:textbox>
                    </v:shape>
                  </w:pict>
                </mc:Fallback>
              </mc:AlternateContent>
            </w:r>
            <w:r w:rsidRPr="004D64E8">
              <w:rPr>
                <w:noProof/>
                <w:lang w:eastAsia="en-GB"/>
              </w:rPr>
              <mc:AlternateContent>
                <mc:Choice Requires="wps">
                  <w:drawing>
                    <wp:anchor distT="0" distB="0" distL="114300" distR="114300" simplePos="0" relativeHeight="251660288" behindDoc="0" locked="0" layoutInCell="1" allowOverlap="1" wp14:anchorId="28E644E0" wp14:editId="4874A4C1">
                      <wp:simplePos x="0" y="0"/>
                      <wp:positionH relativeFrom="margin">
                        <wp:posOffset>2830830</wp:posOffset>
                      </wp:positionH>
                      <wp:positionV relativeFrom="paragraph">
                        <wp:posOffset>2893275</wp:posOffset>
                      </wp:positionV>
                      <wp:extent cx="1892300" cy="564515"/>
                      <wp:effectExtent l="0" t="0" r="0" b="6985"/>
                      <wp:wrapNone/>
                      <wp:docPr id="30" name="Text Box 30"/>
                      <wp:cNvGraphicFramePr/>
                      <a:graphic xmlns:a="http://schemas.openxmlformats.org/drawingml/2006/main">
                        <a:graphicData uri="http://schemas.microsoft.com/office/word/2010/wordprocessingShape">
                          <wps:wsp>
                            <wps:cNvSpPr txBox="1"/>
                            <wps:spPr>
                              <a:xfrm>
                                <a:off x="0" y="0"/>
                                <a:ext cx="1892300" cy="564515"/>
                              </a:xfrm>
                              <a:prstGeom prst="rect">
                                <a:avLst/>
                              </a:prstGeom>
                              <a:solidFill>
                                <a:schemeClr val="lt1"/>
                              </a:solidFill>
                              <a:ln w="6350">
                                <a:noFill/>
                              </a:ln>
                            </wps:spPr>
                            <wps:txbx>
                              <w:txbxContent>
                                <w:p w14:paraId="389D310E" w14:textId="77777777" w:rsidR="000F22AE" w:rsidRPr="0008053D" w:rsidRDefault="000F22AE" w:rsidP="006E0D38">
                                  <w:pPr>
                                    <w:rPr>
                                      <w:sz w:val="18"/>
                                    </w:rPr>
                                  </w:pPr>
                                  <w:r w:rsidRPr="0008053D">
                                    <w:rPr>
                                      <w:sz w:val="18"/>
                                    </w:rPr>
                                    <w:t>Sensitive absences should not have ‘Display on Co-Worker’s roster’ ticked on General Parameters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644E0" id="Text Box 30" o:spid="_x0000_s1039" type="#_x0000_t202" style="position:absolute;margin-left:222.9pt;margin-top:227.8pt;width:149pt;height:44.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" fillcolor="white [3201]" stroked="f" strokeweight=".5pt">
                      <v:textbox>
                        <w:txbxContent>
                          <w:p w14:paraId="389D310E" w14:textId="77777777" w:rsidR="000F22AE" w:rsidRPr="0008053D" w:rsidRDefault="000F22AE" w:rsidP="006E0D38">
                            <w:pPr>
                              <w:rPr>
                                <w:sz w:val="18"/>
                              </w:rPr>
                            </w:pPr>
                            <w:r w:rsidRPr="0008053D">
                              <w:rPr>
                                <w:sz w:val="18"/>
                              </w:rPr>
                              <w:t>Sensitive absences should not have ‘Display on Co-Worker’s roster’ ticked on General Parameters 1.</w:t>
                            </w:r>
                          </w:p>
                        </w:txbxContent>
                      </v:textbox>
                      <w10:wrap anchorx="margin"/>
                    </v:shape>
                  </w:pict>
                </mc:Fallback>
              </mc:AlternateContent>
            </w:r>
            <w:r w:rsidR="00E671A3" w:rsidRPr="004D64E8">
              <w:rPr>
                <w:noProof/>
                <w:lang w:eastAsia="en-GB"/>
              </w:rPr>
              <mc:AlternateContent>
                <mc:Choice Requires="wps">
                  <w:drawing>
                    <wp:anchor distT="0" distB="0" distL="114300" distR="114300" simplePos="0" relativeHeight="251659264" behindDoc="0" locked="0" layoutInCell="1" allowOverlap="1" wp14:anchorId="32F98A86" wp14:editId="763B774A">
                      <wp:simplePos x="0" y="0"/>
                      <wp:positionH relativeFrom="column">
                        <wp:posOffset>2830830</wp:posOffset>
                      </wp:positionH>
                      <wp:positionV relativeFrom="paragraph">
                        <wp:posOffset>1540510</wp:posOffset>
                      </wp:positionV>
                      <wp:extent cx="1478915" cy="413385"/>
                      <wp:effectExtent l="0" t="0" r="6985" b="5715"/>
                      <wp:wrapNone/>
                      <wp:docPr id="29" name="Text Box 29"/>
                      <wp:cNvGraphicFramePr/>
                      <a:graphic xmlns:a="http://schemas.openxmlformats.org/drawingml/2006/main">
                        <a:graphicData uri="http://schemas.microsoft.com/office/word/2010/wordprocessingShape">
                          <wps:wsp>
                            <wps:cNvSpPr txBox="1"/>
                            <wps:spPr>
                              <a:xfrm>
                                <a:off x="0" y="0"/>
                                <a:ext cx="1478915" cy="413385"/>
                              </a:xfrm>
                              <a:prstGeom prst="rect">
                                <a:avLst/>
                              </a:prstGeom>
                              <a:solidFill>
                                <a:schemeClr val="lt1"/>
                              </a:solidFill>
                              <a:ln w="6350">
                                <a:noFill/>
                              </a:ln>
                            </wps:spPr>
                            <wps:txbx>
                              <w:txbxContent>
                                <w:p w14:paraId="348AB6A5" w14:textId="77777777" w:rsidR="000F22AE" w:rsidRPr="0008053D" w:rsidRDefault="000F22AE" w:rsidP="006E0D38">
                                  <w:pPr>
                                    <w:rPr>
                                      <w:sz w:val="18"/>
                                    </w:rPr>
                                  </w:pPr>
                                  <w:r w:rsidRPr="0008053D">
                                    <w:rPr>
                                      <w:sz w:val="18"/>
                                    </w:rPr>
                                    <w:t>See subcategories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98A86" id="Text Box 29" o:spid="_x0000_s1040" type="#_x0000_t202" style="position:absolute;margin-left:222.9pt;margin-top:121.3pt;width:116.45pt;height:3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" fillcolor="white [3201]" stroked="f" strokeweight=".5pt">
                      <v:textbox>
                        <w:txbxContent>
                          <w:p w14:paraId="348AB6A5" w14:textId="77777777" w:rsidR="000F22AE" w:rsidRPr="0008053D" w:rsidRDefault="000F22AE" w:rsidP="006E0D38">
                            <w:pPr>
                              <w:rPr>
                                <w:sz w:val="18"/>
                              </w:rPr>
                            </w:pPr>
                            <w:r w:rsidRPr="0008053D">
                              <w:rPr>
                                <w:sz w:val="18"/>
                              </w:rPr>
                              <w:t>See subcategories</w:t>
                            </w:r>
                          </w:p>
                        </w:txbxContent>
                      </v:textbox>
                    </v:shape>
                  </w:pict>
                </mc:Fallback>
              </mc:AlternateContent>
            </w:r>
            <w:r w:rsidR="006E0D38" w:rsidRPr="004D64E8">
              <w:rPr>
                <w:noProof/>
                <w:lang w:eastAsia="en-GB"/>
              </w:rPr>
              <w:drawing>
                <wp:inline distT="0" distB="0" distL="0" distR="0" wp14:anchorId="4E11E723" wp14:editId="560FFE0C">
                  <wp:extent cx="2814955" cy="7394400"/>
                  <wp:effectExtent l="0" t="0" r="0" b="16510"/>
                  <wp:docPr id="27" name="Diagram 27"/>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CC02C29" w14:textId="3E91EC20" w:rsidR="00637B28" w:rsidRPr="004D64E8" w:rsidRDefault="00637B28" w:rsidP="006714C2">
            <w:pPr>
              <w:spacing w:after="0"/>
              <w:rPr>
                <w:b w:val="0"/>
              </w:rPr>
            </w:pPr>
          </w:p>
          <w:p w14:paraId="49D6BC30" w14:textId="77777777" w:rsidR="0039613E" w:rsidRDefault="0039613E" w:rsidP="006714C2">
            <w:pPr>
              <w:pStyle w:val="Heading2"/>
              <w:spacing w:before="0"/>
              <w:outlineLvl w:val="1"/>
              <w:rPr>
                <w:b w:val="0"/>
              </w:rPr>
            </w:pPr>
          </w:p>
          <w:p w14:paraId="336AED3F" w14:textId="229BB0B4" w:rsidR="006E0D38" w:rsidRPr="004D64E8" w:rsidRDefault="006E0D38" w:rsidP="006714C2">
            <w:pPr>
              <w:pStyle w:val="Heading2"/>
              <w:spacing w:before="0"/>
              <w:outlineLvl w:val="1"/>
              <w:rPr>
                <w:b w:val="0"/>
              </w:rPr>
            </w:pPr>
            <w:r w:rsidRPr="004D64E8">
              <w:rPr>
                <w:b w:val="0"/>
              </w:rPr>
              <w:t>Example 1 – Adding a new absence type</w:t>
            </w:r>
          </w:p>
          <w:p w14:paraId="281C6740" w14:textId="77777777" w:rsidR="006E0D38" w:rsidRPr="004D64E8" w:rsidRDefault="006E0D38" w:rsidP="006714C2">
            <w:pPr>
              <w:spacing w:after="0"/>
              <w:rPr>
                <w:b w:val="0"/>
                <w:sz w:val="20"/>
              </w:rPr>
            </w:pPr>
            <w:r w:rsidRPr="004D64E8">
              <w:rPr>
                <w:b w:val="0"/>
                <w:sz w:val="20"/>
              </w:rPr>
              <w:t>This is an example only, illustrating how to determine which pay code settings to mirror based on the intended code behaviour.</w:t>
            </w:r>
          </w:p>
          <w:p w14:paraId="7FFB11A2" w14:textId="77777777" w:rsidR="006714C2" w:rsidRDefault="006714C2" w:rsidP="006714C2">
            <w:pPr>
              <w:spacing w:after="0"/>
              <w:rPr>
                <w:b w:val="0"/>
                <w:sz w:val="20"/>
              </w:rPr>
            </w:pPr>
          </w:p>
          <w:p w14:paraId="081E7FD6" w14:textId="77777777" w:rsidR="006714C2" w:rsidRDefault="006714C2" w:rsidP="006714C2">
            <w:pPr>
              <w:spacing w:after="0"/>
              <w:rPr>
                <w:b w:val="0"/>
                <w:sz w:val="20"/>
              </w:rPr>
            </w:pPr>
          </w:p>
          <w:p w14:paraId="64B1C229" w14:textId="5DE07CBE" w:rsidR="006E0D38" w:rsidRPr="004D64E8" w:rsidRDefault="006E0D38" w:rsidP="006714C2">
            <w:pPr>
              <w:spacing w:after="0"/>
              <w:rPr>
                <w:b w:val="0"/>
              </w:rPr>
            </w:pPr>
            <w:r w:rsidRPr="004D64E8">
              <w:rPr>
                <w:b w:val="0"/>
                <w:sz w:val="20"/>
              </w:rPr>
              <w:t>A new University policy introduces a Green Day, where employees can take 1 day off per annum to focus on activities which have a positive impact on the environment</w:t>
            </w:r>
            <w:r w:rsidRPr="004D64E8">
              <w:rPr>
                <w:b w:val="0"/>
              </w:rPr>
              <w:t xml:space="preserve">.   </w:t>
            </w:r>
          </w:p>
          <w:p w14:paraId="12729CC7" w14:textId="77777777" w:rsidR="005A4264" w:rsidRPr="004D64E8" w:rsidRDefault="005A4264" w:rsidP="006714C2">
            <w:pPr>
              <w:spacing w:after="0"/>
              <w:rPr>
                <w:b w:val="0"/>
              </w:rPr>
            </w:pPr>
          </w:p>
          <w:p w14:paraId="51F537C3" w14:textId="77777777" w:rsidR="006E0D38" w:rsidRPr="004D64E8" w:rsidRDefault="006E0D38" w:rsidP="006714C2">
            <w:pPr>
              <w:spacing w:after="0"/>
              <w:rPr>
                <w:b w:val="0"/>
              </w:rPr>
            </w:pPr>
            <w:r w:rsidRPr="004D64E8">
              <w:rPr>
                <w:noProof/>
                <w:lang w:eastAsia="en-GB"/>
              </w:rPr>
              <mc:AlternateContent>
                <mc:Choice Requires="wps">
                  <w:drawing>
                    <wp:anchor distT="0" distB="0" distL="114300" distR="114300" simplePos="0" relativeHeight="251670528" behindDoc="0" locked="0" layoutInCell="1" allowOverlap="1" wp14:anchorId="7D232D27" wp14:editId="49881ABE">
                      <wp:simplePos x="0" y="0"/>
                      <wp:positionH relativeFrom="margin">
                        <wp:posOffset>2940133</wp:posOffset>
                      </wp:positionH>
                      <wp:positionV relativeFrom="paragraph">
                        <wp:posOffset>179622</wp:posOffset>
                      </wp:positionV>
                      <wp:extent cx="2011045" cy="445273"/>
                      <wp:effectExtent l="0" t="0" r="8255" b="0"/>
                      <wp:wrapNone/>
                      <wp:docPr id="40" name="Text Box 40"/>
                      <wp:cNvGraphicFramePr/>
                      <a:graphic xmlns:a="http://schemas.openxmlformats.org/drawingml/2006/main">
                        <a:graphicData uri="http://schemas.microsoft.com/office/word/2010/wordprocessingShape">
                          <wps:wsp>
                            <wps:cNvSpPr txBox="1"/>
                            <wps:spPr>
                              <a:xfrm>
                                <a:off x="0" y="0"/>
                                <a:ext cx="2011045" cy="445273"/>
                              </a:xfrm>
                              <a:prstGeom prst="rect">
                                <a:avLst/>
                              </a:prstGeom>
                              <a:solidFill>
                                <a:schemeClr val="lt1"/>
                              </a:solidFill>
                              <a:ln w="6350">
                                <a:noFill/>
                              </a:ln>
                            </wps:spPr>
                            <wps:txbx>
                              <w:txbxContent>
                                <w:p w14:paraId="6ABC08E3" w14:textId="77777777" w:rsidR="000F22AE" w:rsidRPr="0008053D" w:rsidRDefault="000F22AE" w:rsidP="006E0D38">
                                  <w:pPr>
                                    <w:rPr>
                                      <w:sz w:val="18"/>
                                    </w:rPr>
                                  </w:pPr>
                                  <w:r w:rsidRPr="0008053D">
                                    <w:rPr>
                                      <w:sz w:val="18"/>
                                    </w:rPr>
                                    <w:t>The code involves taking time off and is therefore a ‘Leave &amp; Absence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32D27" id="Text Box 40" o:spid="_x0000_s1041" type="#_x0000_t202" style="position:absolute;margin-left:231.5pt;margin-top:14.15pt;width:158.35pt;height:35.0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" fillcolor="white [3201]" stroked="f" strokeweight=".5pt">
                      <v:textbox>
                        <w:txbxContent>
                          <w:p w14:paraId="6ABC08E3" w14:textId="77777777" w:rsidR="000F22AE" w:rsidRPr="0008053D" w:rsidRDefault="000F22AE" w:rsidP="006E0D38">
                            <w:pPr>
                              <w:rPr>
                                <w:sz w:val="18"/>
                              </w:rPr>
                            </w:pPr>
                            <w:r w:rsidRPr="0008053D">
                              <w:rPr>
                                <w:sz w:val="18"/>
                              </w:rPr>
                              <w:t>The code involves taking time off and is therefore a ‘Leave &amp; Absence code’</w:t>
                            </w:r>
                          </w:p>
                        </w:txbxContent>
                      </v:textbox>
                      <w10:wrap anchorx="margin"/>
                    </v:shape>
                  </w:pict>
                </mc:Fallback>
              </mc:AlternateContent>
            </w:r>
            <w:r w:rsidRPr="004D64E8">
              <w:rPr>
                <w:noProof/>
                <w:lang w:eastAsia="en-GB"/>
              </w:rPr>
              <mc:AlternateContent>
                <mc:Choice Requires="wps">
                  <w:drawing>
                    <wp:anchor distT="0" distB="0" distL="114300" distR="114300" simplePos="0" relativeHeight="251669504" behindDoc="0" locked="0" layoutInCell="1" allowOverlap="1" wp14:anchorId="0576C252" wp14:editId="3809685B">
                      <wp:simplePos x="0" y="0"/>
                      <wp:positionH relativeFrom="column">
                        <wp:posOffset>2996730</wp:posOffset>
                      </wp:positionH>
                      <wp:positionV relativeFrom="paragraph">
                        <wp:posOffset>6628213</wp:posOffset>
                      </wp:positionV>
                      <wp:extent cx="2277110" cy="437322"/>
                      <wp:effectExtent l="0" t="0" r="8890" b="1270"/>
                      <wp:wrapNone/>
                      <wp:docPr id="34" name="Text Box 34"/>
                      <wp:cNvGraphicFramePr/>
                      <a:graphic xmlns:a="http://schemas.openxmlformats.org/drawingml/2006/main">
                        <a:graphicData uri="http://schemas.microsoft.com/office/word/2010/wordprocessingShape">
                          <wps:wsp>
                            <wps:cNvSpPr txBox="1"/>
                            <wps:spPr>
                              <a:xfrm>
                                <a:off x="0" y="0"/>
                                <a:ext cx="2277110" cy="437322"/>
                              </a:xfrm>
                              <a:prstGeom prst="rect">
                                <a:avLst/>
                              </a:prstGeom>
                              <a:solidFill>
                                <a:schemeClr val="lt1"/>
                              </a:solidFill>
                              <a:ln w="6350">
                                <a:noFill/>
                              </a:ln>
                            </wps:spPr>
                            <wps:txbx>
                              <w:txbxContent>
                                <w:p w14:paraId="0D1B10C5" w14:textId="77777777" w:rsidR="000F22AE" w:rsidRPr="0008053D" w:rsidRDefault="000F22AE" w:rsidP="006E0D38">
                                  <w:pPr>
                                    <w:rPr>
                                      <w:sz w:val="18"/>
                                    </w:rPr>
                                  </w:pPr>
                                  <w:r w:rsidRPr="0008053D">
                                    <w:rPr>
                                      <w:sz w:val="18"/>
                                    </w:rPr>
                                    <w:t>The code can be added to the ‘</w:t>
                                  </w:r>
                                  <w:proofErr w:type="spellStart"/>
                                  <w:r w:rsidRPr="0008053D">
                                    <w:rPr>
                                      <w:sz w:val="18"/>
                                    </w:rPr>
                                    <w:t>Emp</w:t>
                                  </w:r>
                                  <w:proofErr w:type="spellEnd"/>
                                  <w:r w:rsidRPr="0008053D">
                                    <w:rPr>
                                      <w:sz w:val="18"/>
                                    </w:rPr>
                                    <w:t xml:space="preserve"> Absence’ column, as it isn’t relevant for Sign off.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76C252" id="Text Box 34" o:spid="_x0000_s1042" type="#_x0000_t202" style="position:absolute;margin-left:235.95pt;margin-top:521.9pt;width:179.3pt;height:34.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" fillcolor="white [3201]" stroked="f" strokeweight=".5pt">
                      <v:textbox>
                        <w:txbxContent>
                          <w:p w14:paraId="0D1B10C5" w14:textId="77777777" w:rsidR="000F22AE" w:rsidRPr="0008053D" w:rsidRDefault="000F22AE" w:rsidP="006E0D38">
                            <w:pPr>
                              <w:rPr>
                                <w:sz w:val="18"/>
                              </w:rPr>
                            </w:pPr>
                            <w:r w:rsidRPr="0008053D">
                              <w:rPr>
                                <w:sz w:val="18"/>
                              </w:rPr>
                              <w:t xml:space="preserve">The code can be added to the ‘Emp Absence’ column, as it isn’t relevant for Sign off. </w:t>
                            </w:r>
                          </w:p>
                        </w:txbxContent>
                      </v:textbox>
                    </v:shape>
                  </w:pict>
                </mc:Fallback>
              </mc:AlternateContent>
            </w:r>
            <w:r w:rsidRPr="004D64E8">
              <w:rPr>
                <w:noProof/>
                <w:lang w:eastAsia="en-GB"/>
              </w:rPr>
              <mc:AlternateContent>
                <mc:Choice Requires="wps">
                  <w:drawing>
                    <wp:anchor distT="0" distB="0" distL="114300" distR="114300" simplePos="0" relativeHeight="251668480" behindDoc="0" locked="0" layoutInCell="1" allowOverlap="1" wp14:anchorId="5BF5371C" wp14:editId="69501505">
                      <wp:simplePos x="0" y="0"/>
                      <wp:positionH relativeFrom="column">
                        <wp:posOffset>2980525</wp:posOffset>
                      </wp:positionH>
                      <wp:positionV relativeFrom="paragraph">
                        <wp:posOffset>5260009</wp:posOffset>
                      </wp:positionV>
                      <wp:extent cx="2277110" cy="715617"/>
                      <wp:effectExtent l="0" t="0" r="8890" b="8890"/>
                      <wp:wrapNone/>
                      <wp:docPr id="35" name="Text Box 35"/>
                      <wp:cNvGraphicFramePr/>
                      <a:graphic xmlns:a="http://schemas.openxmlformats.org/drawingml/2006/main">
                        <a:graphicData uri="http://schemas.microsoft.com/office/word/2010/wordprocessingShape">
                          <wps:wsp>
                            <wps:cNvSpPr txBox="1"/>
                            <wps:spPr>
                              <a:xfrm>
                                <a:off x="0" y="0"/>
                                <a:ext cx="2277110" cy="715617"/>
                              </a:xfrm>
                              <a:prstGeom prst="rect">
                                <a:avLst/>
                              </a:prstGeom>
                              <a:solidFill>
                                <a:schemeClr val="lt1"/>
                              </a:solidFill>
                              <a:ln w="6350">
                                <a:noFill/>
                              </a:ln>
                            </wps:spPr>
                            <wps:txbx>
                              <w:txbxContent>
                                <w:p w14:paraId="758E3E46" w14:textId="77777777" w:rsidR="000F22AE" w:rsidRPr="0008053D" w:rsidRDefault="000F22AE" w:rsidP="006E0D38">
                                  <w:pPr>
                                    <w:rPr>
                                      <w:sz w:val="18"/>
                                    </w:rPr>
                                  </w:pPr>
                                  <w:r w:rsidRPr="0008053D">
                                    <w:rPr>
                                      <w:sz w:val="18"/>
                                    </w:rPr>
                                    <w:t xml:space="preserve">The benefit is only available to employees with set hours of work, it is added to the Employee Support Staff and Employee Academic-related Pay Code Groupings.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5371C" id="Text Box 35" o:spid="_x0000_s1043" type="#_x0000_t202" style="position:absolute;margin-left:234.7pt;margin-top:414.15pt;width:179.3pt;height:56.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" fillcolor="white [3201]" stroked="f" strokeweight=".5pt">
                      <v:textbox>
                        <w:txbxContent>
                          <w:p w14:paraId="758E3E46" w14:textId="77777777" w:rsidR="000F22AE" w:rsidRPr="0008053D" w:rsidRDefault="000F22AE" w:rsidP="006E0D38">
                            <w:pPr>
                              <w:rPr>
                                <w:sz w:val="18"/>
                              </w:rPr>
                            </w:pPr>
                            <w:r w:rsidRPr="0008053D">
                              <w:rPr>
                                <w:sz w:val="18"/>
                              </w:rPr>
                              <w:t xml:space="preserve">The benefit is only available to employees with set hours of work, it is added to the Employee Support Staff and Employee Academic-related Pay Code Groupings.   </w:t>
                            </w:r>
                          </w:p>
                        </w:txbxContent>
                      </v:textbox>
                    </v:shape>
                  </w:pict>
                </mc:Fallback>
              </mc:AlternateContent>
            </w:r>
            <w:r w:rsidRPr="004D64E8">
              <w:rPr>
                <w:noProof/>
                <w:lang w:eastAsia="en-GB"/>
              </w:rPr>
              <mc:AlternateContent>
                <mc:Choice Requires="wps">
                  <w:drawing>
                    <wp:anchor distT="0" distB="0" distL="114300" distR="114300" simplePos="0" relativeHeight="251665408" behindDoc="0" locked="0" layoutInCell="1" allowOverlap="1" wp14:anchorId="40435794" wp14:editId="72839EC8">
                      <wp:simplePos x="0" y="0"/>
                      <wp:positionH relativeFrom="margin">
                        <wp:posOffset>2961695</wp:posOffset>
                      </wp:positionH>
                      <wp:positionV relativeFrom="paragraph">
                        <wp:posOffset>1491670</wp:posOffset>
                      </wp:positionV>
                      <wp:extent cx="2277110" cy="580446"/>
                      <wp:effectExtent l="0" t="0" r="8890" b="0"/>
                      <wp:wrapNone/>
                      <wp:docPr id="38" name="Text Box 38"/>
                      <wp:cNvGraphicFramePr/>
                      <a:graphic xmlns:a="http://schemas.openxmlformats.org/drawingml/2006/main">
                        <a:graphicData uri="http://schemas.microsoft.com/office/word/2010/wordprocessingShape">
                          <wps:wsp>
                            <wps:cNvSpPr txBox="1"/>
                            <wps:spPr>
                              <a:xfrm>
                                <a:off x="0" y="0"/>
                                <a:ext cx="2277110" cy="580446"/>
                              </a:xfrm>
                              <a:prstGeom prst="rect">
                                <a:avLst/>
                              </a:prstGeom>
                              <a:solidFill>
                                <a:schemeClr val="lt1"/>
                              </a:solidFill>
                              <a:ln w="6350">
                                <a:noFill/>
                              </a:ln>
                            </wps:spPr>
                            <wps:txbx>
                              <w:txbxContent>
                                <w:p w14:paraId="0037A078" w14:textId="77777777" w:rsidR="000F22AE" w:rsidRPr="0008053D" w:rsidRDefault="000F22AE" w:rsidP="006E0D38">
                                  <w:pPr>
                                    <w:rPr>
                                      <w:sz w:val="18"/>
                                    </w:rPr>
                                  </w:pPr>
                                  <w:r w:rsidRPr="0008053D">
                                    <w:rPr>
                                      <w:sz w:val="18"/>
                                    </w:rPr>
                                    <w:t>The code will be recorded by the employee’s manager or HR department, as per the subcategory ‘</w:t>
                                  </w:r>
                                  <w:r w:rsidRPr="0008053D">
                                    <w:rPr>
                                      <w:rFonts w:ascii="Calibri" w:eastAsia="Times New Roman" w:hAnsi="Calibri" w:cs="Calibri"/>
                                      <w:color w:val="000000"/>
                                      <w:sz w:val="18"/>
                                      <w:lang w:eastAsia="en-GB"/>
                                    </w:rPr>
                                    <w:t>Absence – Basic’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435794" id="Text Box 38" o:spid="_x0000_s1044" type="#_x0000_t202" style="position:absolute;margin-left:233.2pt;margin-top:117.45pt;width:179.3pt;height:45.7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" fillcolor="white [3201]" stroked="f" strokeweight=".5pt">
                      <v:textbox>
                        <w:txbxContent>
                          <w:p w14:paraId="0037A078" w14:textId="77777777" w:rsidR="000F22AE" w:rsidRPr="0008053D" w:rsidRDefault="000F22AE" w:rsidP="006E0D38">
                            <w:pPr>
                              <w:rPr>
                                <w:sz w:val="18"/>
                              </w:rPr>
                            </w:pPr>
                            <w:r w:rsidRPr="0008053D">
                              <w:rPr>
                                <w:sz w:val="18"/>
                              </w:rPr>
                              <w:t>The code will be recorded by the employee’s manager or HR department, as per the subcategory ‘</w:t>
                            </w:r>
                            <w:r w:rsidRPr="0008053D">
                              <w:rPr>
                                <w:rFonts w:ascii="Calibri" w:eastAsia="Times New Roman" w:hAnsi="Calibri" w:cs="Calibri"/>
                                <w:color w:val="000000"/>
                                <w:sz w:val="18"/>
                                <w:lang w:eastAsia="en-GB"/>
                              </w:rPr>
                              <w:t>Absence – Basic’</w:t>
                            </w:r>
                          </w:p>
                        </w:txbxContent>
                      </v:textbox>
                      <w10:wrap anchorx="margin"/>
                    </v:shape>
                  </w:pict>
                </mc:Fallback>
              </mc:AlternateContent>
            </w:r>
            <w:r w:rsidRPr="004D64E8">
              <w:rPr>
                <w:noProof/>
                <w:lang w:eastAsia="en-GB"/>
              </w:rPr>
              <mc:AlternateContent>
                <mc:Choice Requires="wps">
                  <w:drawing>
                    <wp:anchor distT="0" distB="0" distL="114300" distR="114300" simplePos="0" relativeHeight="251666432" behindDoc="0" locked="0" layoutInCell="1" allowOverlap="1" wp14:anchorId="3E6F4C94" wp14:editId="4ED98F39">
                      <wp:simplePos x="0" y="0"/>
                      <wp:positionH relativeFrom="margin">
                        <wp:posOffset>2961696</wp:posOffset>
                      </wp:positionH>
                      <wp:positionV relativeFrom="paragraph">
                        <wp:posOffset>2803525</wp:posOffset>
                      </wp:positionV>
                      <wp:extent cx="2277110" cy="572494"/>
                      <wp:effectExtent l="0" t="0" r="8890" b="0"/>
                      <wp:wrapNone/>
                      <wp:docPr id="37" name="Text Box 37"/>
                      <wp:cNvGraphicFramePr/>
                      <a:graphic xmlns:a="http://schemas.openxmlformats.org/drawingml/2006/main">
                        <a:graphicData uri="http://schemas.microsoft.com/office/word/2010/wordprocessingShape">
                          <wps:wsp>
                            <wps:cNvSpPr txBox="1"/>
                            <wps:spPr>
                              <a:xfrm>
                                <a:off x="0" y="0"/>
                                <a:ext cx="2277110" cy="572494"/>
                              </a:xfrm>
                              <a:prstGeom prst="rect">
                                <a:avLst/>
                              </a:prstGeom>
                              <a:solidFill>
                                <a:schemeClr val="lt1"/>
                              </a:solidFill>
                              <a:ln w="6350">
                                <a:noFill/>
                              </a:ln>
                            </wps:spPr>
                            <wps:txbx>
                              <w:txbxContent>
                                <w:p w14:paraId="2057B314" w14:textId="77777777" w:rsidR="000F22AE" w:rsidRPr="0008053D" w:rsidRDefault="000F22AE" w:rsidP="006E0D38">
                                  <w:pPr>
                                    <w:rPr>
                                      <w:sz w:val="18"/>
                                    </w:rPr>
                                  </w:pPr>
                                  <w:r w:rsidRPr="0008053D">
                                    <w:rPr>
                                      <w:sz w:val="18"/>
                                    </w:rPr>
                                    <w:t>The absence isn’t considered sensitive and can be displayed to colleagues on the Co-Worker’s roster’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6F4C94" id="Text Box 37" o:spid="_x0000_s1045" type="#_x0000_t202" style="position:absolute;margin-left:233.2pt;margin-top:220.75pt;width:179.3pt;height:45.1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" fillcolor="white [3201]" stroked="f" strokeweight=".5pt">
                      <v:textbox>
                        <w:txbxContent>
                          <w:p w14:paraId="2057B314" w14:textId="77777777" w:rsidR="000F22AE" w:rsidRPr="0008053D" w:rsidRDefault="000F22AE" w:rsidP="006E0D38">
                            <w:pPr>
                              <w:rPr>
                                <w:sz w:val="18"/>
                              </w:rPr>
                            </w:pPr>
                            <w:r w:rsidRPr="0008053D">
                              <w:rPr>
                                <w:sz w:val="18"/>
                              </w:rPr>
                              <w:t>The absence isn’t considered sensitive and can be displayed to colleagues on the Co-Worker’s roster’</w:t>
                            </w:r>
                          </w:p>
                        </w:txbxContent>
                      </v:textbox>
                      <w10:wrap anchorx="margin"/>
                    </v:shape>
                  </w:pict>
                </mc:Fallback>
              </mc:AlternateContent>
            </w:r>
            <w:r w:rsidRPr="004D64E8">
              <w:rPr>
                <w:noProof/>
                <w:lang w:eastAsia="en-GB"/>
              </w:rPr>
              <mc:AlternateContent>
                <mc:Choice Requires="wps">
                  <w:drawing>
                    <wp:anchor distT="0" distB="0" distL="114300" distR="114300" simplePos="0" relativeHeight="251667456" behindDoc="0" locked="0" layoutInCell="1" allowOverlap="1" wp14:anchorId="0B586629" wp14:editId="5953EE50">
                      <wp:simplePos x="0" y="0"/>
                      <wp:positionH relativeFrom="column">
                        <wp:posOffset>3020419</wp:posOffset>
                      </wp:positionH>
                      <wp:positionV relativeFrom="paragraph">
                        <wp:posOffset>4091471</wp:posOffset>
                      </wp:positionV>
                      <wp:extent cx="2277110" cy="461176"/>
                      <wp:effectExtent l="0" t="0" r="8890" b="0"/>
                      <wp:wrapNone/>
                      <wp:docPr id="36" name="Text Box 36"/>
                      <wp:cNvGraphicFramePr/>
                      <a:graphic xmlns:a="http://schemas.openxmlformats.org/drawingml/2006/main">
                        <a:graphicData uri="http://schemas.microsoft.com/office/word/2010/wordprocessingShape">
                          <wps:wsp>
                            <wps:cNvSpPr txBox="1"/>
                            <wps:spPr>
                              <a:xfrm>
                                <a:off x="0" y="0"/>
                                <a:ext cx="2277110" cy="461176"/>
                              </a:xfrm>
                              <a:prstGeom prst="rect">
                                <a:avLst/>
                              </a:prstGeom>
                              <a:solidFill>
                                <a:schemeClr val="lt1"/>
                              </a:solidFill>
                              <a:ln w="6350">
                                <a:noFill/>
                              </a:ln>
                            </wps:spPr>
                            <wps:txbx>
                              <w:txbxContent>
                                <w:p w14:paraId="74DE449B" w14:textId="77777777" w:rsidR="000F22AE" w:rsidRPr="0008053D" w:rsidRDefault="000F22AE" w:rsidP="006E0D38">
                                  <w:pPr>
                                    <w:rPr>
                                      <w:sz w:val="18"/>
                                    </w:rPr>
                                  </w:pPr>
                                  <w:r w:rsidRPr="0008053D">
                                    <w:rPr>
                                      <w:sz w:val="18"/>
                                    </w:rPr>
                                    <w:t>No reason is required for this absence, it doesn’t need to be linked to a reason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86629" id="Text Box 36" o:spid="_x0000_s1046" type="#_x0000_t202" style="position:absolute;margin-left:237.85pt;margin-top:322.15pt;width:179.3pt;height:36.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" fillcolor="white [3201]" stroked="f" strokeweight=".5pt">
                      <v:textbox>
                        <w:txbxContent>
                          <w:p w14:paraId="74DE449B" w14:textId="77777777" w:rsidR="000F22AE" w:rsidRPr="0008053D" w:rsidRDefault="000F22AE" w:rsidP="006E0D38">
                            <w:pPr>
                              <w:rPr>
                                <w:sz w:val="18"/>
                              </w:rPr>
                            </w:pPr>
                            <w:r w:rsidRPr="0008053D">
                              <w:rPr>
                                <w:sz w:val="18"/>
                              </w:rPr>
                              <w:t>No reason is required for this absence, it doesn’t need to be linked to a reason group</w:t>
                            </w:r>
                          </w:p>
                        </w:txbxContent>
                      </v:textbox>
                    </v:shape>
                  </w:pict>
                </mc:Fallback>
              </mc:AlternateContent>
            </w:r>
            <w:r w:rsidRPr="004D64E8">
              <w:rPr>
                <w:noProof/>
                <w:lang w:eastAsia="en-GB"/>
              </w:rPr>
              <w:drawing>
                <wp:inline distT="0" distB="0" distL="0" distR="0" wp14:anchorId="03EA4E7B" wp14:editId="1E4B6065">
                  <wp:extent cx="2941983" cy="7221855"/>
                  <wp:effectExtent l="0" t="0" r="0" b="17145"/>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76919E4" w14:textId="77777777" w:rsidR="005A4264" w:rsidRPr="004D64E8" w:rsidRDefault="005A4264" w:rsidP="006714C2">
            <w:pPr>
              <w:pStyle w:val="Heading2"/>
              <w:spacing w:before="0"/>
              <w:outlineLvl w:val="1"/>
              <w:rPr>
                <w:b w:val="0"/>
              </w:rPr>
            </w:pPr>
          </w:p>
          <w:p w14:paraId="261328CE" w14:textId="77777777" w:rsidR="0078175F" w:rsidRPr="004D64E8" w:rsidRDefault="0078175F" w:rsidP="006714C2">
            <w:pPr>
              <w:pStyle w:val="Heading2"/>
              <w:spacing w:before="0"/>
              <w:outlineLvl w:val="1"/>
              <w:rPr>
                <w:b w:val="0"/>
              </w:rPr>
            </w:pPr>
            <w:r w:rsidRPr="004D64E8">
              <w:rPr>
                <w:b w:val="0"/>
              </w:rPr>
              <w:t>Example 2 – Adding a new Casual Pay Code</w:t>
            </w:r>
          </w:p>
          <w:p w14:paraId="48112CAB" w14:textId="77777777" w:rsidR="0078175F" w:rsidRPr="004D64E8" w:rsidRDefault="0078175F" w:rsidP="006714C2">
            <w:pPr>
              <w:spacing w:after="0"/>
              <w:rPr>
                <w:b w:val="0"/>
                <w:sz w:val="18"/>
              </w:rPr>
            </w:pPr>
            <w:r w:rsidRPr="004D64E8">
              <w:rPr>
                <w:b w:val="0"/>
                <w:sz w:val="18"/>
              </w:rPr>
              <w:t>This is an example only, illustrating how to determine which pay code settings to mirror based on the intended code behaviour.</w:t>
            </w:r>
          </w:p>
          <w:p w14:paraId="292FB12F" w14:textId="77777777" w:rsidR="00E671A3" w:rsidRDefault="0078175F" w:rsidP="006714C2">
            <w:pPr>
              <w:spacing w:after="0"/>
              <w:rPr>
                <w:b w:val="0"/>
                <w:sz w:val="18"/>
              </w:rPr>
            </w:pPr>
            <w:r w:rsidRPr="004D64E8">
              <w:rPr>
                <w:b w:val="0"/>
                <w:sz w:val="18"/>
              </w:rPr>
              <w:t xml:space="preserve">A new casual pay code has been set up Casual Catering Assistant (HRS). </w:t>
            </w:r>
          </w:p>
          <w:p w14:paraId="55EB810C" w14:textId="4CBDD20A" w:rsidR="0078175F" w:rsidRPr="004D64E8" w:rsidRDefault="0078175F" w:rsidP="006714C2">
            <w:pPr>
              <w:spacing w:after="0"/>
              <w:rPr>
                <w:b w:val="0"/>
                <w:sz w:val="18"/>
              </w:rPr>
            </w:pPr>
            <w:r w:rsidRPr="004D64E8">
              <w:rPr>
                <w:b w:val="0"/>
                <w:sz w:val="18"/>
              </w:rPr>
              <w:t xml:space="preserve">  </w:t>
            </w:r>
          </w:p>
          <w:p w14:paraId="46C29CE6" w14:textId="77777777" w:rsidR="0078175F" w:rsidRPr="004D64E8" w:rsidRDefault="0078175F" w:rsidP="006714C2">
            <w:pPr>
              <w:spacing w:after="0"/>
              <w:rPr>
                <w:b w:val="0"/>
              </w:rPr>
            </w:pPr>
            <w:r w:rsidRPr="004D64E8">
              <w:rPr>
                <w:noProof/>
                <w:lang w:eastAsia="en-GB"/>
              </w:rPr>
              <mc:AlternateContent>
                <mc:Choice Requires="wps">
                  <w:drawing>
                    <wp:anchor distT="0" distB="0" distL="114300" distR="114300" simplePos="0" relativeHeight="251673600" behindDoc="0" locked="0" layoutInCell="1" allowOverlap="1" wp14:anchorId="52B128F3" wp14:editId="125B4703">
                      <wp:simplePos x="0" y="0"/>
                      <wp:positionH relativeFrom="margin">
                        <wp:posOffset>2858770</wp:posOffset>
                      </wp:positionH>
                      <wp:positionV relativeFrom="paragraph">
                        <wp:posOffset>2914015</wp:posOffset>
                      </wp:positionV>
                      <wp:extent cx="2277110" cy="580445"/>
                      <wp:effectExtent l="0" t="0" r="8890" b="0"/>
                      <wp:wrapNone/>
                      <wp:docPr id="45" name="Text Box 45"/>
                      <wp:cNvGraphicFramePr/>
                      <a:graphic xmlns:a="http://schemas.openxmlformats.org/drawingml/2006/main">
                        <a:graphicData uri="http://schemas.microsoft.com/office/word/2010/wordprocessingShape">
                          <wps:wsp>
                            <wps:cNvSpPr txBox="1"/>
                            <wps:spPr>
                              <a:xfrm>
                                <a:off x="0" y="0"/>
                                <a:ext cx="2277110" cy="580445"/>
                              </a:xfrm>
                              <a:prstGeom prst="rect">
                                <a:avLst/>
                              </a:prstGeom>
                              <a:solidFill>
                                <a:schemeClr val="lt1"/>
                              </a:solidFill>
                              <a:ln w="6350">
                                <a:noFill/>
                              </a:ln>
                            </wps:spPr>
                            <wps:txbx>
                              <w:txbxContent>
                                <w:p w14:paraId="6F0464AE" w14:textId="77777777" w:rsidR="000F22AE" w:rsidRPr="0008053D" w:rsidRDefault="000F22AE" w:rsidP="0078175F">
                                  <w:pPr>
                                    <w:rPr>
                                      <w:sz w:val="18"/>
                                    </w:rPr>
                                  </w:pPr>
                                  <w:r w:rsidRPr="0008053D">
                                    <w:rPr>
                                      <w:sz w:val="18"/>
                                    </w:rPr>
                                    <w:t>The absence isn’t considered sensitive and can be displayed to colleagues on the Co-Worker’s roster’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B128F3" id="Text Box 45" o:spid="_x0000_s1047" type="#_x0000_t202" style="position:absolute;margin-left:225.1pt;margin-top:229.45pt;width:179.3pt;height:45.7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" fillcolor="white [3201]" stroked="f" strokeweight=".5pt">
                      <v:textbox>
                        <w:txbxContent>
                          <w:p w14:paraId="6F0464AE" w14:textId="77777777" w:rsidR="000F22AE" w:rsidRPr="0008053D" w:rsidRDefault="000F22AE" w:rsidP="0078175F">
                            <w:pPr>
                              <w:rPr>
                                <w:sz w:val="18"/>
                              </w:rPr>
                            </w:pPr>
                            <w:r w:rsidRPr="0008053D">
                              <w:rPr>
                                <w:sz w:val="18"/>
                              </w:rPr>
                              <w:t>The absence isn’t considered sensitive and can be displayed to colleagues on the Co-Worker’s roster’</w:t>
                            </w:r>
                          </w:p>
                        </w:txbxContent>
                      </v:textbox>
                      <w10:wrap anchorx="margin"/>
                    </v:shape>
                  </w:pict>
                </mc:Fallback>
              </mc:AlternateContent>
            </w:r>
            <w:r w:rsidRPr="004D64E8">
              <w:rPr>
                <w:noProof/>
                <w:lang w:eastAsia="en-GB"/>
              </w:rPr>
              <mc:AlternateContent>
                <mc:Choice Requires="wps">
                  <w:drawing>
                    <wp:anchor distT="0" distB="0" distL="114300" distR="114300" simplePos="0" relativeHeight="251672576" behindDoc="0" locked="0" layoutInCell="1" allowOverlap="1" wp14:anchorId="5B1FB309" wp14:editId="33D520E2">
                      <wp:simplePos x="0" y="0"/>
                      <wp:positionH relativeFrom="margin">
                        <wp:posOffset>2858770</wp:posOffset>
                      </wp:positionH>
                      <wp:positionV relativeFrom="paragraph">
                        <wp:posOffset>1387475</wp:posOffset>
                      </wp:positionV>
                      <wp:extent cx="2277110" cy="906449"/>
                      <wp:effectExtent l="0" t="0" r="8890" b="8255"/>
                      <wp:wrapNone/>
                      <wp:docPr id="46" name="Text Box 46"/>
                      <wp:cNvGraphicFramePr/>
                      <a:graphic xmlns:a="http://schemas.openxmlformats.org/drawingml/2006/main">
                        <a:graphicData uri="http://schemas.microsoft.com/office/word/2010/wordprocessingShape">
                          <wps:wsp>
                            <wps:cNvSpPr txBox="1"/>
                            <wps:spPr>
                              <a:xfrm>
                                <a:off x="0" y="0"/>
                                <a:ext cx="2277110" cy="906449"/>
                              </a:xfrm>
                              <a:prstGeom prst="rect">
                                <a:avLst/>
                              </a:prstGeom>
                              <a:solidFill>
                                <a:schemeClr val="lt1"/>
                              </a:solidFill>
                              <a:ln w="6350">
                                <a:noFill/>
                              </a:ln>
                            </wps:spPr>
                            <wps:txbx>
                              <w:txbxContent>
                                <w:p w14:paraId="4564ED80" w14:textId="77777777" w:rsidR="000F22AE" w:rsidRPr="0008053D" w:rsidRDefault="000F22AE" w:rsidP="0078175F">
                                  <w:pPr>
                                    <w:rPr>
                                      <w:sz w:val="18"/>
                                      <w:szCs w:val="18"/>
                                    </w:rPr>
                                  </w:pPr>
                                  <w:r w:rsidRPr="0008053D">
                                    <w:rPr>
                                      <w:sz w:val="18"/>
                                      <w:szCs w:val="18"/>
                                    </w:rPr>
                                    <w:t>Hours worked against this code cause the casual worker to accrue holiday pay, it therefore falls into the category of Paid as Claimed Work, updating the casual holiday accrual 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1FB309" id="Text Box 46" o:spid="_x0000_s1048" type="#_x0000_t202" style="position:absolute;margin-left:225.1pt;margin-top:109.25pt;width:179.3pt;height:71.3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" fillcolor="white [3201]" stroked="f" strokeweight=".5pt">
                      <v:textbox>
                        <w:txbxContent>
                          <w:p w14:paraId="4564ED80" w14:textId="77777777" w:rsidR="000F22AE" w:rsidRPr="0008053D" w:rsidRDefault="000F22AE" w:rsidP="0078175F">
                            <w:pPr>
                              <w:rPr>
                                <w:sz w:val="18"/>
                                <w:szCs w:val="18"/>
                              </w:rPr>
                            </w:pPr>
                            <w:r w:rsidRPr="0008053D">
                              <w:rPr>
                                <w:sz w:val="18"/>
                                <w:szCs w:val="18"/>
                              </w:rPr>
                              <w:t>Hours worked against this code cause the casual worker to accrue holiday pay, it therefore falls into the category of Paid as Claimed Work, updating the casual holiday accrual balance</w:t>
                            </w:r>
                          </w:p>
                        </w:txbxContent>
                      </v:textbox>
                      <w10:wrap anchorx="margin"/>
                    </v:shape>
                  </w:pict>
                </mc:Fallback>
              </mc:AlternateContent>
            </w:r>
            <w:r w:rsidRPr="004D64E8">
              <w:rPr>
                <w:noProof/>
                <w:lang w:eastAsia="en-GB"/>
              </w:rPr>
              <mc:AlternateContent>
                <mc:Choice Requires="wps">
                  <w:drawing>
                    <wp:anchor distT="0" distB="0" distL="114300" distR="114300" simplePos="0" relativeHeight="251676672" behindDoc="0" locked="0" layoutInCell="1" allowOverlap="1" wp14:anchorId="0CE6FE0D" wp14:editId="6CEE6D7B">
                      <wp:simplePos x="0" y="0"/>
                      <wp:positionH relativeFrom="column">
                        <wp:posOffset>2858770</wp:posOffset>
                      </wp:positionH>
                      <wp:positionV relativeFrom="paragraph">
                        <wp:posOffset>6600825</wp:posOffset>
                      </wp:positionV>
                      <wp:extent cx="2277110" cy="397565"/>
                      <wp:effectExtent l="0" t="0" r="8890" b="2540"/>
                      <wp:wrapNone/>
                      <wp:docPr id="43" name="Text Box 43"/>
                      <wp:cNvGraphicFramePr/>
                      <a:graphic xmlns:a="http://schemas.openxmlformats.org/drawingml/2006/main">
                        <a:graphicData uri="http://schemas.microsoft.com/office/word/2010/wordprocessingShape">
                          <wps:wsp>
                            <wps:cNvSpPr txBox="1"/>
                            <wps:spPr>
                              <a:xfrm>
                                <a:off x="0" y="0"/>
                                <a:ext cx="2277110" cy="397565"/>
                              </a:xfrm>
                              <a:prstGeom prst="rect">
                                <a:avLst/>
                              </a:prstGeom>
                              <a:solidFill>
                                <a:schemeClr val="lt1"/>
                              </a:solidFill>
                              <a:ln w="6350">
                                <a:noFill/>
                              </a:ln>
                            </wps:spPr>
                            <wps:txbx>
                              <w:txbxContent>
                                <w:p w14:paraId="076C0C11" w14:textId="77777777" w:rsidR="000F22AE" w:rsidRPr="0008053D" w:rsidRDefault="000F22AE" w:rsidP="0078175F">
                                  <w:pPr>
                                    <w:rPr>
                                      <w:sz w:val="18"/>
                                    </w:rPr>
                                  </w:pPr>
                                  <w:r w:rsidRPr="0008053D">
                                    <w:rPr>
                                      <w:sz w:val="18"/>
                                    </w:rPr>
                                    <w:t>The code can be added to the ‘</w:t>
                                  </w:r>
                                  <w:proofErr w:type="spellStart"/>
                                  <w:r w:rsidRPr="0008053D">
                                    <w:rPr>
                                      <w:sz w:val="18"/>
                                    </w:rPr>
                                    <w:t>Emp</w:t>
                                  </w:r>
                                  <w:proofErr w:type="spellEnd"/>
                                  <w:r w:rsidRPr="0008053D">
                                    <w:rPr>
                                      <w:sz w:val="18"/>
                                    </w:rPr>
                                    <w:t xml:space="preserve"> Absence’ column, as it isn’t relevant for Sign off.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6FE0D" id="Text Box 43" o:spid="_x0000_s1049" type="#_x0000_t202" style="position:absolute;margin-left:225.1pt;margin-top:519.75pt;width:179.3pt;height:31.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" fillcolor="white [3201]" stroked="f" strokeweight=".5pt">
                      <v:textbox>
                        <w:txbxContent>
                          <w:p w14:paraId="076C0C11" w14:textId="77777777" w:rsidR="000F22AE" w:rsidRPr="0008053D" w:rsidRDefault="000F22AE" w:rsidP="0078175F">
                            <w:pPr>
                              <w:rPr>
                                <w:sz w:val="18"/>
                              </w:rPr>
                            </w:pPr>
                            <w:r w:rsidRPr="0008053D">
                              <w:rPr>
                                <w:sz w:val="18"/>
                              </w:rPr>
                              <w:t xml:space="preserve">The code can be added to the ‘Emp Absence’ column, as it isn’t relevant for Sign off. </w:t>
                            </w:r>
                          </w:p>
                        </w:txbxContent>
                      </v:textbox>
                    </v:shape>
                  </w:pict>
                </mc:Fallback>
              </mc:AlternateContent>
            </w:r>
            <w:r w:rsidRPr="004D64E8">
              <w:rPr>
                <w:noProof/>
                <w:lang w:eastAsia="en-GB"/>
              </w:rPr>
              <mc:AlternateContent>
                <mc:Choice Requires="wps">
                  <w:drawing>
                    <wp:anchor distT="0" distB="0" distL="114300" distR="114300" simplePos="0" relativeHeight="251675648" behindDoc="0" locked="0" layoutInCell="1" allowOverlap="1" wp14:anchorId="4A35E375" wp14:editId="271F0ACF">
                      <wp:simplePos x="0" y="0"/>
                      <wp:positionH relativeFrom="column">
                        <wp:posOffset>2858770</wp:posOffset>
                      </wp:positionH>
                      <wp:positionV relativeFrom="paragraph">
                        <wp:posOffset>5305425</wp:posOffset>
                      </wp:positionV>
                      <wp:extent cx="2277110" cy="691763"/>
                      <wp:effectExtent l="0" t="0" r="8890" b="0"/>
                      <wp:wrapNone/>
                      <wp:docPr id="41" name="Text Box 41"/>
                      <wp:cNvGraphicFramePr/>
                      <a:graphic xmlns:a="http://schemas.openxmlformats.org/drawingml/2006/main">
                        <a:graphicData uri="http://schemas.microsoft.com/office/word/2010/wordprocessingShape">
                          <wps:wsp>
                            <wps:cNvSpPr txBox="1"/>
                            <wps:spPr>
                              <a:xfrm>
                                <a:off x="0" y="0"/>
                                <a:ext cx="2277110" cy="691763"/>
                              </a:xfrm>
                              <a:prstGeom prst="rect">
                                <a:avLst/>
                              </a:prstGeom>
                              <a:solidFill>
                                <a:schemeClr val="lt1"/>
                              </a:solidFill>
                              <a:ln w="6350">
                                <a:noFill/>
                              </a:ln>
                            </wps:spPr>
                            <wps:txbx>
                              <w:txbxContent>
                                <w:p w14:paraId="422AEB47" w14:textId="77777777" w:rsidR="000F22AE" w:rsidRPr="0008053D" w:rsidRDefault="000F22AE" w:rsidP="0078175F">
                                  <w:pPr>
                                    <w:rPr>
                                      <w:sz w:val="18"/>
                                    </w:rPr>
                                  </w:pPr>
                                  <w:r w:rsidRPr="0008053D">
                                    <w:rPr>
                                      <w:sz w:val="18"/>
                                    </w:rPr>
                                    <w:t>A new Pay Code Grouping would need to be created, Casual Catering Assistant – GL, containing the code and the CAS HOLIDAY PAY (HRS)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35E375" id="Text Box 41" o:spid="_x0000_s1050" type="#_x0000_t202" style="position:absolute;margin-left:225.1pt;margin-top:417.75pt;width:179.3pt;height:54.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" fillcolor="white [3201]" stroked="f" strokeweight=".5pt">
                      <v:textbox>
                        <w:txbxContent>
                          <w:p w14:paraId="422AEB47" w14:textId="77777777" w:rsidR="000F22AE" w:rsidRPr="0008053D" w:rsidRDefault="000F22AE" w:rsidP="0078175F">
                            <w:pPr>
                              <w:rPr>
                                <w:sz w:val="18"/>
                              </w:rPr>
                            </w:pPr>
                            <w:r w:rsidRPr="0008053D">
                              <w:rPr>
                                <w:sz w:val="18"/>
                              </w:rPr>
                              <w:t>A new Pay Code Grouping would need to be created, Casual Catering Assistant – GL, containing the code and the CAS HOLIDAY PAY (HRS)</w:t>
                            </w:r>
                          </w:p>
                        </w:txbxContent>
                      </v:textbox>
                    </v:shape>
                  </w:pict>
                </mc:Fallback>
              </mc:AlternateContent>
            </w:r>
            <w:r w:rsidRPr="004D64E8">
              <w:rPr>
                <w:noProof/>
                <w:lang w:eastAsia="en-GB"/>
              </w:rPr>
              <mc:AlternateContent>
                <mc:Choice Requires="wps">
                  <w:drawing>
                    <wp:anchor distT="0" distB="0" distL="114300" distR="114300" simplePos="0" relativeHeight="251674624" behindDoc="0" locked="0" layoutInCell="1" allowOverlap="1" wp14:anchorId="601A67B6" wp14:editId="52BFE773">
                      <wp:simplePos x="0" y="0"/>
                      <wp:positionH relativeFrom="column">
                        <wp:posOffset>2858770</wp:posOffset>
                      </wp:positionH>
                      <wp:positionV relativeFrom="paragraph">
                        <wp:posOffset>4191635</wp:posOffset>
                      </wp:positionV>
                      <wp:extent cx="2277110" cy="413468"/>
                      <wp:effectExtent l="0" t="0" r="8890" b="5715"/>
                      <wp:wrapNone/>
                      <wp:docPr id="44" name="Text Box 44"/>
                      <wp:cNvGraphicFramePr/>
                      <a:graphic xmlns:a="http://schemas.openxmlformats.org/drawingml/2006/main">
                        <a:graphicData uri="http://schemas.microsoft.com/office/word/2010/wordprocessingShape">
                          <wps:wsp>
                            <wps:cNvSpPr txBox="1"/>
                            <wps:spPr>
                              <a:xfrm>
                                <a:off x="0" y="0"/>
                                <a:ext cx="2277110" cy="413468"/>
                              </a:xfrm>
                              <a:prstGeom prst="rect">
                                <a:avLst/>
                              </a:prstGeom>
                              <a:solidFill>
                                <a:schemeClr val="lt1"/>
                              </a:solidFill>
                              <a:ln w="6350">
                                <a:noFill/>
                              </a:ln>
                            </wps:spPr>
                            <wps:txbx>
                              <w:txbxContent>
                                <w:p w14:paraId="6592B9DC" w14:textId="77777777" w:rsidR="000F22AE" w:rsidRPr="0008053D" w:rsidRDefault="000F22AE" w:rsidP="0078175F">
                                  <w:pPr>
                                    <w:rPr>
                                      <w:sz w:val="18"/>
                                    </w:rPr>
                                  </w:pPr>
                                  <w:r w:rsidRPr="0008053D">
                                    <w:rPr>
                                      <w:sz w:val="18"/>
                                    </w:rPr>
                                    <w:t>No reason is required for this code, it doesn’t need to be linked to a reason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1A67B6" id="Text Box 44" o:spid="_x0000_s1051" type="#_x0000_t202" style="position:absolute;margin-left:225.1pt;margin-top:330.05pt;width:179.3pt;height:32.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" fillcolor="white [3201]" stroked="f" strokeweight=".5pt">
                      <v:textbox>
                        <w:txbxContent>
                          <w:p w14:paraId="6592B9DC" w14:textId="77777777" w:rsidR="000F22AE" w:rsidRPr="0008053D" w:rsidRDefault="000F22AE" w:rsidP="0078175F">
                            <w:pPr>
                              <w:rPr>
                                <w:sz w:val="18"/>
                              </w:rPr>
                            </w:pPr>
                            <w:r w:rsidRPr="0008053D">
                              <w:rPr>
                                <w:sz w:val="18"/>
                              </w:rPr>
                              <w:t>No reason is required for this code, it doesn’t need to be linked to a reason group</w:t>
                            </w:r>
                          </w:p>
                        </w:txbxContent>
                      </v:textbox>
                    </v:shape>
                  </w:pict>
                </mc:Fallback>
              </mc:AlternateContent>
            </w:r>
            <w:r w:rsidRPr="004D64E8">
              <w:rPr>
                <w:noProof/>
                <w:lang w:eastAsia="en-GB"/>
              </w:rPr>
              <mc:AlternateContent>
                <mc:Choice Requires="wps">
                  <w:drawing>
                    <wp:anchor distT="0" distB="0" distL="114300" distR="114300" simplePos="0" relativeHeight="251677696" behindDoc="0" locked="0" layoutInCell="1" allowOverlap="1" wp14:anchorId="3A1BDF8E" wp14:editId="0C805F4F">
                      <wp:simplePos x="0" y="0"/>
                      <wp:positionH relativeFrom="margin">
                        <wp:posOffset>2858770</wp:posOffset>
                      </wp:positionH>
                      <wp:positionV relativeFrom="paragraph">
                        <wp:posOffset>128905</wp:posOffset>
                      </wp:positionV>
                      <wp:extent cx="2277110" cy="540688"/>
                      <wp:effectExtent l="0" t="0" r="8890" b="0"/>
                      <wp:wrapNone/>
                      <wp:docPr id="42" name="Text Box 42"/>
                      <wp:cNvGraphicFramePr/>
                      <a:graphic xmlns:a="http://schemas.openxmlformats.org/drawingml/2006/main">
                        <a:graphicData uri="http://schemas.microsoft.com/office/word/2010/wordprocessingShape">
                          <wps:wsp>
                            <wps:cNvSpPr txBox="1"/>
                            <wps:spPr>
                              <a:xfrm>
                                <a:off x="0" y="0"/>
                                <a:ext cx="2277110" cy="540688"/>
                              </a:xfrm>
                              <a:prstGeom prst="rect">
                                <a:avLst/>
                              </a:prstGeom>
                              <a:solidFill>
                                <a:schemeClr val="lt1"/>
                              </a:solidFill>
                              <a:ln w="6350">
                                <a:noFill/>
                              </a:ln>
                            </wps:spPr>
                            <wps:txbx>
                              <w:txbxContent>
                                <w:p w14:paraId="65B6694E" w14:textId="77777777" w:rsidR="000F22AE" w:rsidRPr="0008053D" w:rsidRDefault="000F22AE" w:rsidP="0078175F">
                                  <w:pPr>
                                    <w:rPr>
                                      <w:sz w:val="18"/>
                                    </w:rPr>
                                  </w:pPr>
                                  <w:r w:rsidRPr="0008053D">
                                    <w:rPr>
                                      <w:sz w:val="18"/>
                                    </w:rPr>
                                    <w:t>Th</w:t>
                                  </w:r>
                                  <w:r>
                                    <w:rPr>
                                      <w:sz w:val="18"/>
                                    </w:rPr>
                                    <w:t>is</w:t>
                                  </w:r>
                                  <w:r w:rsidRPr="0008053D">
                                    <w:rPr>
                                      <w:sz w:val="18"/>
                                    </w:rPr>
                                    <w:t xml:space="preserve"> is an hourly payment code for casual work, it is pay affecting and is therefore a Timesheet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1BDF8E" id="Text Box 42" o:spid="_x0000_s1052" type="#_x0000_t202" style="position:absolute;margin-left:225.1pt;margin-top:10.15pt;width:179.3pt;height:42.5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" fillcolor="white [3201]" stroked="f" strokeweight=".5pt">
                      <v:textbox>
                        <w:txbxContent>
                          <w:p w14:paraId="65B6694E" w14:textId="77777777" w:rsidR="000F22AE" w:rsidRPr="0008053D" w:rsidRDefault="000F22AE" w:rsidP="0078175F">
                            <w:pPr>
                              <w:rPr>
                                <w:sz w:val="18"/>
                              </w:rPr>
                            </w:pPr>
                            <w:r w:rsidRPr="0008053D">
                              <w:rPr>
                                <w:sz w:val="18"/>
                              </w:rPr>
                              <w:t>Th</w:t>
                            </w:r>
                            <w:r>
                              <w:rPr>
                                <w:sz w:val="18"/>
                              </w:rPr>
                              <w:t>is</w:t>
                            </w:r>
                            <w:r w:rsidRPr="0008053D">
                              <w:rPr>
                                <w:sz w:val="18"/>
                              </w:rPr>
                              <w:t xml:space="preserve"> is an hourly payment code for casual work, it is pay affecting and is therefore a Timesheet code.</w:t>
                            </w:r>
                          </w:p>
                        </w:txbxContent>
                      </v:textbox>
                      <w10:wrap anchorx="margin"/>
                    </v:shape>
                  </w:pict>
                </mc:Fallback>
              </mc:AlternateContent>
            </w:r>
            <w:r w:rsidRPr="004D64E8">
              <w:rPr>
                <w:noProof/>
                <w:lang w:eastAsia="en-GB"/>
              </w:rPr>
              <w:drawing>
                <wp:inline distT="0" distB="0" distL="0" distR="0" wp14:anchorId="1A7E4BD3" wp14:editId="27AA07B0">
                  <wp:extent cx="2941983" cy="7221855"/>
                  <wp:effectExtent l="0" t="0" r="0" b="17145"/>
                  <wp:docPr id="47" name="Diagram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330A00D7" w14:textId="77777777" w:rsidR="0078175F" w:rsidRPr="004D64E8" w:rsidRDefault="0078175F" w:rsidP="006714C2">
            <w:pPr>
              <w:spacing w:after="0"/>
              <w:rPr>
                <w:b w:val="0"/>
              </w:rPr>
            </w:pPr>
          </w:p>
          <w:p w14:paraId="1937A012" w14:textId="77777777" w:rsidR="0039613E" w:rsidRDefault="0039613E" w:rsidP="006714C2">
            <w:pPr>
              <w:pStyle w:val="Heading2"/>
              <w:spacing w:before="0"/>
              <w:outlineLvl w:val="1"/>
              <w:rPr>
                <w:b w:val="0"/>
              </w:rPr>
            </w:pPr>
          </w:p>
          <w:p w14:paraId="76B89792" w14:textId="145BFFAA" w:rsidR="0039613E" w:rsidRDefault="0039613E" w:rsidP="006714C2">
            <w:pPr>
              <w:pStyle w:val="Heading2"/>
              <w:spacing w:before="0"/>
              <w:outlineLvl w:val="1"/>
              <w:rPr>
                <w:b w:val="0"/>
              </w:rPr>
            </w:pPr>
          </w:p>
          <w:p w14:paraId="43ED2723" w14:textId="77777777" w:rsidR="006714C2" w:rsidRDefault="006714C2" w:rsidP="006714C2">
            <w:pPr>
              <w:pStyle w:val="Heading2"/>
              <w:spacing w:before="0"/>
              <w:outlineLvl w:val="1"/>
              <w:rPr>
                <w:b w:val="0"/>
              </w:rPr>
            </w:pPr>
          </w:p>
          <w:p w14:paraId="21CF176B" w14:textId="49FB2CA9" w:rsidR="0078175F" w:rsidRPr="004D64E8" w:rsidRDefault="0078175F" w:rsidP="006714C2">
            <w:pPr>
              <w:pStyle w:val="Heading2"/>
              <w:spacing w:before="0"/>
              <w:outlineLvl w:val="1"/>
              <w:rPr>
                <w:b w:val="0"/>
              </w:rPr>
            </w:pPr>
            <w:r w:rsidRPr="004D64E8">
              <w:rPr>
                <w:b w:val="0"/>
              </w:rPr>
              <w:lastRenderedPageBreak/>
              <w:t>Example 3 – Adding an Employee Request (balance-linked) code</w:t>
            </w:r>
          </w:p>
          <w:p w14:paraId="20C21926" w14:textId="77777777" w:rsidR="0078175F" w:rsidRPr="004D64E8" w:rsidRDefault="0078175F" w:rsidP="006714C2">
            <w:pPr>
              <w:spacing w:after="0"/>
              <w:rPr>
                <w:b w:val="0"/>
                <w:sz w:val="18"/>
                <w:szCs w:val="18"/>
              </w:rPr>
            </w:pPr>
            <w:r w:rsidRPr="004D64E8">
              <w:rPr>
                <w:b w:val="0"/>
                <w:sz w:val="18"/>
                <w:szCs w:val="18"/>
              </w:rPr>
              <w:t>This is an example only, illustrating how to determine which pay code settings to mirror based on the intended code behaviour.</w:t>
            </w:r>
          </w:p>
          <w:p w14:paraId="514B7FE6" w14:textId="11EAF010" w:rsidR="0078175F" w:rsidRDefault="0078175F" w:rsidP="006714C2">
            <w:pPr>
              <w:spacing w:after="0"/>
              <w:rPr>
                <w:b w:val="0"/>
                <w:sz w:val="18"/>
                <w:szCs w:val="18"/>
              </w:rPr>
            </w:pPr>
            <w:r w:rsidRPr="004D64E8">
              <w:rPr>
                <w:b w:val="0"/>
                <w:sz w:val="18"/>
                <w:szCs w:val="18"/>
              </w:rPr>
              <w:t>A new absence code is required for research staff to record their development days</w:t>
            </w:r>
          </w:p>
          <w:p w14:paraId="7D084A55" w14:textId="77777777" w:rsidR="00E671A3" w:rsidRPr="004D64E8" w:rsidRDefault="00E671A3" w:rsidP="006714C2">
            <w:pPr>
              <w:spacing w:after="0"/>
              <w:rPr>
                <w:b w:val="0"/>
                <w:sz w:val="18"/>
                <w:szCs w:val="18"/>
              </w:rPr>
            </w:pPr>
          </w:p>
          <w:p w14:paraId="58768421" w14:textId="77777777" w:rsidR="0078175F" w:rsidRPr="004D64E8" w:rsidRDefault="0078175F" w:rsidP="006714C2">
            <w:pPr>
              <w:spacing w:after="0"/>
              <w:rPr>
                <w:b w:val="0"/>
                <w:sz w:val="18"/>
                <w:szCs w:val="18"/>
              </w:rPr>
            </w:pPr>
            <w:r w:rsidRPr="004D64E8">
              <w:rPr>
                <w:noProof/>
                <w:sz w:val="18"/>
                <w:szCs w:val="18"/>
                <w:lang w:eastAsia="en-GB"/>
              </w:rPr>
              <mc:AlternateContent>
                <mc:Choice Requires="wps">
                  <w:drawing>
                    <wp:anchor distT="0" distB="0" distL="114300" distR="114300" simplePos="0" relativeHeight="251683840" behindDoc="0" locked="0" layoutInCell="1" allowOverlap="1" wp14:anchorId="121DFFC7" wp14:editId="074E069C">
                      <wp:simplePos x="0" y="0"/>
                      <wp:positionH relativeFrom="column">
                        <wp:posOffset>2893695</wp:posOffset>
                      </wp:positionH>
                      <wp:positionV relativeFrom="paragraph">
                        <wp:posOffset>6643370</wp:posOffset>
                      </wp:positionV>
                      <wp:extent cx="2277110" cy="413468"/>
                      <wp:effectExtent l="0" t="0" r="8890" b="5715"/>
                      <wp:wrapNone/>
                      <wp:docPr id="52" name="Text Box 52"/>
                      <wp:cNvGraphicFramePr/>
                      <a:graphic xmlns:a="http://schemas.openxmlformats.org/drawingml/2006/main">
                        <a:graphicData uri="http://schemas.microsoft.com/office/word/2010/wordprocessingShape">
                          <wps:wsp>
                            <wps:cNvSpPr txBox="1"/>
                            <wps:spPr>
                              <a:xfrm>
                                <a:off x="0" y="0"/>
                                <a:ext cx="2277110" cy="413468"/>
                              </a:xfrm>
                              <a:prstGeom prst="rect">
                                <a:avLst/>
                              </a:prstGeom>
                              <a:solidFill>
                                <a:schemeClr val="lt1"/>
                              </a:solidFill>
                              <a:ln w="6350">
                                <a:noFill/>
                              </a:ln>
                            </wps:spPr>
                            <wps:txbx>
                              <w:txbxContent>
                                <w:p w14:paraId="7AB20F6A" w14:textId="77777777" w:rsidR="000F22AE" w:rsidRPr="006B6909" w:rsidRDefault="000F22AE" w:rsidP="0078175F">
                                  <w:pPr>
                                    <w:rPr>
                                      <w:sz w:val="18"/>
                                    </w:rPr>
                                  </w:pPr>
                                  <w:r w:rsidRPr="006B6909">
                                    <w:rPr>
                                      <w:sz w:val="18"/>
                                    </w:rPr>
                                    <w:t>The code can be added to the ‘</w:t>
                                  </w:r>
                                  <w:proofErr w:type="spellStart"/>
                                  <w:r w:rsidRPr="006B6909">
                                    <w:rPr>
                                      <w:sz w:val="18"/>
                                    </w:rPr>
                                    <w:t>Emp</w:t>
                                  </w:r>
                                  <w:proofErr w:type="spellEnd"/>
                                  <w:r w:rsidRPr="006B6909">
                                    <w:rPr>
                                      <w:sz w:val="18"/>
                                    </w:rPr>
                                    <w:t xml:space="preserve"> Absence’ column, as it isn’t relevant for Sign off.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1DFFC7" id="Text Box 52" o:spid="_x0000_s1053" type="#_x0000_t202" style="position:absolute;margin-left:227.85pt;margin-top:523.1pt;width:179.3pt;height:32.5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" fillcolor="white [3201]" stroked="f" strokeweight=".5pt">
                      <v:textbox>
                        <w:txbxContent>
                          <w:p w14:paraId="7AB20F6A" w14:textId="77777777" w:rsidR="000F22AE" w:rsidRPr="006B6909" w:rsidRDefault="000F22AE" w:rsidP="0078175F">
                            <w:pPr>
                              <w:rPr>
                                <w:sz w:val="18"/>
                              </w:rPr>
                            </w:pPr>
                            <w:r w:rsidRPr="006B6909">
                              <w:rPr>
                                <w:sz w:val="18"/>
                              </w:rPr>
                              <w:t xml:space="preserve">The code can be added to the ‘Emp Absence’ column, as it isn’t relevant for Sign off. </w:t>
                            </w:r>
                          </w:p>
                        </w:txbxContent>
                      </v:textbox>
                    </v:shape>
                  </w:pict>
                </mc:Fallback>
              </mc:AlternateContent>
            </w:r>
            <w:r w:rsidRPr="004D64E8">
              <w:rPr>
                <w:noProof/>
                <w:sz w:val="18"/>
                <w:szCs w:val="18"/>
                <w:lang w:eastAsia="en-GB"/>
              </w:rPr>
              <mc:AlternateContent>
                <mc:Choice Requires="wps">
                  <w:drawing>
                    <wp:anchor distT="0" distB="0" distL="114300" distR="114300" simplePos="0" relativeHeight="251682816" behindDoc="0" locked="0" layoutInCell="1" allowOverlap="1" wp14:anchorId="6B5E45E3" wp14:editId="79107464">
                      <wp:simplePos x="0" y="0"/>
                      <wp:positionH relativeFrom="column">
                        <wp:posOffset>2893695</wp:posOffset>
                      </wp:positionH>
                      <wp:positionV relativeFrom="paragraph">
                        <wp:posOffset>5283835</wp:posOffset>
                      </wp:positionV>
                      <wp:extent cx="2277110" cy="723568"/>
                      <wp:effectExtent l="0" t="0" r="8890" b="635"/>
                      <wp:wrapNone/>
                      <wp:docPr id="50" name="Text Box 50"/>
                      <wp:cNvGraphicFramePr/>
                      <a:graphic xmlns:a="http://schemas.openxmlformats.org/drawingml/2006/main">
                        <a:graphicData uri="http://schemas.microsoft.com/office/word/2010/wordprocessingShape">
                          <wps:wsp>
                            <wps:cNvSpPr txBox="1"/>
                            <wps:spPr>
                              <a:xfrm>
                                <a:off x="0" y="0"/>
                                <a:ext cx="2277110" cy="723568"/>
                              </a:xfrm>
                              <a:prstGeom prst="rect">
                                <a:avLst/>
                              </a:prstGeom>
                              <a:solidFill>
                                <a:schemeClr val="lt1"/>
                              </a:solidFill>
                              <a:ln w="6350">
                                <a:noFill/>
                              </a:ln>
                            </wps:spPr>
                            <wps:txbx>
                              <w:txbxContent>
                                <w:p w14:paraId="3ACDD062" w14:textId="77777777" w:rsidR="000F22AE" w:rsidRPr="006B6909" w:rsidRDefault="000F22AE" w:rsidP="0078175F">
                                  <w:pPr>
                                    <w:rPr>
                                      <w:sz w:val="18"/>
                                    </w:rPr>
                                  </w:pPr>
                                  <w:r w:rsidRPr="006B6909">
                                    <w:rPr>
                                      <w:sz w:val="18"/>
                                    </w:rPr>
                                    <w:t>The development days are only available to academic-related staff, it is therefore added to the G6+ academic related pay code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5E45E3" id="Text Box 50" o:spid="_x0000_s1054" type="#_x0000_t202" style="position:absolute;margin-left:227.85pt;margin-top:416.05pt;width:179.3pt;height:56.9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" fillcolor="white [3201]" stroked="f" strokeweight=".5pt">
                      <v:textbox>
                        <w:txbxContent>
                          <w:p w14:paraId="3ACDD062" w14:textId="77777777" w:rsidR="000F22AE" w:rsidRPr="006B6909" w:rsidRDefault="000F22AE" w:rsidP="0078175F">
                            <w:pPr>
                              <w:rPr>
                                <w:sz w:val="18"/>
                              </w:rPr>
                            </w:pPr>
                            <w:r w:rsidRPr="006B6909">
                              <w:rPr>
                                <w:sz w:val="18"/>
                              </w:rPr>
                              <w:t>The development days are only available to academic-related staff, it is therefore added to the G6+ academic related pay code group.</w:t>
                            </w:r>
                          </w:p>
                        </w:txbxContent>
                      </v:textbox>
                    </v:shape>
                  </w:pict>
                </mc:Fallback>
              </mc:AlternateContent>
            </w:r>
            <w:r w:rsidRPr="004D64E8">
              <w:rPr>
                <w:noProof/>
                <w:sz w:val="18"/>
                <w:szCs w:val="18"/>
                <w:lang w:eastAsia="en-GB"/>
              </w:rPr>
              <mc:AlternateContent>
                <mc:Choice Requires="wps">
                  <w:drawing>
                    <wp:anchor distT="0" distB="0" distL="114300" distR="114300" simplePos="0" relativeHeight="251681792" behindDoc="0" locked="0" layoutInCell="1" allowOverlap="1" wp14:anchorId="56665744" wp14:editId="68D972A8">
                      <wp:simplePos x="0" y="0"/>
                      <wp:positionH relativeFrom="column">
                        <wp:posOffset>2893695</wp:posOffset>
                      </wp:positionH>
                      <wp:positionV relativeFrom="paragraph">
                        <wp:posOffset>3956050</wp:posOffset>
                      </wp:positionV>
                      <wp:extent cx="2277110" cy="866692"/>
                      <wp:effectExtent l="0" t="0" r="8890" b="0"/>
                      <wp:wrapNone/>
                      <wp:docPr id="53" name="Text Box 53"/>
                      <wp:cNvGraphicFramePr/>
                      <a:graphic xmlns:a="http://schemas.openxmlformats.org/drawingml/2006/main">
                        <a:graphicData uri="http://schemas.microsoft.com/office/word/2010/wordprocessingShape">
                          <wps:wsp>
                            <wps:cNvSpPr txBox="1"/>
                            <wps:spPr>
                              <a:xfrm>
                                <a:off x="0" y="0"/>
                                <a:ext cx="2277110" cy="866692"/>
                              </a:xfrm>
                              <a:prstGeom prst="rect">
                                <a:avLst/>
                              </a:prstGeom>
                              <a:solidFill>
                                <a:schemeClr val="lt1"/>
                              </a:solidFill>
                              <a:ln w="6350">
                                <a:noFill/>
                              </a:ln>
                            </wps:spPr>
                            <wps:txbx>
                              <w:txbxContent>
                                <w:p w14:paraId="58A57555" w14:textId="77777777" w:rsidR="000F22AE" w:rsidRPr="006B6909" w:rsidRDefault="000F22AE" w:rsidP="0078175F">
                                  <w:pPr>
                                    <w:rPr>
                                      <w:sz w:val="18"/>
                                    </w:rPr>
                                  </w:pPr>
                                  <w:r w:rsidRPr="006B6909">
                                    <w:rPr>
                                      <w:sz w:val="18"/>
                                    </w:rPr>
                                    <w:t xml:space="preserve">Employees are asked to categorise the development under one of 3 options, 3 new reason codes are created and new ‘development’ reason code group associated with the pay code.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665744" id="Text Box 53" o:spid="_x0000_s1055" type="#_x0000_t202" style="position:absolute;margin-left:227.85pt;margin-top:311.5pt;width:179.3pt;height:68.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" fillcolor="white [3201]" stroked="f" strokeweight=".5pt">
                      <v:textbox>
                        <w:txbxContent>
                          <w:p w14:paraId="58A57555" w14:textId="77777777" w:rsidR="000F22AE" w:rsidRPr="006B6909" w:rsidRDefault="000F22AE" w:rsidP="0078175F">
                            <w:pPr>
                              <w:rPr>
                                <w:sz w:val="18"/>
                              </w:rPr>
                            </w:pPr>
                            <w:r w:rsidRPr="006B6909">
                              <w:rPr>
                                <w:sz w:val="18"/>
                              </w:rPr>
                              <w:t xml:space="preserve">Employees are asked to categorise the development under one of 3 options, 3 new reason codes are created and new ‘development’ reason code group associated with the pay code.  </w:t>
                            </w:r>
                          </w:p>
                        </w:txbxContent>
                      </v:textbox>
                    </v:shape>
                  </w:pict>
                </mc:Fallback>
              </mc:AlternateContent>
            </w:r>
            <w:r w:rsidRPr="004D64E8">
              <w:rPr>
                <w:noProof/>
                <w:sz w:val="18"/>
                <w:szCs w:val="18"/>
                <w:lang w:eastAsia="en-GB"/>
              </w:rPr>
              <mc:AlternateContent>
                <mc:Choice Requires="wps">
                  <w:drawing>
                    <wp:anchor distT="0" distB="0" distL="114300" distR="114300" simplePos="0" relativeHeight="251680768" behindDoc="0" locked="0" layoutInCell="1" allowOverlap="1" wp14:anchorId="2A8C02F0" wp14:editId="14FA7EA6">
                      <wp:simplePos x="0" y="0"/>
                      <wp:positionH relativeFrom="column">
                        <wp:posOffset>2893695</wp:posOffset>
                      </wp:positionH>
                      <wp:positionV relativeFrom="paragraph">
                        <wp:posOffset>2802890</wp:posOffset>
                      </wp:positionV>
                      <wp:extent cx="2277110" cy="556591"/>
                      <wp:effectExtent l="0" t="0" r="8890" b="0"/>
                      <wp:wrapNone/>
                      <wp:docPr id="48" name="Text Box 48"/>
                      <wp:cNvGraphicFramePr/>
                      <a:graphic xmlns:a="http://schemas.openxmlformats.org/drawingml/2006/main">
                        <a:graphicData uri="http://schemas.microsoft.com/office/word/2010/wordprocessingShape">
                          <wps:wsp>
                            <wps:cNvSpPr txBox="1"/>
                            <wps:spPr>
                              <a:xfrm>
                                <a:off x="0" y="0"/>
                                <a:ext cx="2277110" cy="556591"/>
                              </a:xfrm>
                              <a:prstGeom prst="rect">
                                <a:avLst/>
                              </a:prstGeom>
                              <a:solidFill>
                                <a:schemeClr val="lt1"/>
                              </a:solidFill>
                              <a:ln w="6350">
                                <a:noFill/>
                              </a:ln>
                            </wps:spPr>
                            <wps:txbx>
                              <w:txbxContent>
                                <w:p w14:paraId="4FD5F36A" w14:textId="77777777" w:rsidR="000F22AE" w:rsidRPr="006B6909" w:rsidRDefault="000F22AE" w:rsidP="0078175F">
                                  <w:pPr>
                                    <w:rPr>
                                      <w:sz w:val="18"/>
                                    </w:rPr>
                                  </w:pPr>
                                  <w:r w:rsidRPr="006B6909">
                                    <w:rPr>
                                      <w:sz w:val="18"/>
                                    </w:rPr>
                                    <w:t>The absence isn’t considered sensitive and can be displayed to colleagues on the Co-Worker’s roster’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C02F0" id="Text Box 48" o:spid="_x0000_s1056" type="#_x0000_t202" style="position:absolute;margin-left:227.85pt;margin-top:220.7pt;width:179.3pt;height:43.8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" fillcolor="white [3201]" stroked="f" strokeweight=".5pt">
                      <v:textbox>
                        <w:txbxContent>
                          <w:p w14:paraId="4FD5F36A" w14:textId="77777777" w:rsidR="000F22AE" w:rsidRPr="006B6909" w:rsidRDefault="000F22AE" w:rsidP="0078175F">
                            <w:pPr>
                              <w:rPr>
                                <w:sz w:val="18"/>
                              </w:rPr>
                            </w:pPr>
                            <w:r w:rsidRPr="006B6909">
                              <w:rPr>
                                <w:sz w:val="18"/>
                              </w:rPr>
                              <w:t>The absence isn’t considered sensitive and can be displayed to colleagues on the Co-Worker’s roster’</w:t>
                            </w:r>
                          </w:p>
                        </w:txbxContent>
                      </v:textbox>
                    </v:shape>
                  </w:pict>
                </mc:Fallback>
              </mc:AlternateContent>
            </w:r>
            <w:r w:rsidRPr="004D64E8">
              <w:rPr>
                <w:noProof/>
                <w:sz w:val="18"/>
                <w:szCs w:val="18"/>
                <w:lang w:eastAsia="en-GB"/>
              </w:rPr>
              <mc:AlternateContent>
                <mc:Choice Requires="wps">
                  <w:drawing>
                    <wp:anchor distT="0" distB="0" distL="114300" distR="114300" simplePos="0" relativeHeight="251679744" behindDoc="0" locked="0" layoutInCell="1" allowOverlap="1" wp14:anchorId="7CDB8CDC" wp14:editId="0E029AD4">
                      <wp:simplePos x="0" y="0"/>
                      <wp:positionH relativeFrom="column">
                        <wp:posOffset>2893695</wp:posOffset>
                      </wp:positionH>
                      <wp:positionV relativeFrom="paragraph">
                        <wp:posOffset>1332230</wp:posOffset>
                      </wp:positionV>
                      <wp:extent cx="2277110" cy="866692"/>
                      <wp:effectExtent l="0" t="0" r="8890" b="0"/>
                      <wp:wrapNone/>
                      <wp:docPr id="49" name="Text Box 49"/>
                      <wp:cNvGraphicFramePr/>
                      <a:graphic xmlns:a="http://schemas.openxmlformats.org/drawingml/2006/main">
                        <a:graphicData uri="http://schemas.microsoft.com/office/word/2010/wordprocessingShape">
                          <wps:wsp>
                            <wps:cNvSpPr txBox="1"/>
                            <wps:spPr>
                              <a:xfrm>
                                <a:off x="0" y="0"/>
                                <a:ext cx="2277110" cy="866692"/>
                              </a:xfrm>
                              <a:prstGeom prst="rect">
                                <a:avLst/>
                              </a:prstGeom>
                              <a:solidFill>
                                <a:schemeClr val="lt1"/>
                              </a:solidFill>
                              <a:ln w="6350">
                                <a:noFill/>
                              </a:ln>
                            </wps:spPr>
                            <wps:txbx>
                              <w:txbxContent>
                                <w:p w14:paraId="2AE34757" w14:textId="77777777" w:rsidR="000F22AE" w:rsidRPr="006B6909" w:rsidRDefault="000F22AE" w:rsidP="0078175F">
                                  <w:pPr>
                                    <w:rPr>
                                      <w:sz w:val="18"/>
                                      <w:szCs w:val="18"/>
                                    </w:rPr>
                                  </w:pPr>
                                  <w:r w:rsidRPr="006B6909">
                                    <w:rPr>
                                      <w:sz w:val="18"/>
                                      <w:szCs w:val="18"/>
                                    </w:rPr>
                                    <w:t>Employees will have up to 10 days per year to use of development activities, which they can request from their manager, it therefore falls into the subcategory ‘</w:t>
                                  </w:r>
                                  <w:r w:rsidRPr="006B6909">
                                    <w:rPr>
                                      <w:rFonts w:ascii="Calibri" w:eastAsia="Times New Roman" w:hAnsi="Calibri" w:cs="Calibri"/>
                                      <w:color w:val="000000"/>
                                      <w:sz w:val="18"/>
                                      <w:szCs w:val="18"/>
                                      <w:lang w:eastAsia="en-GB"/>
                                    </w:rPr>
                                    <w:t>Employee Request (balance-linked)’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DB8CDC" id="Text Box 49" o:spid="_x0000_s1057" type="#_x0000_t202" style="position:absolute;margin-left:227.85pt;margin-top:104.9pt;width:179.3pt;height:68.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" fillcolor="white [3201]" stroked="f" strokeweight=".5pt">
                      <v:textbox>
                        <w:txbxContent>
                          <w:p w14:paraId="2AE34757" w14:textId="77777777" w:rsidR="000F22AE" w:rsidRPr="006B6909" w:rsidRDefault="000F22AE" w:rsidP="0078175F">
                            <w:pPr>
                              <w:rPr>
                                <w:sz w:val="18"/>
                                <w:szCs w:val="18"/>
                              </w:rPr>
                            </w:pPr>
                            <w:r w:rsidRPr="006B6909">
                              <w:rPr>
                                <w:sz w:val="18"/>
                                <w:szCs w:val="18"/>
                              </w:rPr>
                              <w:t>Employees will have up to 10 days per year to use of development activities, which they can request from their manager, it therefore falls into the subcategory ‘</w:t>
                            </w:r>
                            <w:r w:rsidRPr="006B6909">
                              <w:rPr>
                                <w:rFonts w:ascii="Calibri" w:eastAsia="Times New Roman" w:hAnsi="Calibri" w:cs="Calibri"/>
                                <w:color w:val="000000"/>
                                <w:sz w:val="18"/>
                                <w:szCs w:val="18"/>
                                <w:lang w:eastAsia="en-GB"/>
                              </w:rPr>
                              <w:t>Employee Request (balance-linked)’</w:t>
                            </w:r>
                          </w:p>
                        </w:txbxContent>
                      </v:textbox>
                    </v:shape>
                  </w:pict>
                </mc:Fallback>
              </mc:AlternateContent>
            </w:r>
            <w:r w:rsidRPr="004D64E8">
              <w:rPr>
                <w:noProof/>
                <w:sz w:val="18"/>
                <w:szCs w:val="18"/>
                <w:lang w:eastAsia="en-GB"/>
              </w:rPr>
              <mc:AlternateContent>
                <mc:Choice Requires="wps">
                  <w:drawing>
                    <wp:anchor distT="0" distB="0" distL="114300" distR="114300" simplePos="0" relativeHeight="251684864" behindDoc="0" locked="0" layoutInCell="1" allowOverlap="1" wp14:anchorId="603D8233" wp14:editId="6A34FE09">
                      <wp:simplePos x="0" y="0"/>
                      <wp:positionH relativeFrom="column">
                        <wp:posOffset>2893695</wp:posOffset>
                      </wp:positionH>
                      <wp:positionV relativeFrom="paragraph">
                        <wp:posOffset>67945</wp:posOffset>
                      </wp:positionV>
                      <wp:extent cx="2277110" cy="580445"/>
                      <wp:effectExtent l="0" t="0" r="8890" b="0"/>
                      <wp:wrapNone/>
                      <wp:docPr id="51" name="Text Box 51"/>
                      <wp:cNvGraphicFramePr/>
                      <a:graphic xmlns:a="http://schemas.openxmlformats.org/drawingml/2006/main">
                        <a:graphicData uri="http://schemas.microsoft.com/office/word/2010/wordprocessingShape">
                          <wps:wsp>
                            <wps:cNvSpPr txBox="1"/>
                            <wps:spPr>
                              <a:xfrm>
                                <a:off x="0" y="0"/>
                                <a:ext cx="2277110" cy="580445"/>
                              </a:xfrm>
                              <a:prstGeom prst="rect">
                                <a:avLst/>
                              </a:prstGeom>
                              <a:solidFill>
                                <a:schemeClr val="lt1"/>
                              </a:solidFill>
                              <a:ln w="6350">
                                <a:noFill/>
                              </a:ln>
                            </wps:spPr>
                            <wps:txbx>
                              <w:txbxContent>
                                <w:p w14:paraId="383B2972" w14:textId="77777777" w:rsidR="000F22AE" w:rsidRPr="006B6909" w:rsidRDefault="000F22AE" w:rsidP="0078175F">
                                  <w:pPr>
                                    <w:rPr>
                                      <w:sz w:val="18"/>
                                      <w:szCs w:val="18"/>
                                    </w:rPr>
                                  </w:pPr>
                                  <w:r w:rsidRPr="006B6909">
                                    <w:rPr>
                                      <w:sz w:val="18"/>
                                      <w:szCs w:val="18"/>
                                    </w:rPr>
                                    <w:t>This will involve employees taking time away from normal duties and is therefore a leave &amp; absence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3D8233" id="Text Box 51" o:spid="_x0000_s1058" type="#_x0000_t202" style="position:absolute;margin-left:227.85pt;margin-top:5.35pt;width:179.3pt;height:45.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" fillcolor="white [3201]" stroked="f" strokeweight=".5pt">
                      <v:textbox>
                        <w:txbxContent>
                          <w:p w14:paraId="383B2972" w14:textId="77777777" w:rsidR="000F22AE" w:rsidRPr="006B6909" w:rsidRDefault="000F22AE" w:rsidP="0078175F">
                            <w:pPr>
                              <w:rPr>
                                <w:sz w:val="18"/>
                                <w:szCs w:val="18"/>
                              </w:rPr>
                            </w:pPr>
                            <w:r w:rsidRPr="006B6909">
                              <w:rPr>
                                <w:sz w:val="18"/>
                                <w:szCs w:val="18"/>
                              </w:rPr>
                              <w:t>This will involve employees taking time away from normal duties and is therefore a leave &amp; absence code</w:t>
                            </w:r>
                          </w:p>
                        </w:txbxContent>
                      </v:textbox>
                    </v:shape>
                  </w:pict>
                </mc:Fallback>
              </mc:AlternateContent>
            </w:r>
            <w:r w:rsidRPr="004D64E8">
              <w:rPr>
                <w:noProof/>
                <w:sz w:val="18"/>
                <w:szCs w:val="18"/>
                <w:lang w:eastAsia="en-GB"/>
              </w:rPr>
              <w:drawing>
                <wp:inline distT="0" distB="0" distL="0" distR="0" wp14:anchorId="77C72ECD" wp14:editId="1FC5FF02">
                  <wp:extent cx="3021496" cy="7221855"/>
                  <wp:effectExtent l="0" t="0" r="0" b="17145"/>
                  <wp:docPr id="54" name="Diagram 54"/>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55B7BD34" w14:textId="77777777" w:rsidR="0078175F" w:rsidRPr="004D64E8" w:rsidRDefault="0078175F" w:rsidP="006714C2">
            <w:pPr>
              <w:pStyle w:val="Heading2"/>
              <w:spacing w:before="0"/>
              <w:outlineLvl w:val="1"/>
              <w:rPr>
                <w:b w:val="0"/>
              </w:rPr>
            </w:pPr>
            <w:r w:rsidRPr="004D64E8">
              <w:rPr>
                <w:b w:val="0"/>
              </w:rPr>
              <w:t xml:space="preserve"> </w:t>
            </w:r>
          </w:p>
          <w:p w14:paraId="04E25E38" w14:textId="77777777" w:rsidR="00E73BE4" w:rsidRDefault="00E73BE4" w:rsidP="006714C2">
            <w:pPr>
              <w:spacing w:after="0"/>
              <w:rPr>
                <w:color w:val="2F5496" w:themeColor="accent5" w:themeShade="BF"/>
                <w:sz w:val="24"/>
              </w:rPr>
            </w:pPr>
          </w:p>
          <w:p w14:paraId="48B01AFC" w14:textId="77777777" w:rsidR="006714C2" w:rsidRDefault="006714C2" w:rsidP="006714C2">
            <w:pPr>
              <w:spacing w:after="0"/>
              <w:rPr>
                <w:color w:val="2F5496" w:themeColor="accent5" w:themeShade="BF"/>
                <w:sz w:val="24"/>
              </w:rPr>
            </w:pPr>
          </w:p>
          <w:p w14:paraId="791573B9" w14:textId="77777777" w:rsidR="006714C2" w:rsidRDefault="006714C2" w:rsidP="006714C2">
            <w:pPr>
              <w:spacing w:after="0"/>
              <w:rPr>
                <w:color w:val="2F5496" w:themeColor="accent5" w:themeShade="BF"/>
                <w:sz w:val="24"/>
              </w:rPr>
            </w:pPr>
          </w:p>
          <w:p w14:paraId="381F1946" w14:textId="77777777" w:rsidR="006714C2" w:rsidRDefault="006714C2" w:rsidP="006714C2">
            <w:pPr>
              <w:spacing w:after="0"/>
              <w:rPr>
                <w:color w:val="2F5496" w:themeColor="accent5" w:themeShade="BF"/>
                <w:sz w:val="24"/>
              </w:rPr>
            </w:pPr>
          </w:p>
          <w:p w14:paraId="14309DB3" w14:textId="77777777" w:rsidR="006714C2" w:rsidRDefault="006714C2" w:rsidP="006714C2">
            <w:pPr>
              <w:spacing w:after="0"/>
              <w:rPr>
                <w:color w:val="2F5496" w:themeColor="accent5" w:themeShade="BF"/>
                <w:sz w:val="24"/>
              </w:rPr>
            </w:pPr>
          </w:p>
          <w:p w14:paraId="51940945" w14:textId="1C195DCF" w:rsidR="003E66BA" w:rsidRPr="003E66BA" w:rsidRDefault="003E66BA" w:rsidP="006714C2">
            <w:pPr>
              <w:spacing w:after="0"/>
              <w:rPr>
                <w:color w:val="2F5496" w:themeColor="accent5" w:themeShade="BF"/>
                <w:sz w:val="24"/>
              </w:rPr>
            </w:pPr>
            <w:r w:rsidRPr="003E66BA">
              <w:rPr>
                <w:color w:val="2F5496" w:themeColor="accent5" w:themeShade="BF"/>
                <w:sz w:val="24"/>
              </w:rPr>
              <w:t>Pay</w:t>
            </w:r>
            <w:r>
              <w:rPr>
                <w:color w:val="2F5496" w:themeColor="accent5" w:themeShade="BF"/>
                <w:sz w:val="24"/>
              </w:rPr>
              <w:t xml:space="preserve"> </w:t>
            </w:r>
            <w:r w:rsidRPr="003E66BA">
              <w:rPr>
                <w:color w:val="2F5496" w:themeColor="accent5" w:themeShade="BF"/>
                <w:sz w:val="24"/>
              </w:rPr>
              <w:t>codes linked to MSS sign off</w:t>
            </w:r>
          </w:p>
          <w:tbl>
            <w:tblPr>
              <w:tblW w:w="5230" w:type="dxa"/>
              <w:jc w:val="center"/>
              <w:tblLook w:val="04A0" w:firstRow="1" w:lastRow="0" w:firstColumn="1" w:lastColumn="0" w:noHBand="0" w:noVBand="1"/>
            </w:tblPr>
            <w:tblGrid>
              <w:gridCol w:w="1119"/>
              <w:gridCol w:w="1276"/>
              <w:gridCol w:w="2835"/>
            </w:tblGrid>
            <w:tr w:rsidR="003E66BA" w:rsidRPr="006714C2" w14:paraId="4E60AF40" w14:textId="77777777" w:rsidTr="006714C2">
              <w:trPr>
                <w:trHeight w:val="283"/>
                <w:jc w:val="center"/>
              </w:trPr>
              <w:tc>
                <w:tcPr>
                  <w:tcW w:w="1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346C51" w14:textId="77777777" w:rsidR="003E66BA" w:rsidRPr="006714C2" w:rsidRDefault="003E66BA" w:rsidP="006714C2">
                  <w:pPr>
                    <w:spacing w:after="0" w:line="240" w:lineRule="auto"/>
                    <w:rPr>
                      <w:rFonts w:eastAsia="Times New Roman" w:cstheme="minorHAnsi"/>
                      <w:b/>
                      <w:color w:val="404040" w:themeColor="text1" w:themeTint="BF"/>
                      <w:sz w:val="16"/>
                      <w:szCs w:val="16"/>
                      <w:lang w:eastAsia="en-GB"/>
                    </w:rPr>
                  </w:pPr>
                  <w:r w:rsidRPr="006714C2">
                    <w:rPr>
                      <w:rFonts w:eastAsia="Times New Roman" w:cstheme="minorHAnsi"/>
                      <w:b/>
                      <w:color w:val="404040" w:themeColor="text1" w:themeTint="BF"/>
                      <w:sz w:val="16"/>
                      <w:szCs w:val="16"/>
                      <w:lang w:eastAsia="en-GB"/>
                    </w:rPr>
                    <w:t>Pay Code</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12C2781" w14:textId="77777777" w:rsidR="003E66BA" w:rsidRPr="006714C2" w:rsidRDefault="003E66BA" w:rsidP="006714C2">
                  <w:pPr>
                    <w:spacing w:after="0" w:line="240" w:lineRule="auto"/>
                    <w:rPr>
                      <w:rFonts w:eastAsia="Times New Roman" w:cstheme="minorHAnsi"/>
                      <w:b/>
                      <w:color w:val="404040" w:themeColor="text1" w:themeTint="BF"/>
                      <w:sz w:val="16"/>
                      <w:szCs w:val="16"/>
                      <w:lang w:eastAsia="en-GB"/>
                    </w:rPr>
                  </w:pPr>
                  <w:r w:rsidRPr="006714C2">
                    <w:rPr>
                      <w:rFonts w:eastAsia="Times New Roman" w:cstheme="minorHAnsi"/>
                      <w:b/>
                      <w:color w:val="404040" w:themeColor="text1" w:themeTint="BF"/>
                      <w:sz w:val="16"/>
                      <w:szCs w:val="16"/>
                      <w:lang w:eastAsia="en-GB"/>
                    </w:rPr>
                    <w:t xml:space="preserve">Pay Code </w:t>
                  </w:r>
                  <w:proofErr w:type="spellStart"/>
                  <w:r w:rsidRPr="006714C2">
                    <w:rPr>
                      <w:rFonts w:eastAsia="Times New Roman" w:cstheme="minorHAnsi"/>
                      <w:b/>
                      <w:color w:val="404040" w:themeColor="text1" w:themeTint="BF"/>
                      <w:sz w:val="16"/>
                      <w:szCs w:val="16"/>
                      <w:lang w:eastAsia="en-GB"/>
                    </w:rPr>
                    <w:t>Ind</w:t>
                  </w:r>
                  <w:proofErr w:type="spellEnd"/>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45F47606" w14:textId="77777777" w:rsidR="003E66BA" w:rsidRPr="006714C2" w:rsidRDefault="003E66BA" w:rsidP="006714C2">
                  <w:pPr>
                    <w:spacing w:after="0" w:line="240" w:lineRule="auto"/>
                    <w:rPr>
                      <w:rFonts w:eastAsia="Times New Roman" w:cstheme="minorHAnsi"/>
                      <w:b/>
                      <w:color w:val="404040" w:themeColor="text1" w:themeTint="BF"/>
                      <w:sz w:val="16"/>
                      <w:szCs w:val="16"/>
                      <w:lang w:eastAsia="en-GB"/>
                    </w:rPr>
                  </w:pPr>
                  <w:r w:rsidRPr="006714C2">
                    <w:rPr>
                      <w:rFonts w:eastAsia="Times New Roman" w:cstheme="minorHAnsi"/>
                      <w:b/>
                      <w:color w:val="404040" w:themeColor="text1" w:themeTint="BF"/>
                      <w:sz w:val="16"/>
                      <w:szCs w:val="16"/>
                      <w:lang w:eastAsia="en-GB"/>
                    </w:rPr>
                    <w:t>Name</w:t>
                  </w:r>
                </w:p>
              </w:tc>
            </w:tr>
            <w:tr w:rsidR="003E66BA" w:rsidRPr="006714C2" w14:paraId="2C6DB285" w14:textId="77777777" w:rsidTr="006714C2">
              <w:trPr>
                <w:trHeight w:val="28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E3019BE"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107</w:t>
                  </w:r>
                </w:p>
              </w:tc>
              <w:tc>
                <w:tcPr>
                  <w:tcW w:w="1276" w:type="dxa"/>
                  <w:tcBorders>
                    <w:top w:val="nil"/>
                    <w:left w:val="nil"/>
                    <w:bottom w:val="single" w:sz="4" w:space="0" w:color="auto"/>
                    <w:right w:val="single" w:sz="4" w:space="0" w:color="auto"/>
                  </w:tcBorders>
                  <w:shd w:val="clear" w:color="auto" w:fill="auto"/>
                  <w:noWrap/>
                  <w:vAlign w:val="bottom"/>
                  <w:hideMark/>
                </w:tcPr>
                <w:p w14:paraId="465872A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4A33486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PAID AS CLAIMED PAYMENT</w:t>
                  </w:r>
                </w:p>
              </w:tc>
            </w:tr>
            <w:tr w:rsidR="003E66BA" w:rsidRPr="006714C2" w14:paraId="74BC15F9" w14:textId="77777777" w:rsidTr="006714C2">
              <w:trPr>
                <w:trHeight w:val="28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0766720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329</w:t>
                  </w:r>
                </w:p>
              </w:tc>
              <w:tc>
                <w:tcPr>
                  <w:tcW w:w="1276" w:type="dxa"/>
                  <w:tcBorders>
                    <w:top w:val="nil"/>
                    <w:left w:val="nil"/>
                    <w:bottom w:val="single" w:sz="4" w:space="0" w:color="auto"/>
                    <w:right w:val="single" w:sz="4" w:space="0" w:color="auto"/>
                  </w:tcBorders>
                  <w:shd w:val="clear" w:color="auto" w:fill="auto"/>
                  <w:noWrap/>
                  <w:vAlign w:val="bottom"/>
                  <w:hideMark/>
                </w:tcPr>
                <w:p w14:paraId="00307A7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5ED6E27F"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HOLIDAY PAY IN HOURS</w:t>
                  </w:r>
                </w:p>
              </w:tc>
            </w:tr>
            <w:tr w:rsidR="003E66BA" w:rsidRPr="006714C2" w14:paraId="5FF7F988"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EA3F90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4200</w:t>
                  </w:r>
                </w:p>
              </w:tc>
              <w:tc>
                <w:tcPr>
                  <w:tcW w:w="1276" w:type="dxa"/>
                  <w:tcBorders>
                    <w:top w:val="nil"/>
                    <w:left w:val="nil"/>
                    <w:bottom w:val="single" w:sz="4" w:space="0" w:color="auto"/>
                    <w:right w:val="single" w:sz="4" w:space="0" w:color="auto"/>
                  </w:tcBorders>
                  <w:shd w:val="clear" w:color="auto" w:fill="auto"/>
                  <w:noWrap/>
                  <w:vAlign w:val="bottom"/>
                  <w:hideMark/>
                </w:tcPr>
                <w:p w14:paraId="2394657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0F0578C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ADMINISTRATION (HRS)</w:t>
                  </w:r>
                </w:p>
              </w:tc>
            </w:tr>
            <w:tr w:rsidR="003E66BA" w:rsidRPr="006714C2" w14:paraId="69F15CCB"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472CC4E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4201</w:t>
                  </w:r>
                </w:p>
              </w:tc>
              <w:tc>
                <w:tcPr>
                  <w:tcW w:w="1276" w:type="dxa"/>
                  <w:tcBorders>
                    <w:top w:val="nil"/>
                    <w:left w:val="nil"/>
                    <w:bottom w:val="single" w:sz="4" w:space="0" w:color="auto"/>
                    <w:right w:val="single" w:sz="4" w:space="0" w:color="auto"/>
                  </w:tcBorders>
                  <w:shd w:val="clear" w:color="auto" w:fill="auto"/>
                  <w:noWrap/>
                  <w:vAlign w:val="bottom"/>
                  <w:hideMark/>
                </w:tcPr>
                <w:p w14:paraId="1B8B8EDE"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53F49B2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ADMINISTRATION (HRS)</w:t>
                  </w:r>
                </w:p>
              </w:tc>
            </w:tr>
            <w:tr w:rsidR="003E66BA" w:rsidRPr="006714C2" w14:paraId="1E6A422B"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B81BCF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4202</w:t>
                  </w:r>
                </w:p>
              </w:tc>
              <w:tc>
                <w:tcPr>
                  <w:tcW w:w="1276" w:type="dxa"/>
                  <w:tcBorders>
                    <w:top w:val="nil"/>
                    <w:left w:val="nil"/>
                    <w:bottom w:val="single" w:sz="4" w:space="0" w:color="auto"/>
                    <w:right w:val="single" w:sz="4" w:space="0" w:color="auto"/>
                  </w:tcBorders>
                  <w:shd w:val="clear" w:color="auto" w:fill="auto"/>
                  <w:noWrap/>
                  <w:vAlign w:val="bottom"/>
                  <w:hideMark/>
                </w:tcPr>
                <w:p w14:paraId="6B3B8581"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57D992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BAR WORK (HRS)</w:t>
                  </w:r>
                </w:p>
              </w:tc>
            </w:tr>
            <w:tr w:rsidR="003E66BA" w:rsidRPr="006714C2" w14:paraId="2B1FF214"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D7937E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4203</w:t>
                  </w:r>
                </w:p>
              </w:tc>
              <w:tc>
                <w:tcPr>
                  <w:tcW w:w="1276" w:type="dxa"/>
                  <w:tcBorders>
                    <w:top w:val="nil"/>
                    <w:left w:val="nil"/>
                    <w:bottom w:val="single" w:sz="4" w:space="0" w:color="auto"/>
                    <w:right w:val="single" w:sz="4" w:space="0" w:color="auto"/>
                  </w:tcBorders>
                  <w:shd w:val="clear" w:color="auto" w:fill="auto"/>
                  <w:noWrap/>
                  <w:vAlign w:val="bottom"/>
                  <w:hideMark/>
                </w:tcPr>
                <w:p w14:paraId="5E6248F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7B95566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CASUAL LABOUR (HRS)</w:t>
                  </w:r>
                </w:p>
              </w:tc>
            </w:tr>
            <w:tr w:rsidR="003E66BA" w:rsidRPr="006714C2" w14:paraId="18A349EA"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0396A22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4204</w:t>
                  </w:r>
                </w:p>
              </w:tc>
              <w:tc>
                <w:tcPr>
                  <w:tcW w:w="1276" w:type="dxa"/>
                  <w:tcBorders>
                    <w:top w:val="nil"/>
                    <w:left w:val="nil"/>
                    <w:bottom w:val="single" w:sz="4" w:space="0" w:color="auto"/>
                    <w:right w:val="single" w:sz="4" w:space="0" w:color="auto"/>
                  </w:tcBorders>
                  <w:shd w:val="clear" w:color="auto" w:fill="auto"/>
                  <w:noWrap/>
                  <w:vAlign w:val="bottom"/>
                  <w:hideMark/>
                </w:tcPr>
                <w:p w14:paraId="44D6ED6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045DAC2F"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CASUAL LABOUR (HRS)</w:t>
                  </w:r>
                </w:p>
              </w:tc>
            </w:tr>
            <w:tr w:rsidR="003E66BA" w:rsidRPr="006714C2" w14:paraId="09124D89"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4B574A6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4205</w:t>
                  </w:r>
                </w:p>
              </w:tc>
              <w:tc>
                <w:tcPr>
                  <w:tcW w:w="1276" w:type="dxa"/>
                  <w:tcBorders>
                    <w:top w:val="nil"/>
                    <w:left w:val="nil"/>
                    <w:bottom w:val="single" w:sz="4" w:space="0" w:color="auto"/>
                    <w:right w:val="single" w:sz="4" w:space="0" w:color="auto"/>
                  </w:tcBorders>
                  <w:shd w:val="clear" w:color="auto" w:fill="auto"/>
                  <w:noWrap/>
                  <w:vAlign w:val="bottom"/>
                  <w:hideMark/>
                </w:tcPr>
                <w:p w14:paraId="6ECD6A2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596EC1EC"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CLERICAL ASSIST (HRS)</w:t>
                  </w:r>
                </w:p>
              </w:tc>
            </w:tr>
            <w:tr w:rsidR="003E66BA" w:rsidRPr="006714C2" w14:paraId="1D236B2D"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E35293C"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4206</w:t>
                  </w:r>
                </w:p>
              </w:tc>
              <w:tc>
                <w:tcPr>
                  <w:tcW w:w="1276" w:type="dxa"/>
                  <w:tcBorders>
                    <w:top w:val="nil"/>
                    <w:left w:val="nil"/>
                    <w:bottom w:val="single" w:sz="4" w:space="0" w:color="auto"/>
                    <w:right w:val="single" w:sz="4" w:space="0" w:color="auto"/>
                  </w:tcBorders>
                  <w:shd w:val="clear" w:color="auto" w:fill="auto"/>
                  <w:noWrap/>
                  <w:vAlign w:val="bottom"/>
                  <w:hideMark/>
                </w:tcPr>
                <w:p w14:paraId="787B9991"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38BF476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CLERICAL ASSIST (HRS)</w:t>
                  </w:r>
                </w:p>
              </w:tc>
            </w:tr>
            <w:tr w:rsidR="003E66BA" w:rsidRPr="006714C2" w14:paraId="69312A7C"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72D363A1"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4207</w:t>
                  </w:r>
                </w:p>
              </w:tc>
              <w:tc>
                <w:tcPr>
                  <w:tcW w:w="1276" w:type="dxa"/>
                  <w:tcBorders>
                    <w:top w:val="nil"/>
                    <w:left w:val="nil"/>
                    <w:bottom w:val="single" w:sz="4" w:space="0" w:color="auto"/>
                    <w:right w:val="single" w:sz="4" w:space="0" w:color="auto"/>
                  </w:tcBorders>
                  <w:shd w:val="clear" w:color="auto" w:fill="auto"/>
                  <w:noWrap/>
                  <w:vAlign w:val="bottom"/>
                  <w:hideMark/>
                </w:tcPr>
                <w:p w14:paraId="32A1FFD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0BE19C2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CONSULTANCY (HRS)</w:t>
                  </w:r>
                </w:p>
              </w:tc>
            </w:tr>
            <w:tr w:rsidR="003E66BA" w:rsidRPr="006714C2" w14:paraId="107BBA53"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E37C37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4208</w:t>
                  </w:r>
                </w:p>
              </w:tc>
              <w:tc>
                <w:tcPr>
                  <w:tcW w:w="1276" w:type="dxa"/>
                  <w:tcBorders>
                    <w:top w:val="nil"/>
                    <w:left w:val="nil"/>
                    <w:bottom w:val="single" w:sz="4" w:space="0" w:color="auto"/>
                    <w:right w:val="single" w:sz="4" w:space="0" w:color="auto"/>
                  </w:tcBorders>
                  <w:shd w:val="clear" w:color="auto" w:fill="auto"/>
                  <w:noWrap/>
                  <w:vAlign w:val="bottom"/>
                  <w:hideMark/>
                </w:tcPr>
                <w:p w14:paraId="5C52A61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9B99AF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CONSULTANCY (HRS)</w:t>
                  </w:r>
                </w:p>
              </w:tc>
            </w:tr>
            <w:tr w:rsidR="003E66BA" w:rsidRPr="006714C2" w14:paraId="07CD01B4"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75A7B08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4209</w:t>
                  </w:r>
                </w:p>
              </w:tc>
              <w:tc>
                <w:tcPr>
                  <w:tcW w:w="1276" w:type="dxa"/>
                  <w:tcBorders>
                    <w:top w:val="nil"/>
                    <w:left w:val="nil"/>
                    <w:bottom w:val="single" w:sz="4" w:space="0" w:color="auto"/>
                    <w:right w:val="single" w:sz="4" w:space="0" w:color="auto"/>
                  </w:tcBorders>
                  <w:shd w:val="clear" w:color="auto" w:fill="auto"/>
                  <w:noWrap/>
                  <w:vAlign w:val="bottom"/>
                  <w:hideMark/>
                </w:tcPr>
                <w:p w14:paraId="3D2C3BF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504E4DE"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DEMONSTRATING (HRS)</w:t>
                  </w:r>
                </w:p>
              </w:tc>
            </w:tr>
            <w:tr w:rsidR="003E66BA" w:rsidRPr="006714C2" w14:paraId="7BE159A7"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5EC6FCD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4210</w:t>
                  </w:r>
                </w:p>
              </w:tc>
              <w:tc>
                <w:tcPr>
                  <w:tcW w:w="1276" w:type="dxa"/>
                  <w:tcBorders>
                    <w:top w:val="nil"/>
                    <w:left w:val="nil"/>
                    <w:bottom w:val="single" w:sz="4" w:space="0" w:color="auto"/>
                    <w:right w:val="single" w:sz="4" w:space="0" w:color="auto"/>
                  </w:tcBorders>
                  <w:shd w:val="clear" w:color="auto" w:fill="auto"/>
                  <w:noWrap/>
                  <w:vAlign w:val="bottom"/>
                  <w:hideMark/>
                </w:tcPr>
                <w:p w14:paraId="12DE31D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712A393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DEMONSTRATING (HRS)</w:t>
                  </w:r>
                </w:p>
              </w:tc>
            </w:tr>
            <w:tr w:rsidR="003E66BA" w:rsidRPr="006714C2" w14:paraId="7987004A"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0F394CE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4211</w:t>
                  </w:r>
                </w:p>
              </w:tc>
              <w:tc>
                <w:tcPr>
                  <w:tcW w:w="1276" w:type="dxa"/>
                  <w:tcBorders>
                    <w:top w:val="nil"/>
                    <w:left w:val="nil"/>
                    <w:bottom w:val="single" w:sz="4" w:space="0" w:color="auto"/>
                    <w:right w:val="single" w:sz="4" w:space="0" w:color="auto"/>
                  </w:tcBorders>
                  <w:shd w:val="clear" w:color="auto" w:fill="auto"/>
                  <w:noWrap/>
                  <w:vAlign w:val="bottom"/>
                  <w:hideMark/>
                </w:tcPr>
                <w:p w14:paraId="244765A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21277B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EXAMINING (HRS)</w:t>
                  </w:r>
                </w:p>
              </w:tc>
            </w:tr>
            <w:tr w:rsidR="003E66BA" w:rsidRPr="006714C2" w14:paraId="4A542F3B"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4B23172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4212</w:t>
                  </w:r>
                </w:p>
              </w:tc>
              <w:tc>
                <w:tcPr>
                  <w:tcW w:w="1276" w:type="dxa"/>
                  <w:tcBorders>
                    <w:top w:val="nil"/>
                    <w:left w:val="nil"/>
                    <w:bottom w:val="single" w:sz="4" w:space="0" w:color="auto"/>
                    <w:right w:val="single" w:sz="4" w:space="0" w:color="auto"/>
                  </w:tcBorders>
                  <w:shd w:val="clear" w:color="auto" w:fill="auto"/>
                  <w:noWrap/>
                  <w:vAlign w:val="bottom"/>
                  <w:hideMark/>
                </w:tcPr>
                <w:p w14:paraId="1C3C588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521D550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EXAMINING (HRS)</w:t>
                  </w:r>
                </w:p>
              </w:tc>
            </w:tr>
            <w:tr w:rsidR="003E66BA" w:rsidRPr="006714C2" w14:paraId="34008922"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AA4D90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4213</w:t>
                  </w:r>
                </w:p>
              </w:tc>
              <w:tc>
                <w:tcPr>
                  <w:tcW w:w="1276" w:type="dxa"/>
                  <w:tcBorders>
                    <w:top w:val="nil"/>
                    <w:left w:val="nil"/>
                    <w:bottom w:val="single" w:sz="4" w:space="0" w:color="auto"/>
                    <w:right w:val="single" w:sz="4" w:space="0" w:color="auto"/>
                  </w:tcBorders>
                  <w:shd w:val="clear" w:color="auto" w:fill="auto"/>
                  <w:noWrap/>
                  <w:vAlign w:val="bottom"/>
                  <w:hideMark/>
                </w:tcPr>
                <w:p w14:paraId="4126BF4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0684E98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INVIGILATING (HRS)</w:t>
                  </w:r>
                </w:p>
              </w:tc>
            </w:tr>
            <w:tr w:rsidR="003E66BA" w:rsidRPr="006714C2" w14:paraId="72FBFCD8"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399BF1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4214</w:t>
                  </w:r>
                </w:p>
              </w:tc>
              <w:tc>
                <w:tcPr>
                  <w:tcW w:w="1276" w:type="dxa"/>
                  <w:tcBorders>
                    <w:top w:val="nil"/>
                    <w:left w:val="nil"/>
                    <w:bottom w:val="single" w:sz="4" w:space="0" w:color="auto"/>
                    <w:right w:val="single" w:sz="4" w:space="0" w:color="auto"/>
                  </w:tcBorders>
                  <w:shd w:val="clear" w:color="auto" w:fill="auto"/>
                  <w:noWrap/>
                  <w:vAlign w:val="bottom"/>
                  <w:hideMark/>
                </w:tcPr>
                <w:p w14:paraId="0C4376E6"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334FDDF"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INVIGILATING (HRS)</w:t>
                  </w:r>
                </w:p>
              </w:tc>
            </w:tr>
            <w:tr w:rsidR="003E66BA" w:rsidRPr="006714C2" w14:paraId="2002405A"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481FEA7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4215</w:t>
                  </w:r>
                </w:p>
              </w:tc>
              <w:tc>
                <w:tcPr>
                  <w:tcW w:w="1276" w:type="dxa"/>
                  <w:tcBorders>
                    <w:top w:val="nil"/>
                    <w:left w:val="nil"/>
                    <w:bottom w:val="single" w:sz="4" w:space="0" w:color="auto"/>
                    <w:right w:val="single" w:sz="4" w:space="0" w:color="auto"/>
                  </w:tcBorders>
                  <w:shd w:val="clear" w:color="auto" w:fill="auto"/>
                  <w:noWrap/>
                  <w:vAlign w:val="bottom"/>
                  <w:hideMark/>
                </w:tcPr>
                <w:p w14:paraId="0B71FA8C"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2EA58C4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IT ASSISTANT (HRS)</w:t>
                  </w:r>
                </w:p>
              </w:tc>
            </w:tr>
            <w:tr w:rsidR="003E66BA" w:rsidRPr="006714C2" w14:paraId="1ECA7AC0"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16B930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4216</w:t>
                  </w:r>
                </w:p>
              </w:tc>
              <w:tc>
                <w:tcPr>
                  <w:tcW w:w="1276" w:type="dxa"/>
                  <w:tcBorders>
                    <w:top w:val="nil"/>
                    <w:left w:val="nil"/>
                    <w:bottom w:val="single" w:sz="4" w:space="0" w:color="auto"/>
                    <w:right w:val="single" w:sz="4" w:space="0" w:color="auto"/>
                  </w:tcBorders>
                  <w:shd w:val="clear" w:color="auto" w:fill="auto"/>
                  <w:noWrap/>
                  <w:vAlign w:val="bottom"/>
                  <w:hideMark/>
                </w:tcPr>
                <w:p w14:paraId="66F3BD8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2FBA729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IT ASSISTANT (HRS)</w:t>
                  </w:r>
                </w:p>
              </w:tc>
            </w:tr>
            <w:tr w:rsidR="003E66BA" w:rsidRPr="006714C2" w14:paraId="68D70E42"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58D3C93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4217</w:t>
                  </w:r>
                </w:p>
              </w:tc>
              <w:tc>
                <w:tcPr>
                  <w:tcW w:w="1276" w:type="dxa"/>
                  <w:tcBorders>
                    <w:top w:val="nil"/>
                    <w:left w:val="nil"/>
                    <w:bottom w:val="single" w:sz="4" w:space="0" w:color="auto"/>
                    <w:right w:val="single" w:sz="4" w:space="0" w:color="auto"/>
                  </w:tcBorders>
                  <w:shd w:val="clear" w:color="auto" w:fill="auto"/>
                  <w:noWrap/>
                  <w:vAlign w:val="bottom"/>
                  <w:hideMark/>
                </w:tcPr>
                <w:p w14:paraId="4FDAA53C"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201C45E"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LECTURING (HRS)</w:t>
                  </w:r>
                </w:p>
              </w:tc>
            </w:tr>
            <w:tr w:rsidR="003E66BA" w:rsidRPr="006714C2" w14:paraId="7B5F823D"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D4AD81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4218</w:t>
                  </w:r>
                </w:p>
              </w:tc>
              <w:tc>
                <w:tcPr>
                  <w:tcW w:w="1276" w:type="dxa"/>
                  <w:tcBorders>
                    <w:top w:val="nil"/>
                    <w:left w:val="nil"/>
                    <w:bottom w:val="single" w:sz="4" w:space="0" w:color="auto"/>
                    <w:right w:val="single" w:sz="4" w:space="0" w:color="auto"/>
                  </w:tcBorders>
                  <w:shd w:val="clear" w:color="auto" w:fill="auto"/>
                  <w:noWrap/>
                  <w:vAlign w:val="bottom"/>
                  <w:hideMark/>
                </w:tcPr>
                <w:p w14:paraId="5B50A33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3F92BCB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LECTURING (HRS)</w:t>
                  </w:r>
                </w:p>
              </w:tc>
            </w:tr>
            <w:tr w:rsidR="003E66BA" w:rsidRPr="006714C2" w14:paraId="706E8D2A"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A14475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4219</w:t>
                  </w:r>
                </w:p>
              </w:tc>
              <w:tc>
                <w:tcPr>
                  <w:tcW w:w="1276" w:type="dxa"/>
                  <w:tcBorders>
                    <w:top w:val="nil"/>
                    <w:left w:val="nil"/>
                    <w:bottom w:val="single" w:sz="4" w:space="0" w:color="auto"/>
                    <w:right w:val="single" w:sz="4" w:space="0" w:color="auto"/>
                  </w:tcBorders>
                  <w:shd w:val="clear" w:color="auto" w:fill="auto"/>
                  <w:noWrap/>
                  <w:vAlign w:val="bottom"/>
                  <w:hideMark/>
                </w:tcPr>
                <w:p w14:paraId="17026F2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536F507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LIFE MODEL (HRS)</w:t>
                  </w:r>
                </w:p>
              </w:tc>
            </w:tr>
            <w:tr w:rsidR="003E66BA" w:rsidRPr="006714C2" w14:paraId="566E3EA4"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5C2A7D5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4220</w:t>
                  </w:r>
                </w:p>
              </w:tc>
              <w:tc>
                <w:tcPr>
                  <w:tcW w:w="1276" w:type="dxa"/>
                  <w:tcBorders>
                    <w:top w:val="nil"/>
                    <w:left w:val="nil"/>
                    <w:bottom w:val="single" w:sz="4" w:space="0" w:color="auto"/>
                    <w:right w:val="single" w:sz="4" w:space="0" w:color="auto"/>
                  </w:tcBorders>
                  <w:shd w:val="clear" w:color="auto" w:fill="auto"/>
                  <w:noWrap/>
                  <w:vAlign w:val="bottom"/>
                  <w:hideMark/>
                </w:tcPr>
                <w:p w14:paraId="651760D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4CEA5FE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PORTERING (HRS)</w:t>
                  </w:r>
                </w:p>
              </w:tc>
            </w:tr>
            <w:tr w:rsidR="003E66BA" w:rsidRPr="006714C2" w14:paraId="4E7C4964"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5E6600F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4221</w:t>
                  </w:r>
                </w:p>
              </w:tc>
              <w:tc>
                <w:tcPr>
                  <w:tcW w:w="1276" w:type="dxa"/>
                  <w:tcBorders>
                    <w:top w:val="nil"/>
                    <w:left w:val="nil"/>
                    <w:bottom w:val="single" w:sz="4" w:space="0" w:color="auto"/>
                    <w:right w:val="single" w:sz="4" w:space="0" w:color="auto"/>
                  </w:tcBorders>
                  <w:shd w:val="clear" w:color="auto" w:fill="auto"/>
                  <w:noWrap/>
                  <w:vAlign w:val="bottom"/>
                  <w:hideMark/>
                </w:tcPr>
                <w:p w14:paraId="0A406A2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434891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RESEARCH ASSIST (HRS)</w:t>
                  </w:r>
                </w:p>
              </w:tc>
            </w:tr>
            <w:tr w:rsidR="003E66BA" w:rsidRPr="006714C2" w14:paraId="79006D69"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1185BD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4222</w:t>
                  </w:r>
                </w:p>
              </w:tc>
              <w:tc>
                <w:tcPr>
                  <w:tcW w:w="1276" w:type="dxa"/>
                  <w:tcBorders>
                    <w:top w:val="nil"/>
                    <w:left w:val="nil"/>
                    <w:bottom w:val="single" w:sz="4" w:space="0" w:color="auto"/>
                    <w:right w:val="single" w:sz="4" w:space="0" w:color="auto"/>
                  </w:tcBorders>
                  <w:shd w:val="clear" w:color="auto" w:fill="auto"/>
                  <w:noWrap/>
                  <w:vAlign w:val="bottom"/>
                  <w:hideMark/>
                </w:tcPr>
                <w:p w14:paraId="6E88312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79D199A6"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RESEARCH ASSIST (HRS)</w:t>
                  </w:r>
                </w:p>
              </w:tc>
            </w:tr>
            <w:tr w:rsidR="003E66BA" w:rsidRPr="006714C2" w14:paraId="5FF36A12"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20725BF1"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4223</w:t>
                  </w:r>
                </w:p>
              </w:tc>
              <w:tc>
                <w:tcPr>
                  <w:tcW w:w="1276" w:type="dxa"/>
                  <w:tcBorders>
                    <w:top w:val="nil"/>
                    <w:left w:val="nil"/>
                    <w:bottom w:val="single" w:sz="4" w:space="0" w:color="auto"/>
                    <w:right w:val="single" w:sz="4" w:space="0" w:color="auto"/>
                  </w:tcBorders>
                  <w:shd w:val="clear" w:color="auto" w:fill="auto"/>
                  <w:noWrap/>
                  <w:vAlign w:val="bottom"/>
                  <w:hideMark/>
                </w:tcPr>
                <w:p w14:paraId="5E3DFDB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0B3A8B01"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SHOP ASSISTANCE (HRS)</w:t>
                  </w:r>
                </w:p>
              </w:tc>
            </w:tr>
            <w:tr w:rsidR="003E66BA" w:rsidRPr="006714C2" w14:paraId="019FD619"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1839240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4224</w:t>
                  </w:r>
                </w:p>
              </w:tc>
              <w:tc>
                <w:tcPr>
                  <w:tcW w:w="1276" w:type="dxa"/>
                  <w:tcBorders>
                    <w:top w:val="nil"/>
                    <w:left w:val="nil"/>
                    <w:bottom w:val="single" w:sz="4" w:space="0" w:color="auto"/>
                    <w:right w:val="single" w:sz="4" w:space="0" w:color="auto"/>
                  </w:tcBorders>
                  <w:shd w:val="clear" w:color="auto" w:fill="auto"/>
                  <w:noWrap/>
                  <w:vAlign w:val="bottom"/>
                  <w:hideMark/>
                </w:tcPr>
                <w:p w14:paraId="63282B8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71AFE70"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SHOP ASSISTANCE (HRS)</w:t>
                  </w:r>
                </w:p>
              </w:tc>
            </w:tr>
            <w:tr w:rsidR="003E66BA" w:rsidRPr="006714C2" w14:paraId="69FE0D18"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BE5348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4225</w:t>
                  </w:r>
                </w:p>
              </w:tc>
              <w:tc>
                <w:tcPr>
                  <w:tcW w:w="1276" w:type="dxa"/>
                  <w:tcBorders>
                    <w:top w:val="nil"/>
                    <w:left w:val="nil"/>
                    <w:bottom w:val="single" w:sz="4" w:space="0" w:color="auto"/>
                    <w:right w:val="single" w:sz="4" w:space="0" w:color="auto"/>
                  </w:tcBorders>
                  <w:shd w:val="clear" w:color="auto" w:fill="auto"/>
                  <w:noWrap/>
                  <w:vAlign w:val="bottom"/>
                  <w:hideMark/>
                </w:tcPr>
                <w:p w14:paraId="531D08C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BE637F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STUDENT HELP (HRS)</w:t>
                  </w:r>
                </w:p>
              </w:tc>
            </w:tr>
            <w:tr w:rsidR="003E66BA" w:rsidRPr="006714C2" w14:paraId="7C62998E"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5249300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4226</w:t>
                  </w:r>
                </w:p>
              </w:tc>
              <w:tc>
                <w:tcPr>
                  <w:tcW w:w="1276" w:type="dxa"/>
                  <w:tcBorders>
                    <w:top w:val="nil"/>
                    <w:left w:val="nil"/>
                    <w:bottom w:val="single" w:sz="4" w:space="0" w:color="auto"/>
                    <w:right w:val="single" w:sz="4" w:space="0" w:color="auto"/>
                  </w:tcBorders>
                  <w:shd w:val="clear" w:color="auto" w:fill="auto"/>
                  <w:noWrap/>
                  <w:vAlign w:val="bottom"/>
                  <w:hideMark/>
                </w:tcPr>
                <w:p w14:paraId="5CC556DC"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9A22498"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STUDENT HELP (HRS)</w:t>
                  </w:r>
                </w:p>
              </w:tc>
            </w:tr>
            <w:tr w:rsidR="003E66BA" w:rsidRPr="006714C2" w14:paraId="62D7B248"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6DA9E19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4229</w:t>
                  </w:r>
                </w:p>
              </w:tc>
              <w:tc>
                <w:tcPr>
                  <w:tcW w:w="1276" w:type="dxa"/>
                  <w:tcBorders>
                    <w:top w:val="nil"/>
                    <w:left w:val="nil"/>
                    <w:bottom w:val="single" w:sz="4" w:space="0" w:color="auto"/>
                    <w:right w:val="single" w:sz="4" w:space="0" w:color="auto"/>
                  </w:tcBorders>
                  <w:shd w:val="clear" w:color="auto" w:fill="auto"/>
                  <w:noWrap/>
                  <w:vAlign w:val="bottom"/>
                  <w:hideMark/>
                </w:tcPr>
                <w:p w14:paraId="293FFADB"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687626D"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TEACHING (HRS)</w:t>
                  </w:r>
                </w:p>
              </w:tc>
            </w:tr>
            <w:tr w:rsidR="003E66BA" w:rsidRPr="006714C2" w14:paraId="0A67DE1F"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07DF6753"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4230</w:t>
                  </w:r>
                </w:p>
              </w:tc>
              <w:tc>
                <w:tcPr>
                  <w:tcW w:w="1276" w:type="dxa"/>
                  <w:tcBorders>
                    <w:top w:val="nil"/>
                    <w:left w:val="nil"/>
                    <w:bottom w:val="single" w:sz="4" w:space="0" w:color="auto"/>
                    <w:right w:val="single" w:sz="4" w:space="0" w:color="auto"/>
                  </w:tcBorders>
                  <w:shd w:val="clear" w:color="auto" w:fill="auto"/>
                  <w:noWrap/>
                  <w:vAlign w:val="bottom"/>
                  <w:hideMark/>
                </w:tcPr>
                <w:p w14:paraId="208B9599"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25F6DC22"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TEACHING (HRS)</w:t>
                  </w:r>
                </w:p>
              </w:tc>
            </w:tr>
            <w:tr w:rsidR="003E66BA" w:rsidRPr="006714C2" w14:paraId="59859468"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4DC0EF9A"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4231</w:t>
                  </w:r>
                </w:p>
              </w:tc>
              <w:tc>
                <w:tcPr>
                  <w:tcW w:w="1276" w:type="dxa"/>
                  <w:tcBorders>
                    <w:top w:val="nil"/>
                    <w:left w:val="nil"/>
                    <w:bottom w:val="single" w:sz="4" w:space="0" w:color="auto"/>
                    <w:right w:val="single" w:sz="4" w:space="0" w:color="auto"/>
                  </w:tcBorders>
                  <w:shd w:val="clear" w:color="auto" w:fill="auto"/>
                  <w:noWrap/>
                  <w:vAlign w:val="bottom"/>
                  <w:hideMark/>
                </w:tcPr>
                <w:p w14:paraId="7DB4C47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1AE18A5B"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HOLIDAY PAY (HRS)</w:t>
                  </w:r>
                </w:p>
              </w:tc>
            </w:tr>
            <w:tr w:rsidR="003E66BA" w:rsidRPr="006714C2" w14:paraId="3926AAB0" w14:textId="77777777" w:rsidTr="006714C2">
              <w:trPr>
                <w:trHeight w:val="255"/>
                <w:jc w:val="center"/>
              </w:trPr>
              <w:tc>
                <w:tcPr>
                  <w:tcW w:w="1119" w:type="dxa"/>
                  <w:tcBorders>
                    <w:top w:val="nil"/>
                    <w:left w:val="single" w:sz="4" w:space="0" w:color="auto"/>
                    <w:bottom w:val="single" w:sz="4" w:space="0" w:color="auto"/>
                    <w:right w:val="single" w:sz="4" w:space="0" w:color="auto"/>
                  </w:tcBorders>
                  <w:shd w:val="clear" w:color="auto" w:fill="auto"/>
                  <w:noWrap/>
                  <w:vAlign w:val="bottom"/>
                  <w:hideMark/>
                </w:tcPr>
                <w:p w14:paraId="749B4154"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4232</w:t>
                  </w:r>
                </w:p>
              </w:tc>
              <w:tc>
                <w:tcPr>
                  <w:tcW w:w="1276" w:type="dxa"/>
                  <w:tcBorders>
                    <w:top w:val="nil"/>
                    <w:left w:val="nil"/>
                    <w:bottom w:val="single" w:sz="4" w:space="0" w:color="auto"/>
                    <w:right w:val="single" w:sz="4" w:space="0" w:color="auto"/>
                  </w:tcBorders>
                  <w:shd w:val="clear" w:color="auto" w:fill="auto"/>
                  <w:noWrap/>
                  <w:vAlign w:val="bottom"/>
                  <w:hideMark/>
                </w:tcPr>
                <w:p w14:paraId="032634C5"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A</w:t>
                  </w:r>
                </w:p>
              </w:tc>
              <w:tc>
                <w:tcPr>
                  <w:tcW w:w="2835" w:type="dxa"/>
                  <w:tcBorders>
                    <w:top w:val="nil"/>
                    <w:left w:val="nil"/>
                    <w:bottom w:val="single" w:sz="4" w:space="0" w:color="auto"/>
                    <w:right w:val="single" w:sz="4" w:space="0" w:color="auto"/>
                  </w:tcBorders>
                  <w:shd w:val="clear" w:color="auto" w:fill="auto"/>
                  <w:noWrap/>
                  <w:vAlign w:val="bottom"/>
                  <w:hideMark/>
                </w:tcPr>
                <w:p w14:paraId="6BC329C7" w14:textId="77777777" w:rsidR="003E66BA" w:rsidRPr="006714C2" w:rsidRDefault="003E66BA" w:rsidP="006714C2">
                  <w:pPr>
                    <w:spacing w:after="0" w:line="240" w:lineRule="auto"/>
                    <w:rPr>
                      <w:rFonts w:eastAsia="Times New Roman" w:cstheme="minorHAnsi"/>
                      <w:color w:val="404040" w:themeColor="text1" w:themeTint="BF"/>
                      <w:sz w:val="16"/>
                      <w:szCs w:val="16"/>
                      <w:lang w:eastAsia="en-GB"/>
                    </w:rPr>
                  </w:pPr>
                  <w:r w:rsidRPr="006714C2">
                    <w:rPr>
                      <w:rFonts w:eastAsia="Times New Roman" w:cstheme="minorHAnsi"/>
                      <w:color w:val="404040" w:themeColor="text1" w:themeTint="BF"/>
                      <w:sz w:val="16"/>
                      <w:szCs w:val="16"/>
                      <w:lang w:eastAsia="en-GB"/>
                    </w:rPr>
                    <w:t>~CAS PR HOLIDAY PAY (HRS)</w:t>
                  </w:r>
                </w:p>
              </w:tc>
            </w:tr>
          </w:tbl>
          <w:p w14:paraId="1B6EE201" w14:textId="77777777" w:rsidR="004D64E8" w:rsidRDefault="004D64E8" w:rsidP="006714C2">
            <w:pPr>
              <w:spacing w:after="0"/>
              <w:rPr>
                <w:b w:val="0"/>
              </w:rPr>
            </w:pPr>
          </w:p>
          <w:p w14:paraId="4EEE183D" w14:textId="77777777" w:rsidR="005E4634" w:rsidRPr="006714C2" w:rsidRDefault="005E4634" w:rsidP="006714C2">
            <w:pPr>
              <w:pStyle w:val="Heading4"/>
              <w:spacing w:before="0"/>
              <w:outlineLvl w:val="3"/>
              <w:rPr>
                <w:rFonts w:asciiTheme="minorHAnsi" w:eastAsiaTheme="minorHAnsi" w:hAnsiTheme="minorHAnsi" w:cstheme="minorBidi"/>
                <w:i w:val="0"/>
                <w:iCs w:val="0"/>
                <w:color w:val="2F5496" w:themeColor="accent5" w:themeShade="BF"/>
                <w:sz w:val="24"/>
              </w:rPr>
            </w:pPr>
            <w:bookmarkStart w:id="10" w:name="_Toc90398798"/>
            <w:r w:rsidRPr="006714C2">
              <w:rPr>
                <w:rFonts w:asciiTheme="minorHAnsi" w:eastAsiaTheme="minorHAnsi" w:hAnsiTheme="minorHAnsi" w:cstheme="minorBidi"/>
                <w:i w:val="0"/>
                <w:iCs w:val="0"/>
                <w:color w:val="2F5496" w:themeColor="accent5" w:themeShade="BF"/>
                <w:sz w:val="24"/>
              </w:rPr>
              <w:t>Accrual Balances &amp; Pay Codes</w:t>
            </w:r>
            <w:bookmarkEnd w:id="10"/>
          </w:p>
          <w:p w14:paraId="1F24C9C8" w14:textId="77777777" w:rsidR="005E4634" w:rsidRPr="00D30247" w:rsidRDefault="005E4634" w:rsidP="006714C2">
            <w:pPr>
              <w:spacing w:after="0"/>
              <w:rPr>
                <w:b w:val="0"/>
              </w:rPr>
            </w:pPr>
            <w:r w:rsidRPr="00D30247">
              <w:rPr>
                <w:b w:val="0"/>
              </w:rPr>
              <w:t>Leave which is accrued is managed through timesheets. For the balance to function correctly and to allow staff to record leave taken, Pay Codes need to be correctly configured. Unlike Entitlement Balances, which share pay codes, it is likely each Accrual Balance will require its own set of Pay Codes including:</w:t>
            </w:r>
          </w:p>
          <w:p w14:paraId="615DCD87" w14:textId="77777777" w:rsidR="005E4634" w:rsidRPr="00D30247" w:rsidRDefault="005E4634" w:rsidP="006714C2">
            <w:pPr>
              <w:pStyle w:val="ListParagraph"/>
              <w:numPr>
                <w:ilvl w:val="0"/>
                <w:numId w:val="2"/>
              </w:numPr>
              <w:spacing w:after="0"/>
              <w:rPr>
                <w:b w:val="0"/>
              </w:rPr>
            </w:pPr>
            <w:r w:rsidRPr="00D30247">
              <w:rPr>
                <w:b w:val="0"/>
              </w:rPr>
              <w:t>At least one Accrual Pay Code which accrues leave e.g. 107 PAID AS CLAIMED PAYMENT</w:t>
            </w:r>
          </w:p>
          <w:p w14:paraId="66A2A602" w14:textId="77777777" w:rsidR="005E4634" w:rsidRPr="00D30247" w:rsidRDefault="005E4634" w:rsidP="006714C2">
            <w:pPr>
              <w:pStyle w:val="ListParagraph"/>
              <w:numPr>
                <w:ilvl w:val="0"/>
                <w:numId w:val="2"/>
              </w:numPr>
              <w:spacing w:after="0"/>
              <w:rPr>
                <w:b w:val="0"/>
              </w:rPr>
            </w:pPr>
            <w:r w:rsidRPr="00D30247">
              <w:rPr>
                <w:b w:val="0"/>
              </w:rPr>
              <w:t xml:space="preserve">At least one Holiday Pay Code which records leave taken e.g. 4231 CAS HOLIDAY PAY (HRS) </w:t>
            </w:r>
          </w:p>
          <w:p w14:paraId="08C77F22" w14:textId="77777777" w:rsidR="005E4634" w:rsidRPr="00D30247" w:rsidRDefault="005E4634" w:rsidP="006714C2">
            <w:pPr>
              <w:spacing w:after="0"/>
              <w:rPr>
                <w:b w:val="0"/>
              </w:rPr>
            </w:pPr>
            <w:r w:rsidRPr="00D30247">
              <w:rPr>
                <w:b w:val="0"/>
              </w:rPr>
              <w:t xml:space="preserve">Pay Codes should be created before attempting to configure an Accrual Balance. </w:t>
            </w:r>
            <w:bookmarkStart w:id="11" w:name="_GoBack"/>
            <w:r w:rsidRPr="00D30247">
              <w:rPr>
                <w:b w:val="0"/>
              </w:rPr>
              <w:t xml:space="preserve">Bespoke Pay Code Access Groups will be required to enable the appropriate staff to record time against these pay codes.   </w:t>
            </w:r>
          </w:p>
          <w:bookmarkEnd w:id="11"/>
          <w:p w14:paraId="6864FE1C" w14:textId="77777777" w:rsidR="005E4634" w:rsidRDefault="005E4634" w:rsidP="006714C2">
            <w:pPr>
              <w:spacing w:after="0"/>
            </w:pPr>
          </w:p>
          <w:p w14:paraId="5DB4DCBB" w14:textId="77777777" w:rsidR="003E66BA" w:rsidRDefault="003E66BA" w:rsidP="006714C2">
            <w:pPr>
              <w:spacing w:after="0"/>
              <w:rPr>
                <w:b w:val="0"/>
              </w:rPr>
            </w:pPr>
          </w:p>
          <w:p w14:paraId="7E84D8BB" w14:textId="77777777" w:rsidR="003E66BA" w:rsidRPr="004D64E8" w:rsidRDefault="003E66BA" w:rsidP="006714C2">
            <w:pPr>
              <w:spacing w:after="0"/>
              <w:rPr>
                <w:b w:val="0"/>
              </w:rPr>
            </w:pPr>
          </w:p>
        </w:tc>
      </w:tr>
    </w:tbl>
    <w:p w14:paraId="22D9487F" w14:textId="77777777" w:rsidR="00637B28" w:rsidRPr="00CA64F5" w:rsidRDefault="00637B28" w:rsidP="00637B28">
      <w:pPr>
        <w:spacing w:after="0" w:line="240" w:lineRule="auto"/>
      </w:pPr>
    </w:p>
    <w:p w14:paraId="04BEF96C" w14:textId="77777777" w:rsidR="00CB37D3" w:rsidRDefault="00CB37D3"/>
    <w:sectPr w:rsidR="00CB37D3" w:rsidSect="006714C2">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BB"/>
    <w:rsid w:val="000F22AE"/>
    <w:rsid w:val="001C0FC5"/>
    <w:rsid w:val="0039613E"/>
    <w:rsid w:val="003B6F57"/>
    <w:rsid w:val="003E66BA"/>
    <w:rsid w:val="00443F25"/>
    <w:rsid w:val="004745D2"/>
    <w:rsid w:val="004A6E85"/>
    <w:rsid w:val="004D64E8"/>
    <w:rsid w:val="005A2F9A"/>
    <w:rsid w:val="005A4264"/>
    <w:rsid w:val="005E4634"/>
    <w:rsid w:val="00637B28"/>
    <w:rsid w:val="006638BB"/>
    <w:rsid w:val="006714C2"/>
    <w:rsid w:val="006E0D38"/>
    <w:rsid w:val="0078175F"/>
    <w:rsid w:val="00843D00"/>
    <w:rsid w:val="008A6E9A"/>
    <w:rsid w:val="00941048"/>
    <w:rsid w:val="00B0187B"/>
    <w:rsid w:val="00B86ED8"/>
    <w:rsid w:val="00BD51E8"/>
    <w:rsid w:val="00C644AB"/>
    <w:rsid w:val="00CB37D3"/>
    <w:rsid w:val="00CF22F7"/>
    <w:rsid w:val="00D30247"/>
    <w:rsid w:val="00DD0DDF"/>
    <w:rsid w:val="00DE026E"/>
    <w:rsid w:val="00DF78AE"/>
    <w:rsid w:val="00E671A3"/>
    <w:rsid w:val="00E73BE4"/>
    <w:rsid w:val="00EA2BB1"/>
    <w:rsid w:val="00FD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8BC"/>
  <w15:chartTrackingRefBased/>
  <w15:docId w15:val="{488B64A4-7C40-405A-B634-B4757BA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2">
    <w:name w:val="heading 2"/>
    <w:basedOn w:val="Normal"/>
    <w:next w:val="Normal"/>
    <w:link w:val="Heading2Char"/>
    <w:uiPriority w:val="9"/>
    <w:unhideWhenUsed/>
    <w:qFormat/>
    <w:rsid w:val="006E0D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187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46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6E0D38"/>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E66BA"/>
    <w:rPr>
      <w:sz w:val="16"/>
      <w:szCs w:val="16"/>
    </w:rPr>
  </w:style>
  <w:style w:type="paragraph" w:styleId="CommentText">
    <w:name w:val="annotation text"/>
    <w:basedOn w:val="Normal"/>
    <w:link w:val="CommentTextChar"/>
    <w:uiPriority w:val="99"/>
    <w:semiHidden/>
    <w:unhideWhenUsed/>
    <w:rsid w:val="003E66BA"/>
    <w:pPr>
      <w:spacing w:line="240" w:lineRule="auto"/>
    </w:pPr>
    <w:rPr>
      <w:sz w:val="20"/>
      <w:szCs w:val="20"/>
    </w:rPr>
  </w:style>
  <w:style w:type="character" w:customStyle="1" w:styleId="CommentTextChar">
    <w:name w:val="Comment Text Char"/>
    <w:basedOn w:val="DefaultParagraphFont"/>
    <w:link w:val="CommentText"/>
    <w:uiPriority w:val="99"/>
    <w:semiHidden/>
    <w:rsid w:val="003E66BA"/>
    <w:rPr>
      <w:sz w:val="20"/>
      <w:szCs w:val="20"/>
    </w:rPr>
  </w:style>
  <w:style w:type="paragraph" w:styleId="CommentSubject">
    <w:name w:val="annotation subject"/>
    <w:basedOn w:val="CommentText"/>
    <w:next w:val="CommentText"/>
    <w:link w:val="CommentSubjectChar"/>
    <w:uiPriority w:val="99"/>
    <w:semiHidden/>
    <w:unhideWhenUsed/>
    <w:rsid w:val="003E66BA"/>
    <w:rPr>
      <w:b/>
      <w:bCs/>
    </w:rPr>
  </w:style>
  <w:style w:type="character" w:customStyle="1" w:styleId="CommentSubjectChar">
    <w:name w:val="Comment Subject Char"/>
    <w:basedOn w:val="CommentTextChar"/>
    <w:link w:val="CommentSubject"/>
    <w:uiPriority w:val="99"/>
    <w:semiHidden/>
    <w:rsid w:val="003E66BA"/>
    <w:rPr>
      <w:b/>
      <w:bCs/>
      <w:sz w:val="20"/>
      <w:szCs w:val="20"/>
    </w:rPr>
  </w:style>
  <w:style w:type="paragraph" w:styleId="BalloonText">
    <w:name w:val="Balloon Text"/>
    <w:basedOn w:val="Normal"/>
    <w:link w:val="BalloonTextChar"/>
    <w:uiPriority w:val="99"/>
    <w:semiHidden/>
    <w:unhideWhenUsed/>
    <w:rsid w:val="003E6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6BA"/>
    <w:rPr>
      <w:rFonts w:ascii="Segoe UI" w:hAnsi="Segoe UI" w:cs="Segoe UI"/>
      <w:sz w:val="18"/>
      <w:szCs w:val="18"/>
    </w:rPr>
  </w:style>
  <w:style w:type="character" w:styleId="FollowedHyperlink">
    <w:name w:val="FollowedHyperlink"/>
    <w:basedOn w:val="DefaultParagraphFont"/>
    <w:uiPriority w:val="99"/>
    <w:semiHidden/>
    <w:unhideWhenUsed/>
    <w:rsid w:val="00DD0DDF"/>
    <w:rPr>
      <w:color w:val="954F72" w:themeColor="followedHyperlink"/>
      <w:u w:val="single"/>
    </w:rPr>
  </w:style>
  <w:style w:type="character" w:customStyle="1" w:styleId="Heading4Char">
    <w:name w:val="Heading 4 Char"/>
    <w:basedOn w:val="DefaultParagraphFont"/>
    <w:link w:val="Heading4"/>
    <w:uiPriority w:val="9"/>
    <w:semiHidden/>
    <w:rsid w:val="005E46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4634"/>
    <w:pPr>
      <w:spacing w:after="160" w:line="259" w:lineRule="auto"/>
      <w:ind w:left="720"/>
      <w:contextualSpacing/>
    </w:pPr>
  </w:style>
  <w:style w:type="character" w:customStyle="1" w:styleId="Heading3Char">
    <w:name w:val="Heading 3 Char"/>
    <w:basedOn w:val="DefaultParagraphFont"/>
    <w:link w:val="Heading3"/>
    <w:uiPriority w:val="9"/>
    <w:rsid w:val="00B0187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diagramQuickStyle" Target="diagrams/quickStyle3.xml"/><Relationship Id="rId21" Type="http://schemas.openxmlformats.org/officeDocument/2006/relationships/image" Target="media/image10.png"/><Relationship Id="rId34" Type="http://schemas.openxmlformats.org/officeDocument/2006/relationships/diagramQuickStyle" Target="diagrams/quickStyle2.xml"/><Relationship Id="rId42" Type="http://schemas.openxmlformats.org/officeDocument/2006/relationships/diagramData" Target="diagrams/data4.xm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file:///P:\PROJECTS\HRIS%20Programme\12.%20Support\Reference%20Data\How%20to%20guides\HOW%20TO%20-%20Create%20a%20pay%20code%20group%20in%20WFM.docx"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diagramQuickStyle" Target="diagrams/quickStyle1.xml"/><Relationship Id="rId11" Type="http://schemas.openxmlformats.org/officeDocument/2006/relationships/hyperlink" Target="file:///P:\PROJECTS\HRIS%20Programme\12.%20Support\Reference%20Data\How%20to%20guides\HOW%20TO%20-%20Create%20a%20pay%20code%20group%20in%20WFM.docx" TargetMode="External"/><Relationship Id="rId24" Type="http://schemas.openxmlformats.org/officeDocument/2006/relationships/image" Target="media/image13.png"/><Relationship Id="rId32" Type="http://schemas.openxmlformats.org/officeDocument/2006/relationships/diagramData" Target="diagrams/data2.xml"/><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diagramColors" Target="diagrams/colors4.xml"/><Relationship Id="rId5" Type="http://schemas.openxmlformats.org/officeDocument/2006/relationships/hyperlink" Target="file:///P:\PROJECTS\HRIS%20Programme\12.%20Support\Reference%20Data\How%20to%20guides\HOW%20TO%20-%20Create%20Reason%20Codes%20and%20Reason%20Code%20Groups%20in%20the%20Portal%20DRAFT.docx"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diagramLayout" Target="diagrams/layout1.xml"/><Relationship Id="rId36" Type="http://schemas.microsoft.com/office/2007/relationships/diagramDrawing" Target="diagrams/drawing2.xml"/><Relationship Id="rId49" Type="http://schemas.openxmlformats.org/officeDocument/2006/relationships/customXml" Target="../customXml/item1.xml"/><Relationship Id="rId10" Type="http://schemas.openxmlformats.org/officeDocument/2006/relationships/hyperlink" Target="file:///P:\PROJECTS\HRIS%20Programme\12.%20Support\Reference%20Data\How%20to%20guides\HOW%20TO%20-%20Maintain%20Pay%20Codes%20for%20Time%20Management%20v1.1.docx" TargetMode="External"/><Relationship Id="rId19" Type="http://schemas.openxmlformats.org/officeDocument/2006/relationships/image" Target="media/image8.png"/><Relationship Id="rId31" Type="http://schemas.microsoft.com/office/2007/relationships/diagramDrawing" Target="diagrams/drawing1.xml"/><Relationship Id="rId44" Type="http://schemas.openxmlformats.org/officeDocument/2006/relationships/diagramQuickStyle" Target="diagrams/quickStyle4.xml"/><Relationship Id="rId4" Type="http://schemas.openxmlformats.org/officeDocument/2006/relationships/webSettings" Target="webSettings.xml"/><Relationship Id="rId9" Type="http://schemas.openxmlformats.org/officeDocument/2006/relationships/hyperlink" Target="file:///P:\PROJECTS\HRIS%20Programme\12.%20Support\Reference%20Data\How%20to%20guides\HOW%20TO%20-%20Create%20a%20pay%20code%20group%20in%20WFM.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Colors" Target="diagrams/colors2.xml"/><Relationship Id="rId43" Type="http://schemas.openxmlformats.org/officeDocument/2006/relationships/diagramLayout" Target="diagrams/layout4.xml"/><Relationship Id="rId48" Type="http://schemas.openxmlformats.org/officeDocument/2006/relationships/theme" Target="theme/theme1.xml"/><Relationship Id="rId8" Type="http://schemas.openxmlformats.org/officeDocument/2006/relationships/hyperlink" Target="file:///P:\PROJECTS\HRIS%20Programme\12.%20Support\Reference%20Data\How%20to%20guides\HOW%20TO%20-%20Maintain%20Pay%20Codes%20for%20Time%20Management%20v1.1.docx"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diagramLayout" Target="diagrams/layout2.xml"/><Relationship Id="rId38" Type="http://schemas.openxmlformats.org/officeDocument/2006/relationships/diagramLayout" Target="diagrams/layout3.xml"/><Relationship Id="rId46" Type="http://schemas.microsoft.com/office/2007/relationships/diagramDrawing" Target="diagrams/drawing4.xml"/><Relationship Id="rId20" Type="http://schemas.openxmlformats.org/officeDocument/2006/relationships/image" Target="media/image9.png"/><Relationship Id="rId41"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hyperlink" Target="file:///P:\PROJECTS\HRIS%20Programme\12.%20Support\Reference%20Data\How%20to%20guides\HOW%20TO%20-%20Maintain%20Pay%20Codes%20for%20Time%20Management%20v1.1.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353823-9717-4AA9-BD35-554CF01300EB}" type="doc">
      <dgm:prSet loTypeId="urn:microsoft.com/office/officeart/2005/8/layout/process2" loCatId="process" qsTypeId="urn:microsoft.com/office/officeart/2005/8/quickstyle/simple1" qsCatId="simple" csTypeId="urn:microsoft.com/office/officeart/2005/8/colors/accent1_2" csCatId="accent1" phldr="1"/>
      <dgm:spPr/>
    </dgm:pt>
    <dgm:pt modelId="{F3552E38-930E-4DED-AB98-23F911561EC3}">
      <dgm:prSet phldrT="[Text]"/>
      <dgm:spPr/>
      <dgm:t>
        <a:bodyPr/>
        <a:lstStyle/>
        <a:p>
          <a:r>
            <a:rPr lang="en-GB" b="1"/>
            <a:t>What type of Pay Code? </a:t>
          </a:r>
        </a:p>
        <a:p>
          <a:r>
            <a:rPr lang="en-GB" b="0"/>
            <a:t>'Leave &amp; Absence' or Timesheets</a:t>
          </a:r>
        </a:p>
      </dgm:t>
    </dgm:pt>
    <dgm:pt modelId="{1E0894A1-60FF-4ACB-90A7-ADD3F95E29A5}" type="parTrans" cxnId="{690DCE40-D172-4F9E-AA54-B1342751E4DA}">
      <dgm:prSet/>
      <dgm:spPr/>
      <dgm:t>
        <a:bodyPr/>
        <a:lstStyle/>
        <a:p>
          <a:endParaRPr lang="en-GB"/>
        </a:p>
      </dgm:t>
    </dgm:pt>
    <dgm:pt modelId="{3E8A0BB2-E2F6-4A65-ADFB-52E7222523A9}" type="sibTrans" cxnId="{690DCE40-D172-4F9E-AA54-B1342751E4DA}">
      <dgm:prSet/>
      <dgm:spPr/>
      <dgm:t>
        <a:bodyPr/>
        <a:lstStyle/>
        <a:p>
          <a:endParaRPr lang="en-GB"/>
        </a:p>
      </dgm:t>
    </dgm:pt>
    <dgm:pt modelId="{5E911D01-7B89-4FB2-964F-074160A5F4CC}">
      <dgm:prSet phldrT="[Text]"/>
      <dgm:spPr/>
      <dgm:t>
        <a:bodyPr/>
        <a:lstStyle/>
        <a:p>
          <a:r>
            <a:rPr lang="en-GB" b="1"/>
            <a:t>What functionality is required? </a:t>
          </a:r>
        </a:p>
        <a:p>
          <a:r>
            <a:rPr lang="en-GB"/>
            <a:t>(e.g. is it a code that employees can request, should it updtededuct from a balance) </a:t>
          </a:r>
        </a:p>
      </dgm:t>
    </dgm:pt>
    <dgm:pt modelId="{45583325-D0CC-4E89-A822-94858EFC64F0}" type="parTrans" cxnId="{F758EDFB-37AE-4384-942C-E98D5CB6C93E}">
      <dgm:prSet/>
      <dgm:spPr/>
      <dgm:t>
        <a:bodyPr/>
        <a:lstStyle/>
        <a:p>
          <a:endParaRPr lang="en-GB"/>
        </a:p>
      </dgm:t>
    </dgm:pt>
    <dgm:pt modelId="{D7B00A5F-419A-4619-85A0-17FEEEDFBAD7}" type="sibTrans" cxnId="{F758EDFB-37AE-4384-942C-E98D5CB6C93E}">
      <dgm:prSet/>
      <dgm:spPr/>
      <dgm:t>
        <a:bodyPr/>
        <a:lstStyle/>
        <a:p>
          <a:endParaRPr lang="en-GB"/>
        </a:p>
      </dgm:t>
    </dgm:pt>
    <dgm:pt modelId="{36315BFB-4A5B-48F0-B9D4-89E33B384E92}">
      <dgm:prSet phldrT="[Text]"/>
      <dgm:spPr/>
      <dgm:t>
        <a:bodyPr/>
        <a:lstStyle/>
        <a:p>
          <a:r>
            <a:rPr lang="en-GB" b="1"/>
            <a:t>How should the code display to colleagues?</a:t>
          </a:r>
        </a:p>
      </dgm:t>
    </dgm:pt>
    <dgm:pt modelId="{98645F0F-FC17-4C53-997A-E56F1D5FA48B}" type="parTrans" cxnId="{8F81CD88-5CC7-4957-B178-487A5FD55ACA}">
      <dgm:prSet/>
      <dgm:spPr/>
      <dgm:t>
        <a:bodyPr/>
        <a:lstStyle/>
        <a:p>
          <a:endParaRPr lang="en-GB"/>
        </a:p>
      </dgm:t>
    </dgm:pt>
    <dgm:pt modelId="{0A838028-2BD4-4FB7-8C7C-08FAACE6C3EF}" type="sibTrans" cxnId="{8F81CD88-5CC7-4957-B178-487A5FD55ACA}">
      <dgm:prSet/>
      <dgm:spPr/>
      <dgm:t>
        <a:bodyPr/>
        <a:lstStyle/>
        <a:p>
          <a:endParaRPr lang="en-GB"/>
        </a:p>
      </dgm:t>
    </dgm:pt>
    <dgm:pt modelId="{96E8943F-4176-4E26-9D94-98DA6B198CC3}">
      <dgm:prSet/>
      <dgm:spPr/>
      <dgm:t>
        <a:bodyPr/>
        <a:lstStyle/>
        <a:p>
          <a:r>
            <a:rPr lang="en-GB" b="1"/>
            <a:t>Does it require a reason?</a:t>
          </a:r>
        </a:p>
      </dgm:t>
    </dgm:pt>
    <dgm:pt modelId="{0CD4E3C9-EB27-4BD0-8830-8DA3F3194874}" type="parTrans" cxnId="{38BBFDCC-5639-4DA2-A661-E66907683058}">
      <dgm:prSet/>
      <dgm:spPr/>
      <dgm:t>
        <a:bodyPr/>
        <a:lstStyle/>
        <a:p>
          <a:endParaRPr lang="en-GB"/>
        </a:p>
      </dgm:t>
    </dgm:pt>
    <dgm:pt modelId="{BB1C9934-9AC0-4D9C-A67A-228DF8D60456}" type="sibTrans" cxnId="{38BBFDCC-5639-4DA2-A661-E66907683058}">
      <dgm:prSet/>
      <dgm:spPr/>
      <dgm:t>
        <a:bodyPr/>
        <a:lstStyle/>
        <a:p>
          <a:endParaRPr lang="en-GB"/>
        </a:p>
      </dgm:t>
    </dgm:pt>
    <dgm:pt modelId="{FD5BA3FA-334D-480F-B82C-F5A78CDC4668}">
      <dgm:prSet/>
      <dgm:spPr/>
      <dgm:t>
        <a:bodyPr/>
        <a:lstStyle/>
        <a:p>
          <a:r>
            <a:rPr lang="en-GB" b="1"/>
            <a:t>Which appointments is it relevant to?</a:t>
          </a:r>
        </a:p>
      </dgm:t>
    </dgm:pt>
    <dgm:pt modelId="{2D252B95-9772-4327-A03D-857D2B309461}" type="parTrans" cxnId="{D90A5CA1-F46E-4B4B-9230-33B25FA05AF4}">
      <dgm:prSet/>
      <dgm:spPr/>
      <dgm:t>
        <a:bodyPr/>
        <a:lstStyle/>
        <a:p>
          <a:endParaRPr lang="en-GB"/>
        </a:p>
      </dgm:t>
    </dgm:pt>
    <dgm:pt modelId="{D3ED4D57-4280-48F5-B45F-1158065E7B4C}" type="sibTrans" cxnId="{D90A5CA1-F46E-4B4B-9230-33B25FA05AF4}">
      <dgm:prSet/>
      <dgm:spPr/>
      <dgm:t>
        <a:bodyPr/>
        <a:lstStyle/>
        <a:p>
          <a:endParaRPr lang="en-GB"/>
        </a:p>
      </dgm:t>
    </dgm:pt>
    <dgm:pt modelId="{5AC60901-C803-4B7B-BC01-27FE1BFD15E3}">
      <dgm:prSet/>
      <dgm:spPr/>
      <dgm:t>
        <a:bodyPr/>
        <a:lstStyle/>
        <a:p>
          <a:r>
            <a:rPr lang="en-GB" b="1"/>
            <a:t>is it relevant to the 'Sign off Hours' process?</a:t>
          </a:r>
        </a:p>
      </dgm:t>
    </dgm:pt>
    <dgm:pt modelId="{0719E9BC-1EC4-489B-B388-C0E2D838AD28}" type="parTrans" cxnId="{C92D3829-5EA9-4B2D-B3F0-C5A94AD0E690}">
      <dgm:prSet/>
      <dgm:spPr/>
      <dgm:t>
        <a:bodyPr/>
        <a:lstStyle/>
        <a:p>
          <a:endParaRPr lang="en-GB"/>
        </a:p>
      </dgm:t>
    </dgm:pt>
    <dgm:pt modelId="{5CD57D49-5232-4162-820F-61950CD049C8}" type="sibTrans" cxnId="{C92D3829-5EA9-4B2D-B3F0-C5A94AD0E690}">
      <dgm:prSet/>
      <dgm:spPr/>
      <dgm:t>
        <a:bodyPr/>
        <a:lstStyle/>
        <a:p>
          <a:endParaRPr lang="en-GB"/>
        </a:p>
      </dgm:t>
    </dgm:pt>
    <dgm:pt modelId="{81437062-A937-4AD0-8C58-3B33DADAFC7D}" type="pres">
      <dgm:prSet presAssocID="{EC353823-9717-4AA9-BD35-554CF01300EB}" presName="linearFlow" presStyleCnt="0">
        <dgm:presLayoutVars>
          <dgm:resizeHandles val="exact"/>
        </dgm:presLayoutVars>
      </dgm:prSet>
      <dgm:spPr/>
    </dgm:pt>
    <dgm:pt modelId="{01484BC1-93A3-4550-ACEB-74F6E0AA6E4F}" type="pres">
      <dgm:prSet presAssocID="{F3552E38-930E-4DED-AB98-23F911561EC3}" presName="node" presStyleLbl="node1" presStyleIdx="0" presStyleCnt="6" custScaleX="75477" custScaleY="75512" custLinFactNeighborX="-372" custLinFactNeighborY="1441">
        <dgm:presLayoutVars>
          <dgm:bulletEnabled val="1"/>
        </dgm:presLayoutVars>
      </dgm:prSet>
      <dgm:spPr/>
      <dgm:t>
        <a:bodyPr/>
        <a:lstStyle/>
        <a:p>
          <a:endParaRPr lang="en-US"/>
        </a:p>
      </dgm:t>
    </dgm:pt>
    <dgm:pt modelId="{9406B722-E946-4172-ADDF-60BDA55B9ED2}" type="pres">
      <dgm:prSet presAssocID="{3E8A0BB2-E2F6-4A65-ADFB-52E7222523A9}" presName="sibTrans" presStyleLbl="sibTrans2D1" presStyleIdx="0" presStyleCnt="5"/>
      <dgm:spPr/>
      <dgm:t>
        <a:bodyPr/>
        <a:lstStyle/>
        <a:p>
          <a:endParaRPr lang="en-US"/>
        </a:p>
      </dgm:t>
    </dgm:pt>
    <dgm:pt modelId="{F05F574E-5EDD-40BE-A9F0-FEBA947FDCAB}" type="pres">
      <dgm:prSet presAssocID="{3E8A0BB2-E2F6-4A65-ADFB-52E7222523A9}" presName="connectorText" presStyleLbl="sibTrans2D1" presStyleIdx="0" presStyleCnt="5"/>
      <dgm:spPr/>
      <dgm:t>
        <a:bodyPr/>
        <a:lstStyle/>
        <a:p>
          <a:endParaRPr lang="en-US"/>
        </a:p>
      </dgm:t>
    </dgm:pt>
    <dgm:pt modelId="{3371A425-8095-4968-9826-69A2B5D680B3}" type="pres">
      <dgm:prSet presAssocID="{5E911D01-7B89-4FB2-964F-074160A5F4CC}" presName="node" presStyleLbl="node1" presStyleIdx="1" presStyleCnt="6" custScaleX="75477" custScaleY="72726">
        <dgm:presLayoutVars>
          <dgm:bulletEnabled val="1"/>
        </dgm:presLayoutVars>
      </dgm:prSet>
      <dgm:spPr/>
      <dgm:t>
        <a:bodyPr/>
        <a:lstStyle/>
        <a:p>
          <a:endParaRPr lang="en-US"/>
        </a:p>
      </dgm:t>
    </dgm:pt>
    <dgm:pt modelId="{487950C0-D95A-4002-A78B-1BDA1FB5DDA7}" type="pres">
      <dgm:prSet presAssocID="{D7B00A5F-419A-4619-85A0-17FEEEDFBAD7}" presName="sibTrans" presStyleLbl="sibTrans2D1" presStyleIdx="1" presStyleCnt="5"/>
      <dgm:spPr/>
      <dgm:t>
        <a:bodyPr/>
        <a:lstStyle/>
        <a:p>
          <a:endParaRPr lang="en-US"/>
        </a:p>
      </dgm:t>
    </dgm:pt>
    <dgm:pt modelId="{5309E58F-AE00-4E0E-9472-785D5989BDC7}" type="pres">
      <dgm:prSet presAssocID="{D7B00A5F-419A-4619-85A0-17FEEEDFBAD7}" presName="connectorText" presStyleLbl="sibTrans2D1" presStyleIdx="1" presStyleCnt="5"/>
      <dgm:spPr/>
      <dgm:t>
        <a:bodyPr/>
        <a:lstStyle/>
        <a:p>
          <a:endParaRPr lang="en-US"/>
        </a:p>
      </dgm:t>
    </dgm:pt>
    <dgm:pt modelId="{4504D619-9409-4DD7-B020-245C9D59A072}" type="pres">
      <dgm:prSet presAssocID="{36315BFB-4A5B-48F0-B9D4-89E33B384E92}" presName="node" presStyleLbl="node1" presStyleIdx="2" presStyleCnt="6" custScaleX="75477" custScaleY="62198">
        <dgm:presLayoutVars>
          <dgm:bulletEnabled val="1"/>
        </dgm:presLayoutVars>
      </dgm:prSet>
      <dgm:spPr/>
      <dgm:t>
        <a:bodyPr/>
        <a:lstStyle/>
        <a:p>
          <a:endParaRPr lang="en-US"/>
        </a:p>
      </dgm:t>
    </dgm:pt>
    <dgm:pt modelId="{B8FE0752-916B-4AA4-9CDF-7B3B7A16D611}" type="pres">
      <dgm:prSet presAssocID="{0A838028-2BD4-4FB7-8C7C-08FAACE6C3EF}" presName="sibTrans" presStyleLbl="sibTrans2D1" presStyleIdx="2" presStyleCnt="5"/>
      <dgm:spPr/>
      <dgm:t>
        <a:bodyPr/>
        <a:lstStyle/>
        <a:p>
          <a:endParaRPr lang="en-US"/>
        </a:p>
      </dgm:t>
    </dgm:pt>
    <dgm:pt modelId="{E73E9037-9C81-4D6F-9705-865A8E140148}" type="pres">
      <dgm:prSet presAssocID="{0A838028-2BD4-4FB7-8C7C-08FAACE6C3EF}" presName="connectorText" presStyleLbl="sibTrans2D1" presStyleIdx="2" presStyleCnt="5"/>
      <dgm:spPr/>
      <dgm:t>
        <a:bodyPr/>
        <a:lstStyle/>
        <a:p>
          <a:endParaRPr lang="en-US"/>
        </a:p>
      </dgm:t>
    </dgm:pt>
    <dgm:pt modelId="{E566ED24-6903-4DCC-A2D0-3652D3ECFE46}" type="pres">
      <dgm:prSet presAssocID="{96E8943F-4176-4E26-9D94-98DA6B198CC3}" presName="node" presStyleLbl="node1" presStyleIdx="3" presStyleCnt="6" custScaleX="75477" custScaleY="64115">
        <dgm:presLayoutVars>
          <dgm:bulletEnabled val="1"/>
        </dgm:presLayoutVars>
      </dgm:prSet>
      <dgm:spPr/>
      <dgm:t>
        <a:bodyPr/>
        <a:lstStyle/>
        <a:p>
          <a:endParaRPr lang="en-US"/>
        </a:p>
      </dgm:t>
    </dgm:pt>
    <dgm:pt modelId="{8104025E-7BB2-4B1B-9C52-14096F540CCB}" type="pres">
      <dgm:prSet presAssocID="{BB1C9934-9AC0-4D9C-A67A-228DF8D60456}" presName="sibTrans" presStyleLbl="sibTrans2D1" presStyleIdx="3" presStyleCnt="5"/>
      <dgm:spPr/>
      <dgm:t>
        <a:bodyPr/>
        <a:lstStyle/>
        <a:p>
          <a:endParaRPr lang="en-US"/>
        </a:p>
      </dgm:t>
    </dgm:pt>
    <dgm:pt modelId="{2574BFE0-EC60-41BB-AE27-698374691130}" type="pres">
      <dgm:prSet presAssocID="{BB1C9934-9AC0-4D9C-A67A-228DF8D60456}" presName="connectorText" presStyleLbl="sibTrans2D1" presStyleIdx="3" presStyleCnt="5"/>
      <dgm:spPr/>
      <dgm:t>
        <a:bodyPr/>
        <a:lstStyle/>
        <a:p>
          <a:endParaRPr lang="en-US"/>
        </a:p>
      </dgm:t>
    </dgm:pt>
    <dgm:pt modelId="{7B54532D-3C99-4F11-A9A0-72109B9964E6}" type="pres">
      <dgm:prSet presAssocID="{FD5BA3FA-334D-480F-B82C-F5A78CDC4668}" presName="node" presStyleLbl="node1" presStyleIdx="4" presStyleCnt="6" custScaleX="75477" custScaleY="66474">
        <dgm:presLayoutVars>
          <dgm:bulletEnabled val="1"/>
        </dgm:presLayoutVars>
      </dgm:prSet>
      <dgm:spPr/>
      <dgm:t>
        <a:bodyPr/>
        <a:lstStyle/>
        <a:p>
          <a:endParaRPr lang="en-US"/>
        </a:p>
      </dgm:t>
    </dgm:pt>
    <dgm:pt modelId="{09E4F6BA-24DD-4AD5-9772-1CB86745C326}" type="pres">
      <dgm:prSet presAssocID="{D3ED4D57-4280-48F5-B45F-1158065E7B4C}" presName="sibTrans" presStyleLbl="sibTrans2D1" presStyleIdx="4" presStyleCnt="5"/>
      <dgm:spPr/>
      <dgm:t>
        <a:bodyPr/>
        <a:lstStyle/>
        <a:p>
          <a:endParaRPr lang="en-US"/>
        </a:p>
      </dgm:t>
    </dgm:pt>
    <dgm:pt modelId="{124C6B27-C110-4780-B24E-27FC22337C79}" type="pres">
      <dgm:prSet presAssocID="{D3ED4D57-4280-48F5-B45F-1158065E7B4C}" presName="connectorText" presStyleLbl="sibTrans2D1" presStyleIdx="4" presStyleCnt="5"/>
      <dgm:spPr/>
      <dgm:t>
        <a:bodyPr/>
        <a:lstStyle/>
        <a:p>
          <a:endParaRPr lang="en-US"/>
        </a:p>
      </dgm:t>
    </dgm:pt>
    <dgm:pt modelId="{598CA466-454B-437E-B233-B877531A9813}" type="pres">
      <dgm:prSet presAssocID="{5AC60901-C803-4B7B-BC01-27FE1BFD15E3}" presName="node" presStyleLbl="node1" presStyleIdx="5" presStyleCnt="6" custScaleX="75477" custScaleY="59605">
        <dgm:presLayoutVars>
          <dgm:bulletEnabled val="1"/>
        </dgm:presLayoutVars>
      </dgm:prSet>
      <dgm:spPr/>
      <dgm:t>
        <a:bodyPr/>
        <a:lstStyle/>
        <a:p>
          <a:endParaRPr lang="en-US"/>
        </a:p>
      </dgm:t>
    </dgm:pt>
  </dgm:ptLst>
  <dgm:cxnLst>
    <dgm:cxn modelId="{A0761EE0-1308-433B-AB45-16E20744951E}" type="presOf" srcId="{D7B00A5F-419A-4619-85A0-17FEEEDFBAD7}" destId="{487950C0-D95A-4002-A78B-1BDA1FB5DDA7}" srcOrd="0" destOrd="0" presId="urn:microsoft.com/office/officeart/2005/8/layout/process2"/>
    <dgm:cxn modelId="{ACEDA2F3-E72F-4F85-A37A-77F2B2E261FF}" type="presOf" srcId="{F3552E38-930E-4DED-AB98-23F911561EC3}" destId="{01484BC1-93A3-4550-ACEB-74F6E0AA6E4F}" srcOrd="0" destOrd="0" presId="urn:microsoft.com/office/officeart/2005/8/layout/process2"/>
    <dgm:cxn modelId="{E07E1358-CDDC-42CF-9D20-9E53ADFD6E84}" type="presOf" srcId="{5AC60901-C803-4B7B-BC01-27FE1BFD15E3}" destId="{598CA466-454B-437E-B233-B877531A9813}" srcOrd="0" destOrd="0" presId="urn:microsoft.com/office/officeart/2005/8/layout/process2"/>
    <dgm:cxn modelId="{20E2EC6B-1043-48F2-BB4A-189940E7E22C}" type="presOf" srcId="{EC353823-9717-4AA9-BD35-554CF01300EB}" destId="{81437062-A937-4AD0-8C58-3B33DADAFC7D}" srcOrd="0" destOrd="0" presId="urn:microsoft.com/office/officeart/2005/8/layout/process2"/>
    <dgm:cxn modelId="{A8D07C48-2489-43F6-9568-1F3DB468427E}" type="presOf" srcId="{36315BFB-4A5B-48F0-B9D4-89E33B384E92}" destId="{4504D619-9409-4DD7-B020-245C9D59A072}" srcOrd="0" destOrd="0" presId="urn:microsoft.com/office/officeart/2005/8/layout/process2"/>
    <dgm:cxn modelId="{485A9AA3-B19A-4DA0-830A-2CC7CF486971}" type="presOf" srcId="{D7B00A5F-419A-4619-85A0-17FEEEDFBAD7}" destId="{5309E58F-AE00-4E0E-9472-785D5989BDC7}" srcOrd="1" destOrd="0" presId="urn:microsoft.com/office/officeart/2005/8/layout/process2"/>
    <dgm:cxn modelId="{8F81CD88-5CC7-4957-B178-487A5FD55ACA}" srcId="{EC353823-9717-4AA9-BD35-554CF01300EB}" destId="{36315BFB-4A5B-48F0-B9D4-89E33B384E92}" srcOrd="2" destOrd="0" parTransId="{98645F0F-FC17-4C53-997A-E56F1D5FA48B}" sibTransId="{0A838028-2BD4-4FB7-8C7C-08FAACE6C3EF}"/>
    <dgm:cxn modelId="{609BDAEF-C749-46BE-874F-1E50653C0838}" type="presOf" srcId="{96E8943F-4176-4E26-9D94-98DA6B198CC3}" destId="{E566ED24-6903-4DCC-A2D0-3652D3ECFE46}" srcOrd="0" destOrd="0" presId="urn:microsoft.com/office/officeart/2005/8/layout/process2"/>
    <dgm:cxn modelId="{4E83661D-35FD-4E87-B07A-8DC98E6F2DB5}" type="presOf" srcId="{D3ED4D57-4280-48F5-B45F-1158065E7B4C}" destId="{09E4F6BA-24DD-4AD5-9772-1CB86745C326}" srcOrd="0" destOrd="0" presId="urn:microsoft.com/office/officeart/2005/8/layout/process2"/>
    <dgm:cxn modelId="{9B821D39-3171-4ED8-822D-2C799378AA7E}" type="presOf" srcId="{3E8A0BB2-E2F6-4A65-ADFB-52E7222523A9}" destId="{F05F574E-5EDD-40BE-A9F0-FEBA947FDCAB}" srcOrd="1" destOrd="0" presId="urn:microsoft.com/office/officeart/2005/8/layout/process2"/>
    <dgm:cxn modelId="{D522346F-D368-4311-ABC7-EBB209A377D2}" type="presOf" srcId="{FD5BA3FA-334D-480F-B82C-F5A78CDC4668}" destId="{7B54532D-3C99-4F11-A9A0-72109B9964E6}" srcOrd="0" destOrd="0" presId="urn:microsoft.com/office/officeart/2005/8/layout/process2"/>
    <dgm:cxn modelId="{FE0FA024-12F5-4169-9043-542FDCE930E9}" type="presOf" srcId="{0A838028-2BD4-4FB7-8C7C-08FAACE6C3EF}" destId="{B8FE0752-916B-4AA4-9CDF-7B3B7A16D611}" srcOrd="0" destOrd="0" presId="urn:microsoft.com/office/officeart/2005/8/layout/process2"/>
    <dgm:cxn modelId="{98D3B3D9-E5D0-4B7F-AF67-870DD8DA6719}" type="presOf" srcId="{BB1C9934-9AC0-4D9C-A67A-228DF8D60456}" destId="{8104025E-7BB2-4B1B-9C52-14096F540CCB}" srcOrd="0" destOrd="0" presId="urn:microsoft.com/office/officeart/2005/8/layout/process2"/>
    <dgm:cxn modelId="{F758EDFB-37AE-4384-942C-E98D5CB6C93E}" srcId="{EC353823-9717-4AA9-BD35-554CF01300EB}" destId="{5E911D01-7B89-4FB2-964F-074160A5F4CC}" srcOrd="1" destOrd="0" parTransId="{45583325-D0CC-4E89-A822-94858EFC64F0}" sibTransId="{D7B00A5F-419A-4619-85A0-17FEEEDFBAD7}"/>
    <dgm:cxn modelId="{C92D3829-5EA9-4B2D-B3F0-C5A94AD0E690}" srcId="{EC353823-9717-4AA9-BD35-554CF01300EB}" destId="{5AC60901-C803-4B7B-BC01-27FE1BFD15E3}" srcOrd="5" destOrd="0" parTransId="{0719E9BC-1EC4-489B-B388-C0E2D838AD28}" sibTransId="{5CD57D49-5232-4162-820F-61950CD049C8}"/>
    <dgm:cxn modelId="{6B379C1C-69D8-411B-A2C9-F899777C3D76}" type="presOf" srcId="{D3ED4D57-4280-48F5-B45F-1158065E7B4C}" destId="{124C6B27-C110-4780-B24E-27FC22337C79}" srcOrd="1" destOrd="0" presId="urn:microsoft.com/office/officeart/2005/8/layout/process2"/>
    <dgm:cxn modelId="{7B7D42CF-4B34-4DD5-BA8F-BF31BEAFA8A3}" type="presOf" srcId="{5E911D01-7B89-4FB2-964F-074160A5F4CC}" destId="{3371A425-8095-4968-9826-69A2B5D680B3}" srcOrd="0" destOrd="0" presId="urn:microsoft.com/office/officeart/2005/8/layout/process2"/>
    <dgm:cxn modelId="{D90A5CA1-F46E-4B4B-9230-33B25FA05AF4}" srcId="{EC353823-9717-4AA9-BD35-554CF01300EB}" destId="{FD5BA3FA-334D-480F-B82C-F5A78CDC4668}" srcOrd="4" destOrd="0" parTransId="{2D252B95-9772-4327-A03D-857D2B309461}" sibTransId="{D3ED4D57-4280-48F5-B45F-1158065E7B4C}"/>
    <dgm:cxn modelId="{ECAFE9F3-8CD5-4040-9089-434CBC43E1AB}" type="presOf" srcId="{3E8A0BB2-E2F6-4A65-ADFB-52E7222523A9}" destId="{9406B722-E946-4172-ADDF-60BDA55B9ED2}" srcOrd="0" destOrd="0" presId="urn:microsoft.com/office/officeart/2005/8/layout/process2"/>
    <dgm:cxn modelId="{015624AF-791B-405A-AB74-D1972075D0C5}" type="presOf" srcId="{0A838028-2BD4-4FB7-8C7C-08FAACE6C3EF}" destId="{E73E9037-9C81-4D6F-9705-865A8E140148}" srcOrd="1" destOrd="0" presId="urn:microsoft.com/office/officeart/2005/8/layout/process2"/>
    <dgm:cxn modelId="{38BBFDCC-5639-4DA2-A661-E66907683058}" srcId="{EC353823-9717-4AA9-BD35-554CF01300EB}" destId="{96E8943F-4176-4E26-9D94-98DA6B198CC3}" srcOrd="3" destOrd="0" parTransId="{0CD4E3C9-EB27-4BD0-8830-8DA3F3194874}" sibTransId="{BB1C9934-9AC0-4D9C-A67A-228DF8D60456}"/>
    <dgm:cxn modelId="{84F835EF-754F-4170-BAF4-8641579B0D52}" type="presOf" srcId="{BB1C9934-9AC0-4D9C-A67A-228DF8D60456}" destId="{2574BFE0-EC60-41BB-AE27-698374691130}" srcOrd="1" destOrd="0" presId="urn:microsoft.com/office/officeart/2005/8/layout/process2"/>
    <dgm:cxn modelId="{690DCE40-D172-4F9E-AA54-B1342751E4DA}" srcId="{EC353823-9717-4AA9-BD35-554CF01300EB}" destId="{F3552E38-930E-4DED-AB98-23F911561EC3}" srcOrd="0" destOrd="0" parTransId="{1E0894A1-60FF-4ACB-90A7-ADD3F95E29A5}" sibTransId="{3E8A0BB2-E2F6-4A65-ADFB-52E7222523A9}"/>
    <dgm:cxn modelId="{A29743B3-5EB7-4DD5-99CF-49CD01AB98CC}" type="presParOf" srcId="{81437062-A937-4AD0-8C58-3B33DADAFC7D}" destId="{01484BC1-93A3-4550-ACEB-74F6E0AA6E4F}" srcOrd="0" destOrd="0" presId="urn:microsoft.com/office/officeart/2005/8/layout/process2"/>
    <dgm:cxn modelId="{C6DF6F3B-1013-4F6F-AA37-18298FAC92D4}" type="presParOf" srcId="{81437062-A937-4AD0-8C58-3B33DADAFC7D}" destId="{9406B722-E946-4172-ADDF-60BDA55B9ED2}" srcOrd="1" destOrd="0" presId="urn:microsoft.com/office/officeart/2005/8/layout/process2"/>
    <dgm:cxn modelId="{53D9CFDA-35B6-4486-A572-2EB50ED8FC18}" type="presParOf" srcId="{9406B722-E946-4172-ADDF-60BDA55B9ED2}" destId="{F05F574E-5EDD-40BE-A9F0-FEBA947FDCAB}" srcOrd="0" destOrd="0" presId="urn:microsoft.com/office/officeart/2005/8/layout/process2"/>
    <dgm:cxn modelId="{BF85ECB4-4C9E-4004-A590-48C9119FD2E7}" type="presParOf" srcId="{81437062-A937-4AD0-8C58-3B33DADAFC7D}" destId="{3371A425-8095-4968-9826-69A2B5D680B3}" srcOrd="2" destOrd="0" presId="urn:microsoft.com/office/officeart/2005/8/layout/process2"/>
    <dgm:cxn modelId="{D7EA8E88-AD49-4FB6-AE3A-1CE3F36B68FA}" type="presParOf" srcId="{81437062-A937-4AD0-8C58-3B33DADAFC7D}" destId="{487950C0-D95A-4002-A78B-1BDA1FB5DDA7}" srcOrd="3" destOrd="0" presId="urn:microsoft.com/office/officeart/2005/8/layout/process2"/>
    <dgm:cxn modelId="{E0E93877-BB66-4E5B-B81F-4C3512BF56ED}" type="presParOf" srcId="{487950C0-D95A-4002-A78B-1BDA1FB5DDA7}" destId="{5309E58F-AE00-4E0E-9472-785D5989BDC7}" srcOrd="0" destOrd="0" presId="urn:microsoft.com/office/officeart/2005/8/layout/process2"/>
    <dgm:cxn modelId="{AAD56675-F07E-4E4A-B3D8-46332A7C00AA}" type="presParOf" srcId="{81437062-A937-4AD0-8C58-3B33DADAFC7D}" destId="{4504D619-9409-4DD7-B020-245C9D59A072}" srcOrd="4" destOrd="0" presId="urn:microsoft.com/office/officeart/2005/8/layout/process2"/>
    <dgm:cxn modelId="{11E8E3F4-4AD0-42D5-89B4-C80D9F243C53}" type="presParOf" srcId="{81437062-A937-4AD0-8C58-3B33DADAFC7D}" destId="{B8FE0752-916B-4AA4-9CDF-7B3B7A16D611}" srcOrd="5" destOrd="0" presId="urn:microsoft.com/office/officeart/2005/8/layout/process2"/>
    <dgm:cxn modelId="{5B7E3C0C-6AFE-4459-855C-D77FC5BACFDD}" type="presParOf" srcId="{B8FE0752-916B-4AA4-9CDF-7B3B7A16D611}" destId="{E73E9037-9C81-4D6F-9705-865A8E140148}" srcOrd="0" destOrd="0" presId="urn:microsoft.com/office/officeart/2005/8/layout/process2"/>
    <dgm:cxn modelId="{0683C9A7-A37A-494A-AA77-6A604F088162}" type="presParOf" srcId="{81437062-A937-4AD0-8C58-3B33DADAFC7D}" destId="{E566ED24-6903-4DCC-A2D0-3652D3ECFE46}" srcOrd="6" destOrd="0" presId="urn:microsoft.com/office/officeart/2005/8/layout/process2"/>
    <dgm:cxn modelId="{C8C099F2-5013-4FBD-B1BD-E35CADF10864}" type="presParOf" srcId="{81437062-A937-4AD0-8C58-3B33DADAFC7D}" destId="{8104025E-7BB2-4B1B-9C52-14096F540CCB}" srcOrd="7" destOrd="0" presId="urn:microsoft.com/office/officeart/2005/8/layout/process2"/>
    <dgm:cxn modelId="{9B8F5896-ADAB-4232-AD6D-DCB068ACF8FF}" type="presParOf" srcId="{8104025E-7BB2-4B1B-9C52-14096F540CCB}" destId="{2574BFE0-EC60-41BB-AE27-698374691130}" srcOrd="0" destOrd="0" presId="urn:microsoft.com/office/officeart/2005/8/layout/process2"/>
    <dgm:cxn modelId="{2594F2F0-057F-4B32-9F86-8244B43BF454}" type="presParOf" srcId="{81437062-A937-4AD0-8C58-3B33DADAFC7D}" destId="{7B54532D-3C99-4F11-A9A0-72109B9964E6}" srcOrd="8" destOrd="0" presId="urn:microsoft.com/office/officeart/2005/8/layout/process2"/>
    <dgm:cxn modelId="{AED76B9F-E741-4CFA-B9A5-6312262E389B}" type="presParOf" srcId="{81437062-A937-4AD0-8C58-3B33DADAFC7D}" destId="{09E4F6BA-24DD-4AD5-9772-1CB86745C326}" srcOrd="9" destOrd="0" presId="urn:microsoft.com/office/officeart/2005/8/layout/process2"/>
    <dgm:cxn modelId="{A6FAB14D-DAF0-4CDC-93F8-2BF6779408B3}" type="presParOf" srcId="{09E4F6BA-24DD-4AD5-9772-1CB86745C326}" destId="{124C6B27-C110-4780-B24E-27FC22337C79}" srcOrd="0" destOrd="0" presId="urn:microsoft.com/office/officeart/2005/8/layout/process2"/>
    <dgm:cxn modelId="{44E84E0C-BC7E-474D-85BB-2B4A678616CB}" type="presParOf" srcId="{81437062-A937-4AD0-8C58-3B33DADAFC7D}" destId="{598CA466-454B-437E-B233-B877531A9813}" srcOrd="10" destOrd="0" presId="urn:microsoft.com/office/officeart/2005/8/layout/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353823-9717-4AA9-BD35-554CF01300EB}" type="doc">
      <dgm:prSet loTypeId="urn:microsoft.com/office/officeart/2005/8/layout/process2" loCatId="process" qsTypeId="urn:microsoft.com/office/officeart/2005/8/quickstyle/simple1" qsCatId="simple" csTypeId="urn:microsoft.com/office/officeart/2005/8/colors/accent1_2" csCatId="accent1" phldr="1"/>
      <dgm:spPr/>
    </dgm:pt>
    <dgm:pt modelId="{F3552E38-930E-4DED-AB98-23F911561EC3}">
      <dgm:prSet phldrT="[Text]"/>
      <dgm:spPr/>
      <dgm:t>
        <a:bodyPr/>
        <a:lstStyle/>
        <a:p>
          <a:r>
            <a:rPr lang="en-GB" b="1"/>
            <a:t>What type of Pay Code? </a:t>
          </a:r>
        </a:p>
        <a:p>
          <a:r>
            <a:rPr lang="en-GB" b="0"/>
            <a:t>'Leave &amp; Absence' or Timesheets</a:t>
          </a:r>
        </a:p>
      </dgm:t>
    </dgm:pt>
    <dgm:pt modelId="{1E0894A1-60FF-4ACB-90A7-ADD3F95E29A5}" type="parTrans" cxnId="{690DCE40-D172-4F9E-AA54-B1342751E4DA}">
      <dgm:prSet/>
      <dgm:spPr/>
      <dgm:t>
        <a:bodyPr/>
        <a:lstStyle/>
        <a:p>
          <a:endParaRPr lang="en-GB"/>
        </a:p>
      </dgm:t>
    </dgm:pt>
    <dgm:pt modelId="{3E8A0BB2-E2F6-4A65-ADFB-52E7222523A9}" type="sibTrans" cxnId="{690DCE40-D172-4F9E-AA54-B1342751E4DA}">
      <dgm:prSet/>
      <dgm:spPr/>
      <dgm:t>
        <a:bodyPr/>
        <a:lstStyle/>
        <a:p>
          <a:endParaRPr lang="en-GB"/>
        </a:p>
      </dgm:t>
    </dgm:pt>
    <dgm:pt modelId="{5E911D01-7B89-4FB2-964F-074160A5F4CC}">
      <dgm:prSet phldrT="[Text]"/>
      <dgm:spPr/>
      <dgm:t>
        <a:bodyPr/>
        <a:lstStyle/>
        <a:p>
          <a:r>
            <a:rPr lang="en-GB" b="1"/>
            <a:t>What functionality is required? </a:t>
          </a:r>
        </a:p>
        <a:p>
          <a:r>
            <a:rPr lang="en-GB"/>
            <a:t>(e.g. is it a code that employees can request, should it updtededuct from a balance) </a:t>
          </a:r>
        </a:p>
      </dgm:t>
    </dgm:pt>
    <dgm:pt modelId="{45583325-D0CC-4E89-A822-94858EFC64F0}" type="parTrans" cxnId="{F758EDFB-37AE-4384-942C-E98D5CB6C93E}">
      <dgm:prSet/>
      <dgm:spPr/>
      <dgm:t>
        <a:bodyPr/>
        <a:lstStyle/>
        <a:p>
          <a:endParaRPr lang="en-GB"/>
        </a:p>
      </dgm:t>
    </dgm:pt>
    <dgm:pt modelId="{D7B00A5F-419A-4619-85A0-17FEEEDFBAD7}" type="sibTrans" cxnId="{F758EDFB-37AE-4384-942C-E98D5CB6C93E}">
      <dgm:prSet/>
      <dgm:spPr/>
      <dgm:t>
        <a:bodyPr/>
        <a:lstStyle/>
        <a:p>
          <a:endParaRPr lang="en-GB"/>
        </a:p>
      </dgm:t>
    </dgm:pt>
    <dgm:pt modelId="{36315BFB-4A5B-48F0-B9D4-89E33B384E92}">
      <dgm:prSet phldrT="[Text]"/>
      <dgm:spPr/>
      <dgm:t>
        <a:bodyPr/>
        <a:lstStyle/>
        <a:p>
          <a:r>
            <a:rPr lang="en-GB" b="1"/>
            <a:t>How should the code display to colleagues?</a:t>
          </a:r>
        </a:p>
      </dgm:t>
    </dgm:pt>
    <dgm:pt modelId="{98645F0F-FC17-4C53-997A-E56F1D5FA48B}" type="parTrans" cxnId="{8F81CD88-5CC7-4957-B178-487A5FD55ACA}">
      <dgm:prSet/>
      <dgm:spPr/>
      <dgm:t>
        <a:bodyPr/>
        <a:lstStyle/>
        <a:p>
          <a:endParaRPr lang="en-GB"/>
        </a:p>
      </dgm:t>
    </dgm:pt>
    <dgm:pt modelId="{0A838028-2BD4-4FB7-8C7C-08FAACE6C3EF}" type="sibTrans" cxnId="{8F81CD88-5CC7-4957-B178-487A5FD55ACA}">
      <dgm:prSet/>
      <dgm:spPr/>
      <dgm:t>
        <a:bodyPr/>
        <a:lstStyle/>
        <a:p>
          <a:endParaRPr lang="en-GB"/>
        </a:p>
      </dgm:t>
    </dgm:pt>
    <dgm:pt modelId="{96E8943F-4176-4E26-9D94-98DA6B198CC3}">
      <dgm:prSet/>
      <dgm:spPr/>
      <dgm:t>
        <a:bodyPr/>
        <a:lstStyle/>
        <a:p>
          <a:r>
            <a:rPr lang="en-GB" b="1"/>
            <a:t>Does it require a reason?</a:t>
          </a:r>
        </a:p>
      </dgm:t>
    </dgm:pt>
    <dgm:pt modelId="{0CD4E3C9-EB27-4BD0-8830-8DA3F3194874}" type="parTrans" cxnId="{38BBFDCC-5639-4DA2-A661-E66907683058}">
      <dgm:prSet/>
      <dgm:spPr/>
      <dgm:t>
        <a:bodyPr/>
        <a:lstStyle/>
        <a:p>
          <a:endParaRPr lang="en-GB"/>
        </a:p>
      </dgm:t>
    </dgm:pt>
    <dgm:pt modelId="{BB1C9934-9AC0-4D9C-A67A-228DF8D60456}" type="sibTrans" cxnId="{38BBFDCC-5639-4DA2-A661-E66907683058}">
      <dgm:prSet/>
      <dgm:spPr/>
      <dgm:t>
        <a:bodyPr/>
        <a:lstStyle/>
        <a:p>
          <a:endParaRPr lang="en-GB"/>
        </a:p>
      </dgm:t>
    </dgm:pt>
    <dgm:pt modelId="{FD5BA3FA-334D-480F-B82C-F5A78CDC4668}">
      <dgm:prSet/>
      <dgm:spPr/>
      <dgm:t>
        <a:bodyPr/>
        <a:lstStyle/>
        <a:p>
          <a:r>
            <a:rPr lang="en-GB" b="1"/>
            <a:t>Which appointments is it relevant to?</a:t>
          </a:r>
        </a:p>
      </dgm:t>
    </dgm:pt>
    <dgm:pt modelId="{2D252B95-9772-4327-A03D-857D2B309461}" type="parTrans" cxnId="{D90A5CA1-F46E-4B4B-9230-33B25FA05AF4}">
      <dgm:prSet/>
      <dgm:spPr/>
      <dgm:t>
        <a:bodyPr/>
        <a:lstStyle/>
        <a:p>
          <a:endParaRPr lang="en-GB"/>
        </a:p>
      </dgm:t>
    </dgm:pt>
    <dgm:pt modelId="{D3ED4D57-4280-48F5-B45F-1158065E7B4C}" type="sibTrans" cxnId="{D90A5CA1-F46E-4B4B-9230-33B25FA05AF4}">
      <dgm:prSet/>
      <dgm:spPr/>
      <dgm:t>
        <a:bodyPr/>
        <a:lstStyle/>
        <a:p>
          <a:endParaRPr lang="en-GB"/>
        </a:p>
      </dgm:t>
    </dgm:pt>
    <dgm:pt modelId="{5AC60901-C803-4B7B-BC01-27FE1BFD15E3}">
      <dgm:prSet/>
      <dgm:spPr/>
      <dgm:t>
        <a:bodyPr/>
        <a:lstStyle/>
        <a:p>
          <a:r>
            <a:rPr lang="en-GB" b="1"/>
            <a:t>is it relevant to the 'Sign off Hours' process?</a:t>
          </a:r>
        </a:p>
      </dgm:t>
    </dgm:pt>
    <dgm:pt modelId="{0719E9BC-1EC4-489B-B388-C0E2D838AD28}" type="parTrans" cxnId="{C92D3829-5EA9-4B2D-B3F0-C5A94AD0E690}">
      <dgm:prSet/>
      <dgm:spPr/>
      <dgm:t>
        <a:bodyPr/>
        <a:lstStyle/>
        <a:p>
          <a:endParaRPr lang="en-GB"/>
        </a:p>
      </dgm:t>
    </dgm:pt>
    <dgm:pt modelId="{5CD57D49-5232-4162-820F-61950CD049C8}" type="sibTrans" cxnId="{C92D3829-5EA9-4B2D-B3F0-C5A94AD0E690}">
      <dgm:prSet/>
      <dgm:spPr/>
      <dgm:t>
        <a:bodyPr/>
        <a:lstStyle/>
        <a:p>
          <a:endParaRPr lang="en-GB"/>
        </a:p>
      </dgm:t>
    </dgm:pt>
    <dgm:pt modelId="{81437062-A937-4AD0-8C58-3B33DADAFC7D}" type="pres">
      <dgm:prSet presAssocID="{EC353823-9717-4AA9-BD35-554CF01300EB}" presName="linearFlow" presStyleCnt="0">
        <dgm:presLayoutVars>
          <dgm:resizeHandles val="exact"/>
        </dgm:presLayoutVars>
      </dgm:prSet>
      <dgm:spPr/>
    </dgm:pt>
    <dgm:pt modelId="{01484BC1-93A3-4550-ACEB-74F6E0AA6E4F}" type="pres">
      <dgm:prSet presAssocID="{F3552E38-930E-4DED-AB98-23F911561EC3}" presName="node" presStyleLbl="node1" presStyleIdx="0" presStyleCnt="6" custScaleX="76207" custScaleY="89187">
        <dgm:presLayoutVars>
          <dgm:bulletEnabled val="1"/>
        </dgm:presLayoutVars>
      </dgm:prSet>
      <dgm:spPr/>
      <dgm:t>
        <a:bodyPr/>
        <a:lstStyle/>
        <a:p>
          <a:endParaRPr lang="en-US"/>
        </a:p>
      </dgm:t>
    </dgm:pt>
    <dgm:pt modelId="{9406B722-E946-4172-ADDF-60BDA55B9ED2}" type="pres">
      <dgm:prSet presAssocID="{3E8A0BB2-E2F6-4A65-ADFB-52E7222523A9}" presName="sibTrans" presStyleLbl="sibTrans2D1" presStyleIdx="0" presStyleCnt="5"/>
      <dgm:spPr/>
      <dgm:t>
        <a:bodyPr/>
        <a:lstStyle/>
        <a:p>
          <a:endParaRPr lang="en-US"/>
        </a:p>
      </dgm:t>
    </dgm:pt>
    <dgm:pt modelId="{F05F574E-5EDD-40BE-A9F0-FEBA947FDCAB}" type="pres">
      <dgm:prSet presAssocID="{3E8A0BB2-E2F6-4A65-ADFB-52E7222523A9}" presName="connectorText" presStyleLbl="sibTrans2D1" presStyleIdx="0" presStyleCnt="5"/>
      <dgm:spPr/>
      <dgm:t>
        <a:bodyPr/>
        <a:lstStyle/>
        <a:p>
          <a:endParaRPr lang="en-US"/>
        </a:p>
      </dgm:t>
    </dgm:pt>
    <dgm:pt modelId="{3371A425-8095-4968-9826-69A2B5D680B3}" type="pres">
      <dgm:prSet presAssocID="{5E911D01-7B89-4FB2-964F-074160A5F4CC}" presName="node" presStyleLbl="node1" presStyleIdx="1" presStyleCnt="6" custScaleX="76207">
        <dgm:presLayoutVars>
          <dgm:bulletEnabled val="1"/>
        </dgm:presLayoutVars>
      </dgm:prSet>
      <dgm:spPr/>
      <dgm:t>
        <a:bodyPr/>
        <a:lstStyle/>
        <a:p>
          <a:endParaRPr lang="en-US"/>
        </a:p>
      </dgm:t>
    </dgm:pt>
    <dgm:pt modelId="{487950C0-D95A-4002-A78B-1BDA1FB5DDA7}" type="pres">
      <dgm:prSet presAssocID="{D7B00A5F-419A-4619-85A0-17FEEEDFBAD7}" presName="sibTrans" presStyleLbl="sibTrans2D1" presStyleIdx="1" presStyleCnt="5"/>
      <dgm:spPr/>
      <dgm:t>
        <a:bodyPr/>
        <a:lstStyle/>
        <a:p>
          <a:endParaRPr lang="en-US"/>
        </a:p>
      </dgm:t>
    </dgm:pt>
    <dgm:pt modelId="{5309E58F-AE00-4E0E-9472-785D5989BDC7}" type="pres">
      <dgm:prSet presAssocID="{D7B00A5F-419A-4619-85A0-17FEEEDFBAD7}" presName="connectorText" presStyleLbl="sibTrans2D1" presStyleIdx="1" presStyleCnt="5"/>
      <dgm:spPr/>
      <dgm:t>
        <a:bodyPr/>
        <a:lstStyle/>
        <a:p>
          <a:endParaRPr lang="en-US"/>
        </a:p>
      </dgm:t>
    </dgm:pt>
    <dgm:pt modelId="{4504D619-9409-4DD7-B020-245C9D59A072}" type="pres">
      <dgm:prSet presAssocID="{36315BFB-4A5B-48F0-B9D4-89E33B384E92}" presName="node" presStyleLbl="node1" presStyleIdx="2" presStyleCnt="6" custScaleX="76207" custScaleY="79756">
        <dgm:presLayoutVars>
          <dgm:bulletEnabled val="1"/>
        </dgm:presLayoutVars>
      </dgm:prSet>
      <dgm:spPr/>
      <dgm:t>
        <a:bodyPr/>
        <a:lstStyle/>
        <a:p>
          <a:endParaRPr lang="en-US"/>
        </a:p>
      </dgm:t>
    </dgm:pt>
    <dgm:pt modelId="{B8FE0752-916B-4AA4-9CDF-7B3B7A16D611}" type="pres">
      <dgm:prSet presAssocID="{0A838028-2BD4-4FB7-8C7C-08FAACE6C3EF}" presName="sibTrans" presStyleLbl="sibTrans2D1" presStyleIdx="2" presStyleCnt="5"/>
      <dgm:spPr/>
      <dgm:t>
        <a:bodyPr/>
        <a:lstStyle/>
        <a:p>
          <a:endParaRPr lang="en-US"/>
        </a:p>
      </dgm:t>
    </dgm:pt>
    <dgm:pt modelId="{E73E9037-9C81-4D6F-9705-865A8E140148}" type="pres">
      <dgm:prSet presAssocID="{0A838028-2BD4-4FB7-8C7C-08FAACE6C3EF}" presName="connectorText" presStyleLbl="sibTrans2D1" presStyleIdx="2" presStyleCnt="5"/>
      <dgm:spPr/>
      <dgm:t>
        <a:bodyPr/>
        <a:lstStyle/>
        <a:p>
          <a:endParaRPr lang="en-US"/>
        </a:p>
      </dgm:t>
    </dgm:pt>
    <dgm:pt modelId="{E566ED24-6903-4DCC-A2D0-3652D3ECFE46}" type="pres">
      <dgm:prSet presAssocID="{96E8943F-4176-4E26-9D94-98DA6B198CC3}" presName="node" presStyleLbl="node1" presStyleIdx="3" presStyleCnt="6" custScaleX="76210" custScaleY="80384">
        <dgm:presLayoutVars>
          <dgm:bulletEnabled val="1"/>
        </dgm:presLayoutVars>
      </dgm:prSet>
      <dgm:spPr/>
      <dgm:t>
        <a:bodyPr/>
        <a:lstStyle/>
        <a:p>
          <a:endParaRPr lang="en-US"/>
        </a:p>
      </dgm:t>
    </dgm:pt>
    <dgm:pt modelId="{8104025E-7BB2-4B1B-9C52-14096F540CCB}" type="pres">
      <dgm:prSet presAssocID="{BB1C9934-9AC0-4D9C-A67A-228DF8D60456}" presName="sibTrans" presStyleLbl="sibTrans2D1" presStyleIdx="3" presStyleCnt="5"/>
      <dgm:spPr/>
      <dgm:t>
        <a:bodyPr/>
        <a:lstStyle/>
        <a:p>
          <a:endParaRPr lang="en-US"/>
        </a:p>
      </dgm:t>
    </dgm:pt>
    <dgm:pt modelId="{2574BFE0-EC60-41BB-AE27-698374691130}" type="pres">
      <dgm:prSet presAssocID="{BB1C9934-9AC0-4D9C-A67A-228DF8D60456}" presName="connectorText" presStyleLbl="sibTrans2D1" presStyleIdx="3" presStyleCnt="5"/>
      <dgm:spPr/>
      <dgm:t>
        <a:bodyPr/>
        <a:lstStyle/>
        <a:p>
          <a:endParaRPr lang="en-US"/>
        </a:p>
      </dgm:t>
    </dgm:pt>
    <dgm:pt modelId="{7B54532D-3C99-4F11-A9A0-72109B9964E6}" type="pres">
      <dgm:prSet presAssocID="{FD5BA3FA-334D-480F-B82C-F5A78CDC4668}" presName="node" presStyleLbl="node1" presStyleIdx="4" presStyleCnt="6" custScaleX="76210" custScaleY="77485">
        <dgm:presLayoutVars>
          <dgm:bulletEnabled val="1"/>
        </dgm:presLayoutVars>
      </dgm:prSet>
      <dgm:spPr/>
      <dgm:t>
        <a:bodyPr/>
        <a:lstStyle/>
        <a:p>
          <a:endParaRPr lang="en-US"/>
        </a:p>
      </dgm:t>
    </dgm:pt>
    <dgm:pt modelId="{09E4F6BA-24DD-4AD5-9772-1CB86745C326}" type="pres">
      <dgm:prSet presAssocID="{D3ED4D57-4280-48F5-B45F-1158065E7B4C}" presName="sibTrans" presStyleLbl="sibTrans2D1" presStyleIdx="4" presStyleCnt="5"/>
      <dgm:spPr/>
      <dgm:t>
        <a:bodyPr/>
        <a:lstStyle/>
        <a:p>
          <a:endParaRPr lang="en-US"/>
        </a:p>
      </dgm:t>
    </dgm:pt>
    <dgm:pt modelId="{124C6B27-C110-4780-B24E-27FC22337C79}" type="pres">
      <dgm:prSet presAssocID="{D3ED4D57-4280-48F5-B45F-1158065E7B4C}" presName="connectorText" presStyleLbl="sibTrans2D1" presStyleIdx="4" presStyleCnt="5"/>
      <dgm:spPr/>
      <dgm:t>
        <a:bodyPr/>
        <a:lstStyle/>
        <a:p>
          <a:endParaRPr lang="en-US"/>
        </a:p>
      </dgm:t>
    </dgm:pt>
    <dgm:pt modelId="{598CA466-454B-437E-B233-B877531A9813}" type="pres">
      <dgm:prSet presAssocID="{5AC60901-C803-4B7B-BC01-27FE1BFD15E3}" presName="node" presStyleLbl="node1" presStyleIdx="5" presStyleCnt="6" custScaleX="76205" custScaleY="75064">
        <dgm:presLayoutVars>
          <dgm:bulletEnabled val="1"/>
        </dgm:presLayoutVars>
      </dgm:prSet>
      <dgm:spPr/>
      <dgm:t>
        <a:bodyPr/>
        <a:lstStyle/>
        <a:p>
          <a:endParaRPr lang="en-US"/>
        </a:p>
      </dgm:t>
    </dgm:pt>
  </dgm:ptLst>
  <dgm:cxnLst>
    <dgm:cxn modelId="{A0761EE0-1308-433B-AB45-16E20744951E}" type="presOf" srcId="{D7B00A5F-419A-4619-85A0-17FEEEDFBAD7}" destId="{487950C0-D95A-4002-A78B-1BDA1FB5DDA7}" srcOrd="0" destOrd="0" presId="urn:microsoft.com/office/officeart/2005/8/layout/process2"/>
    <dgm:cxn modelId="{ACEDA2F3-E72F-4F85-A37A-77F2B2E261FF}" type="presOf" srcId="{F3552E38-930E-4DED-AB98-23F911561EC3}" destId="{01484BC1-93A3-4550-ACEB-74F6E0AA6E4F}" srcOrd="0" destOrd="0" presId="urn:microsoft.com/office/officeart/2005/8/layout/process2"/>
    <dgm:cxn modelId="{E07E1358-CDDC-42CF-9D20-9E53ADFD6E84}" type="presOf" srcId="{5AC60901-C803-4B7B-BC01-27FE1BFD15E3}" destId="{598CA466-454B-437E-B233-B877531A9813}" srcOrd="0" destOrd="0" presId="urn:microsoft.com/office/officeart/2005/8/layout/process2"/>
    <dgm:cxn modelId="{20E2EC6B-1043-48F2-BB4A-189940E7E22C}" type="presOf" srcId="{EC353823-9717-4AA9-BD35-554CF01300EB}" destId="{81437062-A937-4AD0-8C58-3B33DADAFC7D}" srcOrd="0" destOrd="0" presId="urn:microsoft.com/office/officeart/2005/8/layout/process2"/>
    <dgm:cxn modelId="{A8D07C48-2489-43F6-9568-1F3DB468427E}" type="presOf" srcId="{36315BFB-4A5B-48F0-B9D4-89E33B384E92}" destId="{4504D619-9409-4DD7-B020-245C9D59A072}" srcOrd="0" destOrd="0" presId="urn:microsoft.com/office/officeart/2005/8/layout/process2"/>
    <dgm:cxn modelId="{485A9AA3-B19A-4DA0-830A-2CC7CF486971}" type="presOf" srcId="{D7B00A5F-419A-4619-85A0-17FEEEDFBAD7}" destId="{5309E58F-AE00-4E0E-9472-785D5989BDC7}" srcOrd="1" destOrd="0" presId="urn:microsoft.com/office/officeart/2005/8/layout/process2"/>
    <dgm:cxn modelId="{8F81CD88-5CC7-4957-B178-487A5FD55ACA}" srcId="{EC353823-9717-4AA9-BD35-554CF01300EB}" destId="{36315BFB-4A5B-48F0-B9D4-89E33B384E92}" srcOrd="2" destOrd="0" parTransId="{98645F0F-FC17-4C53-997A-E56F1D5FA48B}" sibTransId="{0A838028-2BD4-4FB7-8C7C-08FAACE6C3EF}"/>
    <dgm:cxn modelId="{609BDAEF-C749-46BE-874F-1E50653C0838}" type="presOf" srcId="{96E8943F-4176-4E26-9D94-98DA6B198CC3}" destId="{E566ED24-6903-4DCC-A2D0-3652D3ECFE46}" srcOrd="0" destOrd="0" presId="urn:microsoft.com/office/officeart/2005/8/layout/process2"/>
    <dgm:cxn modelId="{4E83661D-35FD-4E87-B07A-8DC98E6F2DB5}" type="presOf" srcId="{D3ED4D57-4280-48F5-B45F-1158065E7B4C}" destId="{09E4F6BA-24DD-4AD5-9772-1CB86745C326}" srcOrd="0" destOrd="0" presId="urn:microsoft.com/office/officeart/2005/8/layout/process2"/>
    <dgm:cxn modelId="{9B821D39-3171-4ED8-822D-2C799378AA7E}" type="presOf" srcId="{3E8A0BB2-E2F6-4A65-ADFB-52E7222523A9}" destId="{F05F574E-5EDD-40BE-A9F0-FEBA947FDCAB}" srcOrd="1" destOrd="0" presId="urn:microsoft.com/office/officeart/2005/8/layout/process2"/>
    <dgm:cxn modelId="{D522346F-D368-4311-ABC7-EBB209A377D2}" type="presOf" srcId="{FD5BA3FA-334D-480F-B82C-F5A78CDC4668}" destId="{7B54532D-3C99-4F11-A9A0-72109B9964E6}" srcOrd="0" destOrd="0" presId="urn:microsoft.com/office/officeart/2005/8/layout/process2"/>
    <dgm:cxn modelId="{FE0FA024-12F5-4169-9043-542FDCE930E9}" type="presOf" srcId="{0A838028-2BD4-4FB7-8C7C-08FAACE6C3EF}" destId="{B8FE0752-916B-4AA4-9CDF-7B3B7A16D611}" srcOrd="0" destOrd="0" presId="urn:microsoft.com/office/officeart/2005/8/layout/process2"/>
    <dgm:cxn modelId="{98D3B3D9-E5D0-4B7F-AF67-870DD8DA6719}" type="presOf" srcId="{BB1C9934-9AC0-4D9C-A67A-228DF8D60456}" destId="{8104025E-7BB2-4B1B-9C52-14096F540CCB}" srcOrd="0" destOrd="0" presId="urn:microsoft.com/office/officeart/2005/8/layout/process2"/>
    <dgm:cxn modelId="{F758EDFB-37AE-4384-942C-E98D5CB6C93E}" srcId="{EC353823-9717-4AA9-BD35-554CF01300EB}" destId="{5E911D01-7B89-4FB2-964F-074160A5F4CC}" srcOrd="1" destOrd="0" parTransId="{45583325-D0CC-4E89-A822-94858EFC64F0}" sibTransId="{D7B00A5F-419A-4619-85A0-17FEEEDFBAD7}"/>
    <dgm:cxn modelId="{C92D3829-5EA9-4B2D-B3F0-C5A94AD0E690}" srcId="{EC353823-9717-4AA9-BD35-554CF01300EB}" destId="{5AC60901-C803-4B7B-BC01-27FE1BFD15E3}" srcOrd="5" destOrd="0" parTransId="{0719E9BC-1EC4-489B-B388-C0E2D838AD28}" sibTransId="{5CD57D49-5232-4162-820F-61950CD049C8}"/>
    <dgm:cxn modelId="{6B379C1C-69D8-411B-A2C9-F899777C3D76}" type="presOf" srcId="{D3ED4D57-4280-48F5-B45F-1158065E7B4C}" destId="{124C6B27-C110-4780-B24E-27FC22337C79}" srcOrd="1" destOrd="0" presId="urn:microsoft.com/office/officeart/2005/8/layout/process2"/>
    <dgm:cxn modelId="{7B7D42CF-4B34-4DD5-BA8F-BF31BEAFA8A3}" type="presOf" srcId="{5E911D01-7B89-4FB2-964F-074160A5F4CC}" destId="{3371A425-8095-4968-9826-69A2B5D680B3}" srcOrd="0" destOrd="0" presId="urn:microsoft.com/office/officeart/2005/8/layout/process2"/>
    <dgm:cxn modelId="{D90A5CA1-F46E-4B4B-9230-33B25FA05AF4}" srcId="{EC353823-9717-4AA9-BD35-554CF01300EB}" destId="{FD5BA3FA-334D-480F-B82C-F5A78CDC4668}" srcOrd="4" destOrd="0" parTransId="{2D252B95-9772-4327-A03D-857D2B309461}" sibTransId="{D3ED4D57-4280-48F5-B45F-1158065E7B4C}"/>
    <dgm:cxn modelId="{ECAFE9F3-8CD5-4040-9089-434CBC43E1AB}" type="presOf" srcId="{3E8A0BB2-E2F6-4A65-ADFB-52E7222523A9}" destId="{9406B722-E946-4172-ADDF-60BDA55B9ED2}" srcOrd="0" destOrd="0" presId="urn:microsoft.com/office/officeart/2005/8/layout/process2"/>
    <dgm:cxn modelId="{015624AF-791B-405A-AB74-D1972075D0C5}" type="presOf" srcId="{0A838028-2BD4-4FB7-8C7C-08FAACE6C3EF}" destId="{E73E9037-9C81-4D6F-9705-865A8E140148}" srcOrd="1" destOrd="0" presId="urn:microsoft.com/office/officeart/2005/8/layout/process2"/>
    <dgm:cxn modelId="{38BBFDCC-5639-4DA2-A661-E66907683058}" srcId="{EC353823-9717-4AA9-BD35-554CF01300EB}" destId="{96E8943F-4176-4E26-9D94-98DA6B198CC3}" srcOrd="3" destOrd="0" parTransId="{0CD4E3C9-EB27-4BD0-8830-8DA3F3194874}" sibTransId="{BB1C9934-9AC0-4D9C-A67A-228DF8D60456}"/>
    <dgm:cxn modelId="{84F835EF-754F-4170-BAF4-8641579B0D52}" type="presOf" srcId="{BB1C9934-9AC0-4D9C-A67A-228DF8D60456}" destId="{2574BFE0-EC60-41BB-AE27-698374691130}" srcOrd="1" destOrd="0" presId="urn:microsoft.com/office/officeart/2005/8/layout/process2"/>
    <dgm:cxn modelId="{690DCE40-D172-4F9E-AA54-B1342751E4DA}" srcId="{EC353823-9717-4AA9-BD35-554CF01300EB}" destId="{F3552E38-930E-4DED-AB98-23F911561EC3}" srcOrd="0" destOrd="0" parTransId="{1E0894A1-60FF-4ACB-90A7-ADD3F95E29A5}" sibTransId="{3E8A0BB2-E2F6-4A65-ADFB-52E7222523A9}"/>
    <dgm:cxn modelId="{A29743B3-5EB7-4DD5-99CF-49CD01AB98CC}" type="presParOf" srcId="{81437062-A937-4AD0-8C58-3B33DADAFC7D}" destId="{01484BC1-93A3-4550-ACEB-74F6E0AA6E4F}" srcOrd="0" destOrd="0" presId="urn:microsoft.com/office/officeart/2005/8/layout/process2"/>
    <dgm:cxn modelId="{C6DF6F3B-1013-4F6F-AA37-18298FAC92D4}" type="presParOf" srcId="{81437062-A937-4AD0-8C58-3B33DADAFC7D}" destId="{9406B722-E946-4172-ADDF-60BDA55B9ED2}" srcOrd="1" destOrd="0" presId="urn:microsoft.com/office/officeart/2005/8/layout/process2"/>
    <dgm:cxn modelId="{53D9CFDA-35B6-4486-A572-2EB50ED8FC18}" type="presParOf" srcId="{9406B722-E946-4172-ADDF-60BDA55B9ED2}" destId="{F05F574E-5EDD-40BE-A9F0-FEBA947FDCAB}" srcOrd="0" destOrd="0" presId="urn:microsoft.com/office/officeart/2005/8/layout/process2"/>
    <dgm:cxn modelId="{BF85ECB4-4C9E-4004-A590-48C9119FD2E7}" type="presParOf" srcId="{81437062-A937-4AD0-8C58-3B33DADAFC7D}" destId="{3371A425-8095-4968-9826-69A2B5D680B3}" srcOrd="2" destOrd="0" presId="urn:microsoft.com/office/officeart/2005/8/layout/process2"/>
    <dgm:cxn modelId="{D7EA8E88-AD49-4FB6-AE3A-1CE3F36B68FA}" type="presParOf" srcId="{81437062-A937-4AD0-8C58-3B33DADAFC7D}" destId="{487950C0-D95A-4002-A78B-1BDA1FB5DDA7}" srcOrd="3" destOrd="0" presId="urn:microsoft.com/office/officeart/2005/8/layout/process2"/>
    <dgm:cxn modelId="{E0E93877-BB66-4E5B-B81F-4C3512BF56ED}" type="presParOf" srcId="{487950C0-D95A-4002-A78B-1BDA1FB5DDA7}" destId="{5309E58F-AE00-4E0E-9472-785D5989BDC7}" srcOrd="0" destOrd="0" presId="urn:microsoft.com/office/officeart/2005/8/layout/process2"/>
    <dgm:cxn modelId="{AAD56675-F07E-4E4A-B3D8-46332A7C00AA}" type="presParOf" srcId="{81437062-A937-4AD0-8C58-3B33DADAFC7D}" destId="{4504D619-9409-4DD7-B020-245C9D59A072}" srcOrd="4" destOrd="0" presId="urn:microsoft.com/office/officeart/2005/8/layout/process2"/>
    <dgm:cxn modelId="{11E8E3F4-4AD0-42D5-89B4-C80D9F243C53}" type="presParOf" srcId="{81437062-A937-4AD0-8C58-3B33DADAFC7D}" destId="{B8FE0752-916B-4AA4-9CDF-7B3B7A16D611}" srcOrd="5" destOrd="0" presId="urn:microsoft.com/office/officeart/2005/8/layout/process2"/>
    <dgm:cxn modelId="{5B7E3C0C-6AFE-4459-855C-D77FC5BACFDD}" type="presParOf" srcId="{B8FE0752-916B-4AA4-9CDF-7B3B7A16D611}" destId="{E73E9037-9C81-4D6F-9705-865A8E140148}" srcOrd="0" destOrd="0" presId="urn:microsoft.com/office/officeart/2005/8/layout/process2"/>
    <dgm:cxn modelId="{0683C9A7-A37A-494A-AA77-6A604F088162}" type="presParOf" srcId="{81437062-A937-4AD0-8C58-3B33DADAFC7D}" destId="{E566ED24-6903-4DCC-A2D0-3652D3ECFE46}" srcOrd="6" destOrd="0" presId="urn:microsoft.com/office/officeart/2005/8/layout/process2"/>
    <dgm:cxn modelId="{C8C099F2-5013-4FBD-B1BD-E35CADF10864}" type="presParOf" srcId="{81437062-A937-4AD0-8C58-3B33DADAFC7D}" destId="{8104025E-7BB2-4B1B-9C52-14096F540CCB}" srcOrd="7" destOrd="0" presId="urn:microsoft.com/office/officeart/2005/8/layout/process2"/>
    <dgm:cxn modelId="{9B8F5896-ADAB-4232-AD6D-DCB068ACF8FF}" type="presParOf" srcId="{8104025E-7BB2-4B1B-9C52-14096F540CCB}" destId="{2574BFE0-EC60-41BB-AE27-698374691130}" srcOrd="0" destOrd="0" presId="urn:microsoft.com/office/officeart/2005/8/layout/process2"/>
    <dgm:cxn modelId="{2594F2F0-057F-4B32-9F86-8244B43BF454}" type="presParOf" srcId="{81437062-A937-4AD0-8C58-3B33DADAFC7D}" destId="{7B54532D-3C99-4F11-A9A0-72109B9964E6}" srcOrd="8" destOrd="0" presId="urn:microsoft.com/office/officeart/2005/8/layout/process2"/>
    <dgm:cxn modelId="{AED76B9F-E741-4CFA-B9A5-6312262E389B}" type="presParOf" srcId="{81437062-A937-4AD0-8C58-3B33DADAFC7D}" destId="{09E4F6BA-24DD-4AD5-9772-1CB86745C326}" srcOrd="9" destOrd="0" presId="urn:microsoft.com/office/officeart/2005/8/layout/process2"/>
    <dgm:cxn modelId="{A6FAB14D-DAF0-4CDC-93F8-2BF6779408B3}" type="presParOf" srcId="{09E4F6BA-24DD-4AD5-9772-1CB86745C326}" destId="{124C6B27-C110-4780-B24E-27FC22337C79}" srcOrd="0" destOrd="0" presId="urn:microsoft.com/office/officeart/2005/8/layout/process2"/>
    <dgm:cxn modelId="{44E84E0C-BC7E-474D-85BB-2B4A678616CB}" type="presParOf" srcId="{81437062-A937-4AD0-8C58-3B33DADAFC7D}" destId="{598CA466-454B-437E-B233-B877531A9813}" srcOrd="10"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C353823-9717-4AA9-BD35-554CF01300EB}" type="doc">
      <dgm:prSet loTypeId="urn:microsoft.com/office/officeart/2005/8/layout/process2" loCatId="process" qsTypeId="urn:microsoft.com/office/officeart/2005/8/quickstyle/simple1" qsCatId="simple" csTypeId="urn:microsoft.com/office/officeart/2005/8/colors/accent1_2" csCatId="accent1" phldr="1"/>
      <dgm:spPr/>
    </dgm:pt>
    <dgm:pt modelId="{F3552E38-930E-4DED-AB98-23F911561EC3}">
      <dgm:prSet phldrT="[Text]"/>
      <dgm:spPr/>
      <dgm:t>
        <a:bodyPr/>
        <a:lstStyle/>
        <a:p>
          <a:r>
            <a:rPr lang="en-GB" b="1"/>
            <a:t>What type of Pay Code? </a:t>
          </a:r>
        </a:p>
        <a:p>
          <a:r>
            <a:rPr lang="en-GB" b="0"/>
            <a:t>'Leave &amp; Absence' or Timesheets</a:t>
          </a:r>
        </a:p>
      </dgm:t>
    </dgm:pt>
    <dgm:pt modelId="{1E0894A1-60FF-4ACB-90A7-ADD3F95E29A5}" type="parTrans" cxnId="{690DCE40-D172-4F9E-AA54-B1342751E4DA}">
      <dgm:prSet/>
      <dgm:spPr/>
      <dgm:t>
        <a:bodyPr/>
        <a:lstStyle/>
        <a:p>
          <a:endParaRPr lang="en-GB"/>
        </a:p>
      </dgm:t>
    </dgm:pt>
    <dgm:pt modelId="{3E8A0BB2-E2F6-4A65-ADFB-52E7222523A9}" type="sibTrans" cxnId="{690DCE40-D172-4F9E-AA54-B1342751E4DA}">
      <dgm:prSet/>
      <dgm:spPr/>
      <dgm:t>
        <a:bodyPr/>
        <a:lstStyle/>
        <a:p>
          <a:endParaRPr lang="en-GB"/>
        </a:p>
      </dgm:t>
    </dgm:pt>
    <dgm:pt modelId="{5E911D01-7B89-4FB2-964F-074160A5F4CC}">
      <dgm:prSet phldrT="[Text]"/>
      <dgm:spPr/>
      <dgm:t>
        <a:bodyPr/>
        <a:lstStyle/>
        <a:p>
          <a:r>
            <a:rPr lang="en-GB" b="1"/>
            <a:t>What functionality is required? </a:t>
          </a:r>
        </a:p>
        <a:p>
          <a:r>
            <a:rPr lang="en-GB"/>
            <a:t>(e.g. is it a code that employees can request, should it updtededuct from a balance) </a:t>
          </a:r>
        </a:p>
      </dgm:t>
    </dgm:pt>
    <dgm:pt modelId="{45583325-D0CC-4E89-A822-94858EFC64F0}" type="parTrans" cxnId="{F758EDFB-37AE-4384-942C-E98D5CB6C93E}">
      <dgm:prSet/>
      <dgm:spPr/>
      <dgm:t>
        <a:bodyPr/>
        <a:lstStyle/>
        <a:p>
          <a:endParaRPr lang="en-GB"/>
        </a:p>
      </dgm:t>
    </dgm:pt>
    <dgm:pt modelId="{D7B00A5F-419A-4619-85A0-17FEEEDFBAD7}" type="sibTrans" cxnId="{F758EDFB-37AE-4384-942C-E98D5CB6C93E}">
      <dgm:prSet/>
      <dgm:spPr/>
      <dgm:t>
        <a:bodyPr/>
        <a:lstStyle/>
        <a:p>
          <a:endParaRPr lang="en-GB"/>
        </a:p>
      </dgm:t>
    </dgm:pt>
    <dgm:pt modelId="{36315BFB-4A5B-48F0-B9D4-89E33B384E92}">
      <dgm:prSet phldrT="[Text]"/>
      <dgm:spPr/>
      <dgm:t>
        <a:bodyPr/>
        <a:lstStyle/>
        <a:p>
          <a:r>
            <a:rPr lang="en-GB" b="1"/>
            <a:t>How should the code display to colleagues?</a:t>
          </a:r>
        </a:p>
      </dgm:t>
    </dgm:pt>
    <dgm:pt modelId="{98645F0F-FC17-4C53-997A-E56F1D5FA48B}" type="parTrans" cxnId="{8F81CD88-5CC7-4957-B178-487A5FD55ACA}">
      <dgm:prSet/>
      <dgm:spPr/>
      <dgm:t>
        <a:bodyPr/>
        <a:lstStyle/>
        <a:p>
          <a:endParaRPr lang="en-GB"/>
        </a:p>
      </dgm:t>
    </dgm:pt>
    <dgm:pt modelId="{0A838028-2BD4-4FB7-8C7C-08FAACE6C3EF}" type="sibTrans" cxnId="{8F81CD88-5CC7-4957-B178-487A5FD55ACA}">
      <dgm:prSet/>
      <dgm:spPr/>
      <dgm:t>
        <a:bodyPr/>
        <a:lstStyle/>
        <a:p>
          <a:endParaRPr lang="en-GB"/>
        </a:p>
      </dgm:t>
    </dgm:pt>
    <dgm:pt modelId="{96E8943F-4176-4E26-9D94-98DA6B198CC3}">
      <dgm:prSet/>
      <dgm:spPr/>
      <dgm:t>
        <a:bodyPr/>
        <a:lstStyle/>
        <a:p>
          <a:r>
            <a:rPr lang="en-GB" b="1"/>
            <a:t>Does it require a reason?</a:t>
          </a:r>
        </a:p>
      </dgm:t>
    </dgm:pt>
    <dgm:pt modelId="{0CD4E3C9-EB27-4BD0-8830-8DA3F3194874}" type="parTrans" cxnId="{38BBFDCC-5639-4DA2-A661-E66907683058}">
      <dgm:prSet/>
      <dgm:spPr/>
      <dgm:t>
        <a:bodyPr/>
        <a:lstStyle/>
        <a:p>
          <a:endParaRPr lang="en-GB"/>
        </a:p>
      </dgm:t>
    </dgm:pt>
    <dgm:pt modelId="{BB1C9934-9AC0-4D9C-A67A-228DF8D60456}" type="sibTrans" cxnId="{38BBFDCC-5639-4DA2-A661-E66907683058}">
      <dgm:prSet/>
      <dgm:spPr/>
      <dgm:t>
        <a:bodyPr/>
        <a:lstStyle/>
        <a:p>
          <a:endParaRPr lang="en-GB"/>
        </a:p>
      </dgm:t>
    </dgm:pt>
    <dgm:pt modelId="{FD5BA3FA-334D-480F-B82C-F5A78CDC4668}">
      <dgm:prSet/>
      <dgm:spPr/>
      <dgm:t>
        <a:bodyPr/>
        <a:lstStyle/>
        <a:p>
          <a:r>
            <a:rPr lang="en-GB" b="1"/>
            <a:t>Which appointments is it relevant to?</a:t>
          </a:r>
        </a:p>
      </dgm:t>
    </dgm:pt>
    <dgm:pt modelId="{2D252B95-9772-4327-A03D-857D2B309461}" type="parTrans" cxnId="{D90A5CA1-F46E-4B4B-9230-33B25FA05AF4}">
      <dgm:prSet/>
      <dgm:spPr/>
      <dgm:t>
        <a:bodyPr/>
        <a:lstStyle/>
        <a:p>
          <a:endParaRPr lang="en-GB"/>
        </a:p>
      </dgm:t>
    </dgm:pt>
    <dgm:pt modelId="{D3ED4D57-4280-48F5-B45F-1158065E7B4C}" type="sibTrans" cxnId="{D90A5CA1-F46E-4B4B-9230-33B25FA05AF4}">
      <dgm:prSet/>
      <dgm:spPr/>
      <dgm:t>
        <a:bodyPr/>
        <a:lstStyle/>
        <a:p>
          <a:endParaRPr lang="en-GB"/>
        </a:p>
      </dgm:t>
    </dgm:pt>
    <dgm:pt modelId="{5AC60901-C803-4B7B-BC01-27FE1BFD15E3}">
      <dgm:prSet/>
      <dgm:spPr/>
      <dgm:t>
        <a:bodyPr/>
        <a:lstStyle/>
        <a:p>
          <a:r>
            <a:rPr lang="en-GB" b="1"/>
            <a:t>is it relevant to the 'Sign off Hours' process?</a:t>
          </a:r>
        </a:p>
      </dgm:t>
    </dgm:pt>
    <dgm:pt modelId="{0719E9BC-1EC4-489B-B388-C0E2D838AD28}" type="parTrans" cxnId="{C92D3829-5EA9-4B2D-B3F0-C5A94AD0E690}">
      <dgm:prSet/>
      <dgm:spPr/>
      <dgm:t>
        <a:bodyPr/>
        <a:lstStyle/>
        <a:p>
          <a:endParaRPr lang="en-GB"/>
        </a:p>
      </dgm:t>
    </dgm:pt>
    <dgm:pt modelId="{5CD57D49-5232-4162-820F-61950CD049C8}" type="sibTrans" cxnId="{C92D3829-5EA9-4B2D-B3F0-C5A94AD0E690}">
      <dgm:prSet/>
      <dgm:spPr/>
      <dgm:t>
        <a:bodyPr/>
        <a:lstStyle/>
        <a:p>
          <a:endParaRPr lang="en-GB"/>
        </a:p>
      </dgm:t>
    </dgm:pt>
    <dgm:pt modelId="{81437062-A937-4AD0-8C58-3B33DADAFC7D}" type="pres">
      <dgm:prSet presAssocID="{EC353823-9717-4AA9-BD35-554CF01300EB}" presName="linearFlow" presStyleCnt="0">
        <dgm:presLayoutVars>
          <dgm:resizeHandles val="exact"/>
        </dgm:presLayoutVars>
      </dgm:prSet>
      <dgm:spPr/>
    </dgm:pt>
    <dgm:pt modelId="{01484BC1-93A3-4550-ACEB-74F6E0AA6E4F}" type="pres">
      <dgm:prSet presAssocID="{F3552E38-930E-4DED-AB98-23F911561EC3}" presName="node" presStyleLbl="node1" presStyleIdx="0" presStyleCnt="6" custScaleX="77347" custScaleY="92425">
        <dgm:presLayoutVars>
          <dgm:bulletEnabled val="1"/>
        </dgm:presLayoutVars>
      </dgm:prSet>
      <dgm:spPr/>
      <dgm:t>
        <a:bodyPr/>
        <a:lstStyle/>
        <a:p>
          <a:endParaRPr lang="en-US"/>
        </a:p>
      </dgm:t>
    </dgm:pt>
    <dgm:pt modelId="{9406B722-E946-4172-ADDF-60BDA55B9ED2}" type="pres">
      <dgm:prSet presAssocID="{3E8A0BB2-E2F6-4A65-ADFB-52E7222523A9}" presName="sibTrans" presStyleLbl="sibTrans2D1" presStyleIdx="0" presStyleCnt="5"/>
      <dgm:spPr/>
      <dgm:t>
        <a:bodyPr/>
        <a:lstStyle/>
        <a:p>
          <a:endParaRPr lang="en-US"/>
        </a:p>
      </dgm:t>
    </dgm:pt>
    <dgm:pt modelId="{F05F574E-5EDD-40BE-A9F0-FEBA947FDCAB}" type="pres">
      <dgm:prSet presAssocID="{3E8A0BB2-E2F6-4A65-ADFB-52E7222523A9}" presName="connectorText" presStyleLbl="sibTrans2D1" presStyleIdx="0" presStyleCnt="5"/>
      <dgm:spPr/>
      <dgm:t>
        <a:bodyPr/>
        <a:lstStyle/>
        <a:p>
          <a:endParaRPr lang="en-US"/>
        </a:p>
      </dgm:t>
    </dgm:pt>
    <dgm:pt modelId="{3371A425-8095-4968-9826-69A2B5D680B3}" type="pres">
      <dgm:prSet presAssocID="{5E911D01-7B89-4FB2-964F-074160A5F4CC}" presName="node" presStyleLbl="node1" presStyleIdx="1" presStyleCnt="6" custScaleX="77425" custScaleY="105790">
        <dgm:presLayoutVars>
          <dgm:bulletEnabled val="1"/>
        </dgm:presLayoutVars>
      </dgm:prSet>
      <dgm:spPr/>
      <dgm:t>
        <a:bodyPr/>
        <a:lstStyle/>
        <a:p>
          <a:endParaRPr lang="en-US"/>
        </a:p>
      </dgm:t>
    </dgm:pt>
    <dgm:pt modelId="{487950C0-D95A-4002-A78B-1BDA1FB5DDA7}" type="pres">
      <dgm:prSet presAssocID="{D7B00A5F-419A-4619-85A0-17FEEEDFBAD7}" presName="sibTrans" presStyleLbl="sibTrans2D1" presStyleIdx="1" presStyleCnt="5"/>
      <dgm:spPr/>
      <dgm:t>
        <a:bodyPr/>
        <a:lstStyle/>
        <a:p>
          <a:endParaRPr lang="en-US"/>
        </a:p>
      </dgm:t>
    </dgm:pt>
    <dgm:pt modelId="{5309E58F-AE00-4E0E-9472-785D5989BDC7}" type="pres">
      <dgm:prSet presAssocID="{D7B00A5F-419A-4619-85A0-17FEEEDFBAD7}" presName="connectorText" presStyleLbl="sibTrans2D1" presStyleIdx="1" presStyleCnt="5"/>
      <dgm:spPr/>
      <dgm:t>
        <a:bodyPr/>
        <a:lstStyle/>
        <a:p>
          <a:endParaRPr lang="en-US"/>
        </a:p>
      </dgm:t>
    </dgm:pt>
    <dgm:pt modelId="{4504D619-9409-4DD7-B020-245C9D59A072}" type="pres">
      <dgm:prSet presAssocID="{36315BFB-4A5B-48F0-B9D4-89E33B384E92}" presName="node" presStyleLbl="node1" presStyleIdx="2" presStyleCnt="6" custScaleX="77425" custScaleY="82913">
        <dgm:presLayoutVars>
          <dgm:bulletEnabled val="1"/>
        </dgm:presLayoutVars>
      </dgm:prSet>
      <dgm:spPr/>
      <dgm:t>
        <a:bodyPr/>
        <a:lstStyle/>
        <a:p>
          <a:endParaRPr lang="en-US"/>
        </a:p>
      </dgm:t>
    </dgm:pt>
    <dgm:pt modelId="{B8FE0752-916B-4AA4-9CDF-7B3B7A16D611}" type="pres">
      <dgm:prSet presAssocID="{0A838028-2BD4-4FB7-8C7C-08FAACE6C3EF}" presName="sibTrans" presStyleLbl="sibTrans2D1" presStyleIdx="2" presStyleCnt="5"/>
      <dgm:spPr/>
      <dgm:t>
        <a:bodyPr/>
        <a:lstStyle/>
        <a:p>
          <a:endParaRPr lang="en-US"/>
        </a:p>
      </dgm:t>
    </dgm:pt>
    <dgm:pt modelId="{E73E9037-9C81-4D6F-9705-865A8E140148}" type="pres">
      <dgm:prSet presAssocID="{0A838028-2BD4-4FB7-8C7C-08FAACE6C3EF}" presName="connectorText" presStyleLbl="sibTrans2D1" presStyleIdx="2" presStyleCnt="5"/>
      <dgm:spPr/>
      <dgm:t>
        <a:bodyPr/>
        <a:lstStyle/>
        <a:p>
          <a:endParaRPr lang="en-US"/>
        </a:p>
      </dgm:t>
    </dgm:pt>
    <dgm:pt modelId="{E566ED24-6903-4DCC-A2D0-3652D3ECFE46}" type="pres">
      <dgm:prSet presAssocID="{96E8943F-4176-4E26-9D94-98DA6B198CC3}" presName="node" presStyleLbl="node1" presStyleIdx="3" presStyleCnt="6" custScaleX="77423" custScaleY="76184">
        <dgm:presLayoutVars>
          <dgm:bulletEnabled val="1"/>
        </dgm:presLayoutVars>
      </dgm:prSet>
      <dgm:spPr/>
      <dgm:t>
        <a:bodyPr/>
        <a:lstStyle/>
        <a:p>
          <a:endParaRPr lang="en-US"/>
        </a:p>
      </dgm:t>
    </dgm:pt>
    <dgm:pt modelId="{8104025E-7BB2-4B1B-9C52-14096F540CCB}" type="pres">
      <dgm:prSet presAssocID="{BB1C9934-9AC0-4D9C-A67A-228DF8D60456}" presName="sibTrans" presStyleLbl="sibTrans2D1" presStyleIdx="3" presStyleCnt="5"/>
      <dgm:spPr/>
      <dgm:t>
        <a:bodyPr/>
        <a:lstStyle/>
        <a:p>
          <a:endParaRPr lang="en-US"/>
        </a:p>
      </dgm:t>
    </dgm:pt>
    <dgm:pt modelId="{2574BFE0-EC60-41BB-AE27-698374691130}" type="pres">
      <dgm:prSet presAssocID="{BB1C9934-9AC0-4D9C-A67A-228DF8D60456}" presName="connectorText" presStyleLbl="sibTrans2D1" presStyleIdx="3" presStyleCnt="5"/>
      <dgm:spPr/>
      <dgm:t>
        <a:bodyPr/>
        <a:lstStyle/>
        <a:p>
          <a:endParaRPr lang="en-US"/>
        </a:p>
      </dgm:t>
    </dgm:pt>
    <dgm:pt modelId="{7B54532D-3C99-4F11-A9A0-72109B9964E6}" type="pres">
      <dgm:prSet presAssocID="{FD5BA3FA-334D-480F-B82C-F5A78CDC4668}" presName="node" presStyleLbl="node1" presStyleIdx="4" presStyleCnt="6" custScaleX="77423" custScaleY="78984">
        <dgm:presLayoutVars>
          <dgm:bulletEnabled val="1"/>
        </dgm:presLayoutVars>
      </dgm:prSet>
      <dgm:spPr/>
      <dgm:t>
        <a:bodyPr/>
        <a:lstStyle/>
        <a:p>
          <a:endParaRPr lang="en-US"/>
        </a:p>
      </dgm:t>
    </dgm:pt>
    <dgm:pt modelId="{09E4F6BA-24DD-4AD5-9772-1CB86745C326}" type="pres">
      <dgm:prSet presAssocID="{D3ED4D57-4280-48F5-B45F-1158065E7B4C}" presName="sibTrans" presStyleLbl="sibTrans2D1" presStyleIdx="4" presStyleCnt="5"/>
      <dgm:spPr/>
      <dgm:t>
        <a:bodyPr/>
        <a:lstStyle/>
        <a:p>
          <a:endParaRPr lang="en-US"/>
        </a:p>
      </dgm:t>
    </dgm:pt>
    <dgm:pt modelId="{124C6B27-C110-4780-B24E-27FC22337C79}" type="pres">
      <dgm:prSet presAssocID="{D3ED4D57-4280-48F5-B45F-1158065E7B4C}" presName="connectorText" presStyleLbl="sibTrans2D1" presStyleIdx="4" presStyleCnt="5"/>
      <dgm:spPr/>
      <dgm:t>
        <a:bodyPr/>
        <a:lstStyle/>
        <a:p>
          <a:endParaRPr lang="en-US"/>
        </a:p>
      </dgm:t>
    </dgm:pt>
    <dgm:pt modelId="{598CA466-454B-437E-B233-B877531A9813}" type="pres">
      <dgm:prSet presAssocID="{5AC60901-C803-4B7B-BC01-27FE1BFD15E3}" presName="node" presStyleLbl="node1" presStyleIdx="5" presStyleCnt="6" custScaleX="77423" custScaleY="76613">
        <dgm:presLayoutVars>
          <dgm:bulletEnabled val="1"/>
        </dgm:presLayoutVars>
      </dgm:prSet>
      <dgm:spPr/>
      <dgm:t>
        <a:bodyPr/>
        <a:lstStyle/>
        <a:p>
          <a:endParaRPr lang="en-US"/>
        </a:p>
      </dgm:t>
    </dgm:pt>
  </dgm:ptLst>
  <dgm:cxnLst>
    <dgm:cxn modelId="{A0761EE0-1308-433B-AB45-16E20744951E}" type="presOf" srcId="{D7B00A5F-419A-4619-85A0-17FEEEDFBAD7}" destId="{487950C0-D95A-4002-A78B-1BDA1FB5DDA7}" srcOrd="0" destOrd="0" presId="urn:microsoft.com/office/officeart/2005/8/layout/process2"/>
    <dgm:cxn modelId="{ACEDA2F3-E72F-4F85-A37A-77F2B2E261FF}" type="presOf" srcId="{F3552E38-930E-4DED-AB98-23F911561EC3}" destId="{01484BC1-93A3-4550-ACEB-74F6E0AA6E4F}" srcOrd="0" destOrd="0" presId="urn:microsoft.com/office/officeart/2005/8/layout/process2"/>
    <dgm:cxn modelId="{E07E1358-CDDC-42CF-9D20-9E53ADFD6E84}" type="presOf" srcId="{5AC60901-C803-4B7B-BC01-27FE1BFD15E3}" destId="{598CA466-454B-437E-B233-B877531A9813}" srcOrd="0" destOrd="0" presId="urn:microsoft.com/office/officeart/2005/8/layout/process2"/>
    <dgm:cxn modelId="{20E2EC6B-1043-48F2-BB4A-189940E7E22C}" type="presOf" srcId="{EC353823-9717-4AA9-BD35-554CF01300EB}" destId="{81437062-A937-4AD0-8C58-3B33DADAFC7D}" srcOrd="0" destOrd="0" presId="urn:microsoft.com/office/officeart/2005/8/layout/process2"/>
    <dgm:cxn modelId="{A8D07C48-2489-43F6-9568-1F3DB468427E}" type="presOf" srcId="{36315BFB-4A5B-48F0-B9D4-89E33B384E92}" destId="{4504D619-9409-4DD7-B020-245C9D59A072}" srcOrd="0" destOrd="0" presId="urn:microsoft.com/office/officeart/2005/8/layout/process2"/>
    <dgm:cxn modelId="{485A9AA3-B19A-4DA0-830A-2CC7CF486971}" type="presOf" srcId="{D7B00A5F-419A-4619-85A0-17FEEEDFBAD7}" destId="{5309E58F-AE00-4E0E-9472-785D5989BDC7}" srcOrd="1" destOrd="0" presId="urn:microsoft.com/office/officeart/2005/8/layout/process2"/>
    <dgm:cxn modelId="{8F81CD88-5CC7-4957-B178-487A5FD55ACA}" srcId="{EC353823-9717-4AA9-BD35-554CF01300EB}" destId="{36315BFB-4A5B-48F0-B9D4-89E33B384E92}" srcOrd="2" destOrd="0" parTransId="{98645F0F-FC17-4C53-997A-E56F1D5FA48B}" sibTransId="{0A838028-2BD4-4FB7-8C7C-08FAACE6C3EF}"/>
    <dgm:cxn modelId="{609BDAEF-C749-46BE-874F-1E50653C0838}" type="presOf" srcId="{96E8943F-4176-4E26-9D94-98DA6B198CC3}" destId="{E566ED24-6903-4DCC-A2D0-3652D3ECFE46}" srcOrd="0" destOrd="0" presId="urn:microsoft.com/office/officeart/2005/8/layout/process2"/>
    <dgm:cxn modelId="{4E83661D-35FD-4E87-B07A-8DC98E6F2DB5}" type="presOf" srcId="{D3ED4D57-4280-48F5-B45F-1158065E7B4C}" destId="{09E4F6BA-24DD-4AD5-9772-1CB86745C326}" srcOrd="0" destOrd="0" presId="urn:microsoft.com/office/officeart/2005/8/layout/process2"/>
    <dgm:cxn modelId="{9B821D39-3171-4ED8-822D-2C799378AA7E}" type="presOf" srcId="{3E8A0BB2-E2F6-4A65-ADFB-52E7222523A9}" destId="{F05F574E-5EDD-40BE-A9F0-FEBA947FDCAB}" srcOrd="1" destOrd="0" presId="urn:microsoft.com/office/officeart/2005/8/layout/process2"/>
    <dgm:cxn modelId="{D522346F-D368-4311-ABC7-EBB209A377D2}" type="presOf" srcId="{FD5BA3FA-334D-480F-B82C-F5A78CDC4668}" destId="{7B54532D-3C99-4F11-A9A0-72109B9964E6}" srcOrd="0" destOrd="0" presId="urn:microsoft.com/office/officeart/2005/8/layout/process2"/>
    <dgm:cxn modelId="{FE0FA024-12F5-4169-9043-542FDCE930E9}" type="presOf" srcId="{0A838028-2BD4-4FB7-8C7C-08FAACE6C3EF}" destId="{B8FE0752-916B-4AA4-9CDF-7B3B7A16D611}" srcOrd="0" destOrd="0" presId="urn:microsoft.com/office/officeart/2005/8/layout/process2"/>
    <dgm:cxn modelId="{98D3B3D9-E5D0-4B7F-AF67-870DD8DA6719}" type="presOf" srcId="{BB1C9934-9AC0-4D9C-A67A-228DF8D60456}" destId="{8104025E-7BB2-4B1B-9C52-14096F540CCB}" srcOrd="0" destOrd="0" presId="urn:microsoft.com/office/officeart/2005/8/layout/process2"/>
    <dgm:cxn modelId="{F758EDFB-37AE-4384-942C-E98D5CB6C93E}" srcId="{EC353823-9717-4AA9-BD35-554CF01300EB}" destId="{5E911D01-7B89-4FB2-964F-074160A5F4CC}" srcOrd="1" destOrd="0" parTransId="{45583325-D0CC-4E89-A822-94858EFC64F0}" sibTransId="{D7B00A5F-419A-4619-85A0-17FEEEDFBAD7}"/>
    <dgm:cxn modelId="{C92D3829-5EA9-4B2D-B3F0-C5A94AD0E690}" srcId="{EC353823-9717-4AA9-BD35-554CF01300EB}" destId="{5AC60901-C803-4B7B-BC01-27FE1BFD15E3}" srcOrd="5" destOrd="0" parTransId="{0719E9BC-1EC4-489B-B388-C0E2D838AD28}" sibTransId="{5CD57D49-5232-4162-820F-61950CD049C8}"/>
    <dgm:cxn modelId="{6B379C1C-69D8-411B-A2C9-F899777C3D76}" type="presOf" srcId="{D3ED4D57-4280-48F5-B45F-1158065E7B4C}" destId="{124C6B27-C110-4780-B24E-27FC22337C79}" srcOrd="1" destOrd="0" presId="urn:microsoft.com/office/officeart/2005/8/layout/process2"/>
    <dgm:cxn modelId="{7B7D42CF-4B34-4DD5-BA8F-BF31BEAFA8A3}" type="presOf" srcId="{5E911D01-7B89-4FB2-964F-074160A5F4CC}" destId="{3371A425-8095-4968-9826-69A2B5D680B3}" srcOrd="0" destOrd="0" presId="urn:microsoft.com/office/officeart/2005/8/layout/process2"/>
    <dgm:cxn modelId="{D90A5CA1-F46E-4B4B-9230-33B25FA05AF4}" srcId="{EC353823-9717-4AA9-BD35-554CF01300EB}" destId="{FD5BA3FA-334D-480F-B82C-F5A78CDC4668}" srcOrd="4" destOrd="0" parTransId="{2D252B95-9772-4327-A03D-857D2B309461}" sibTransId="{D3ED4D57-4280-48F5-B45F-1158065E7B4C}"/>
    <dgm:cxn modelId="{ECAFE9F3-8CD5-4040-9089-434CBC43E1AB}" type="presOf" srcId="{3E8A0BB2-E2F6-4A65-ADFB-52E7222523A9}" destId="{9406B722-E946-4172-ADDF-60BDA55B9ED2}" srcOrd="0" destOrd="0" presId="urn:microsoft.com/office/officeart/2005/8/layout/process2"/>
    <dgm:cxn modelId="{015624AF-791B-405A-AB74-D1972075D0C5}" type="presOf" srcId="{0A838028-2BD4-4FB7-8C7C-08FAACE6C3EF}" destId="{E73E9037-9C81-4D6F-9705-865A8E140148}" srcOrd="1" destOrd="0" presId="urn:microsoft.com/office/officeart/2005/8/layout/process2"/>
    <dgm:cxn modelId="{38BBFDCC-5639-4DA2-A661-E66907683058}" srcId="{EC353823-9717-4AA9-BD35-554CF01300EB}" destId="{96E8943F-4176-4E26-9D94-98DA6B198CC3}" srcOrd="3" destOrd="0" parTransId="{0CD4E3C9-EB27-4BD0-8830-8DA3F3194874}" sibTransId="{BB1C9934-9AC0-4D9C-A67A-228DF8D60456}"/>
    <dgm:cxn modelId="{84F835EF-754F-4170-BAF4-8641579B0D52}" type="presOf" srcId="{BB1C9934-9AC0-4D9C-A67A-228DF8D60456}" destId="{2574BFE0-EC60-41BB-AE27-698374691130}" srcOrd="1" destOrd="0" presId="urn:microsoft.com/office/officeart/2005/8/layout/process2"/>
    <dgm:cxn modelId="{690DCE40-D172-4F9E-AA54-B1342751E4DA}" srcId="{EC353823-9717-4AA9-BD35-554CF01300EB}" destId="{F3552E38-930E-4DED-AB98-23F911561EC3}" srcOrd="0" destOrd="0" parTransId="{1E0894A1-60FF-4ACB-90A7-ADD3F95E29A5}" sibTransId="{3E8A0BB2-E2F6-4A65-ADFB-52E7222523A9}"/>
    <dgm:cxn modelId="{A29743B3-5EB7-4DD5-99CF-49CD01AB98CC}" type="presParOf" srcId="{81437062-A937-4AD0-8C58-3B33DADAFC7D}" destId="{01484BC1-93A3-4550-ACEB-74F6E0AA6E4F}" srcOrd="0" destOrd="0" presId="urn:microsoft.com/office/officeart/2005/8/layout/process2"/>
    <dgm:cxn modelId="{C6DF6F3B-1013-4F6F-AA37-18298FAC92D4}" type="presParOf" srcId="{81437062-A937-4AD0-8C58-3B33DADAFC7D}" destId="{9406B722-E946-4172-ADDF-60BDA55B9ED2}" srcOrd="1" destOrd="0" presId="urn:microsoft.com/office/officeart/2005/8/layout/process2"/>
    <dgm:cxn modelId="{53D9CFDA-35B6-4486-A572-2EB50ED8FC18}" type="presParOf" srcId="{9406B722-E946-4172-ADDF-60BDA55B9ED2}" destId="{F05F574E-5EDD-40BE-A9F0-FEBA947FDCAB}" srcOrd="0" destOrd="0" presId="urn:microsoft.com/office/officeart/2005/8/layout/process2"/>
    <dgm:cxn modelId="{BF85ECB4-4C9E-4004-A590-48C9119FD2E7}" type="presParOf" srcId="{81437062-A937-4AD0-8C58-3B33DADAFC7D}" destId="{3371A425-8095-4968-9826-69A2B5D680B3}" srcOrd="2" destOrd="0" presId="urn:microsoft.com/office/officeart/2005/8/layout/process2"/>
    <dgm:cxn modelId="{D7EA8E88-AD49-4FB6-AE3A-1CE3F36B68FA}" type="presParOf" srcId="{81437062-A937-4AD0-8C58-3B33DADAFC7D}" destId="{487950C0-D95A-4002-A78B-1BDA1FB5DDA7}" srcOrd="3" destOrd="0" presId="urn:microsoft.com/office/officeart/2005/8/layout/process2"/>
    <dgm:cxn modelId="{E0E93877-BB66-4E5B-B81F-4C3512BF56ED}" type="presParOf" srcId="{487950C0-D95A-4002-A78B-1BDA1FB5DDA7}" destId="{5309E58F-AE00-4E0E-9472-785D5989BDC7}" srcOrd="0" destOrd="0" presId="urn:microsoft.com/office/officeart/2005/8/layout/process2"/>
    <dgm:cxn modelId="{AAD56675-F07E-4E4A-B3D8-46332A7C00AA}" type="presParOf" srcId="{81437062-A937-4AD0-8C58-3B33DADAFC7D}" destId="{4504D619-9409-4DD7-B020-245C9D59A072}" srcOrd="4" destOrd="0" presId="urn:microsoft.com/office/officeart/2005/8/layout/process2"/>
    <dgm:cxn modelId="{11E8E3F4-4AD0-42D5-89B4-C80D9F243C53}" type="presParOf" srcId="{81437062-A937-4AD0-8C58-3B33DADAFC7D}" destId="{B8FE0752-916B-4AA4-9CDF-7B3B7A16D611}" srcOrd="5" destOrd="0" presId="urn:microsoft.com/office/officeart/2005/8/layout/process2"/>
    <dgm:cxn modelId="{5B7E3C0C-6AFE-4459-855C-D77FC5BACFDD}" type="presParOf" srcId="{B8FE0752-916B-4AA4-9CDF-7B3B7A16D611}" destId="{E73E9037-9C81-4D6F-9705-865A8E140148}" srcOrd="0" destOrd="0" presId="urn:microsoft.com/office/officeart/2005/8/layout/process2"/>
    <dgm:cxn modelId="{0683C9A7-A37A-494A-AA77-6A604F088162}" type="presParOf" srcId="{81437062-A937-4AD0-8C58-3B33DADAFC7D}" destId="{E566ED24-6903-4DCC-A2D0-3652D3ECFE46}" srcOrd="6" destOrd="0" presId="urn:microsoft.com/office/officeart/2005/8/layout/process2"/>
    <dgm:cxn modelId="{C8C099F2-5013-4FBD-B1BD-E35CADF10864}" type="presParOf" srcId="{81437062-A937-4AD0-8C58-3B33DADAFC7D}" destId="{8104025E-7BB2-4B1B-9C52-14096F540CCB}" srcOrd="7" destOrd="0" presId="urn:microsoft.com/office/officeart/2005/8/layout/process2"/>
    <dgm:cxn modelId="{9B8F5896-ADAB-4232-AD6D-DCB068ACF8FF}" type="presParOf" srcId="{8104025E-7BB2-4B1B-9C52-14096F540CCB}" destId="{2574BFE0-EC60-41BB-AE27-698374691130}" srcOrd="0" destOrd="0" presId="urn:microsoft.com/office/officeart/2005/8/layout/process2"/>
    <dgm:cxn modelId="{2594F2F0-057F-4B32-9F86-8244B43BF454}" type="presParOf" srcId="{81437062-A937-4AD0-8C58-3B33DADAFC7D}" destId="{7B54532D-3C99-4F11-A9A0-72109B9964E6}" srcOrd="8" destOrd="0" presId="urn:microsoft.com/office/officeart/2005/8/layout/process2"/>
    <dgm:cxn modelId="{AED76B9F-E741-4CFA-B9A5-6312262E389B}" type="presParOf" srcId="{81437062-A937-4AD0-8C58-3B33DADAFC7D}" destId="{09E4F6BA-24DD-4AD5-9772-1CB86745C326}" srcOrd="9" destOrd="0" presId="urn:microsoft.com/office/officeart/2005/8/layout/process2"/>
    <dgm:cxn modelId="{A6FAB14D-DAF0-4CDC-93F8-2BF6779408B3}" type="presParOf" srcId="{09E4F6BA-24DD-4AD5-9772-1CB86745C326}" destId="{124C6B27-C110-4780-B24E-27FC22337C79}" srcOrd="0" destOrd="0" presId="urn:microsoft.com/office/officeart/2005/8/layout/process2"/>
    <dgm:cxn modelId="{44E84E0C-BC7E-474D-85BB-2B4A678616CB}" type="presParOf" srcId="{81437062-A937-4AD0-8C58-3B33DADAFC7D}" destId="{598CA466-454B-437E-B233-B877531A9813}" srcOrd="10" destOrd="0" presId="urn:microsoft.com/office/officeart/2005/8/layout/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353823-9717-4AA9-BD35-554CF01300EB}" type="doc">
      <dgm:prSet loTypeId="urn:microsoft.com/office/officeart/2005/8/layout/process2" loCatId="process" qsTypeId="urn:microsoft.com/office/officeart/2005/8/quickstyle/simple1" qsCatId="simple" csTypeId="urn:microsoft.com/office/officeart/2005/8/colors/accent1_2" csCatId="accent1" phldr="1"/>
      <dgm:spPr/>
    </dgm:pt>
    <dgm:pt modelId="{F3552E38-930E-4DED-AB98-23F911561EC3}">
      <dgm:prSet phldrT="[Text]"/>
      <dgm:spPr/>
      <dgm:t>
        <a:bodyPr/>
        <a:lstStyle/>
        <a:p>
          <a:r>
            <a:rPr lang="en-GB" b="1"/>
            <a:t>What type of Pay Code? </a:t>
          </a:r>
        </a:p>
        <a:p>
          <a:r>
            <a:rPr lang="en-GB" b="0"/>
            <a:t>'Leave &amp; Absence' or Timesheets</a:t>
          </a:r>
        </a:p>
      </dgm:t>
    </dgm:pt>
    <dgm:pt modelId="{1E0894A1-60FF-4ACB-90A7-ADD3F95E29A5}" type="parTrans" cxnId="{690DCE40-D172-4F9E-AA54-B1342751E4DA}">
      <dgm:prSet/>
      <dgm:spPr/>
      <dgm:t>
        <a:bodyPr/>
        <a:lstStyle/>
        <a:p>
          <a:endParaRPr lang="en-GB"/>
        </a:p>
      </dgm:t>
    </dgm:pt>
    <dgm:pt modelId="{3E8A0BB2-E2F6-4A65-ADFB-52E7222523A9}" type="sibTrans" cxnId="{690DCE40-D172-4F9E-AA54-B1342751E4DA}">
      <dgm:prSet/>
      <dgm:spPr/>
      <dgm:t>
        <a:bodyPr/>
        <a:lstStyle/>
        <a:p>
          <a:endParaRPr lang="en-GB"/>
        </a:p>
      </dgm:t>
    </dgm:pt>
    <dgm:pt modelId="{5E911D01-7B89-4FB2-964F-074160A5F4CC}">
      <dgm:prSet phldrT="[Text]"/>
      <dgm:spPr/>
      <dgm:t>
        <a:bodyPr/>
        <a:lstStyle/>
        <a:p>
          <a:r>
            <a:rPr lang="en-GB" b="1"/>
            <a:t>What functionality is required? </a:t>
          </a:r>
        </a:p>
        <a:p>
          <a:r>
            <a:rPr lang="en-GB"/>
            <a:t>(e.g. is it a code that employees can request, should it updtededuct from a balance) </a:t>
          </a:r>
        </a:p>
      </dgm:t>
    </dgm:pt>
    <dgm:pt modelId="{45583325-D0CC-4E89-A822-94858EFC64F0}" type="parTrans" cxnId="{F758EDFB-37AE-4384-942C-E98D5CB6C93E}">
      <dgm:prSet/>
      <dgm:spPr/>
      <dgm:t>
        <a:bodyPr/>
        <a:lstStyle/>
        <a:p>
          <a:endParaRPr lang="en-GB"/>
        </a:p>
      </dgm:t>
    </dgm:pt>
    <dgm:pt modelId="{D7B00A5F-419A-4619-85A0-17FEEEDFBAD7}" type="sibTrans" cxnId="{F758EDFB-37AE-4384-942C-E98D5CB6C93E}">
      <dgm:prSet/>
      <dgm:spPr/>
      <dgm:t>
        <a:bodyPr/>
        <a:lstStyle/>
        <a:p>
          <a:endParaRPr lang="en-GB"/>
        </a:p>
      </dgm:t>
    </dgm:pt>
    <dgm:pt modelId="{36315BFB-4A5B-48F0-B9D4-89E33B384E92}">
      <dgm:prSet phldrT="[Text]"/>
      <dgm:spPr/>
      <dgm:t>
        <a:bodyPr/>
        <a:lstStyle/>
        <a:p>
          <a:r>
            <a:rPr lang="en-GB" b="1"/>
            <a:t>How should the code display to colleagues?</a:t>
          </a:r>
        </a:p>
      </dgm:t>
    </dgm:pt>
    <dgm:pt modelId="{98645F0F-FC17-4C53-997A-E56F1D5FA48B}" type="parTrans" cxnId="{8F81CD88-5CC7-4957-B178-487A5FD55ACA}">
      <dgm:prSet/>
      <dgm:spPr/>
      <dgm:t>
        <a:bodyPr/>
        <a:lstStyle/>
        <a:p>
          <a:endParaRPr lang="en-GB"/>
        </a:p>
      </dgm:t>
    </dgm:pt>
    <dgm:pt modelId="{0A838028-2BD4-4FB7-8C7C-08FAACE6C3EF}" type="sibTrans" cxnId="{8F81CD88-5CC7-4957-B178-487A5FD55ACA}">
      <dgm:prSet/>
      <dgm:spPr/>
      <dgm:t>
        <a:bodyPr/>
        <a:lstStyle/>
        <a:p>
          <a:endParaRPr lang="en-GB"/>
        </a:p>
      </dgm:t>
    </dgm:pt>
    <dgm:pt modelId="{96E8943F-4176-4E26-9D94-98DA6B198CC3}">
      <dgm:prSet/>
      <dgm:spPr/>
      <dgm:t>
        <a:bodyPr/>
        <a:lstStyle/>
        <a:p>
          <a:r>
            <a:rPr lang="en-GB" b="1"/>
            <a:t>Does it require a reason?</a:t>
          </a:r>
        </a:p>
      </dgm:t>
    </dgm:pt>
    <dgm:pt modelId="{0CD4E3C9-EB27-4BD0-8830-8DA3F3194874}" type="parTrans" cxnId="{38BBFDCC-5639-4DA2-A661-E66907683058}">
      <dgm:prSet/>
      <dgm:spPr/>
      <dgm:t>
        <a:bodyPr/>
        <a:lstStyle/>
        <a:p>
          <a:endParaRPr lang="en-GB"/>
        </a:p>
      </dgm:t>
    </dgm:pt>
    <dgm:pt modelId="{BB1C9934-9AC0-4D9C-A67A-228DF8D60456}" type="sibTrans" cxnId="{38BBFDCC-5639-4DA2-A661-E66907683058}">
      <dgm:prSet/>
      <dgm:spPr/>
      <dgm:t>
        <a:bodyPr/>
        <a:lstStyle/>
        <a:p>
          <a:endParaRPr lang="en-GB"/>
        </a:p>
      </dgm:t>
    </dgm:pt>
    <dgm:pt modelId="{FD5BA3FA-334D-480F-B82C-F5A78CDC4668}">
      <dgm:prSet/>
      <dgm:spPr/>
      <dgm:t>
        <a:bodyPr/>
        <a:lstStyle/>
        <a:p>
          <a:r>
            <a:rPr lang="en-GB" b="1"/>
            <a:t>Which appointments is it relevant to?</a:t>
          </a:r>
        </a:p>
      </dgm:t>
    </dgm:pt>
    <dgm:pt modelId="{2D252B95-9772-4327-A03D-857D2B309461}" type="parTrans" cxnId="{D90A5CA1-F46E-4B4B-9230-33B25FA05AF4}">
      <dgm:prSet/>
      <dgm:spPr/>
      <dgm:t>
        <a:bodyPr/>
        <a:lstStyle/>
        <a:p>
          <a:endParaRPr lang="en-GB"/>
        </a:p>
      </dgm:t>
    </dgm:pt>
    <dgm:pt modelId="{D3ED4D57-4280-48F5-B45F-1158065E7B4C}" type="sibTrans" cxnId="{D90A5CA1-F46E-4B4B-9230-33B25FA05AF4}">
      <dgm:prSet/>
      <dgm:spPr/>
      <dgm:t>
        <a:bodyPr/>
        <a:lstStyle/>
        <a:p>
          <a:endParaRPr lang="en-GB"/>
        </a:p>
      </dgm:t>
    </dgm:pt>
    <dgm:pt modelId="{5AC60901-C803-4B7B-BC01-27FE1BFD15E3}">
      <dgm:prSet/>
      <dgm:spPr/>
      <dgm:t>
        <a:bodyPr/>
        <a:lstStyle/>
        <a:p>
          <a:r>
            <a:rPr lang="en-GB" b="1"/>
            <a:t>is it relevant to the 'Sign off Hours' process?</a:t>
          </a:r>
        </a:p>
      </dgm:t>
    </dgm:pt>
    <dgm:pt modelId="{0719E9BC-1EC4-489B-B388-C0E2D838AD28}" type="parTrans" cxnId="{C92D3829-5EA9-4B2D-B3F0-C5A94AD0E690}">
      <dgm:prSet/>
      <dgm:spPr/>
      <dgm:t>
        <a:bodyPr/>
        <a:lstStyle/>
        <a:p>
          <a:endParaRPr lang="en-GB"/>
        </a:p>
      </dgm:t>
    </dgm:pt>
    <dgm:pt modelId="{5CD57D49-5232-4162-820F-61950CD049C8}" type="sibTrans" cxnId="{C92D3829-5EA9-4B2D-B3F0-C5A94AD0E690}">
      <dgm:prSet/>
      <dgm:spPr/>
      <dgm:t>
        <a:bodyPr/>
        <a:lstStyle/>
        <a:p>
          <a:endParaRPr lang="en-GB"/>
        </a:p>
      </dgm:t>
    </dgm:pt>
    <dgm:pt modelId="{81437062-A937-4AD0-8C58-3B33DADAFC7D}" type="pres">
      <dgm:prSet presAssocID="{EC353823-9717-4AA9-BD35-554CF01300EB}" presName="linearFlow" presStyleCnt="0">
        <dgm:presLayoutVars>
          <dgm:resizeHandles val="exact"/>
        </dgm:presLayoutVars>
      </dgm:prSet>
      <dgm:spPr/>
    </dgm:pt>
    <dgm:pt modelId="{01484BC1-93A3-4550-ACEB-74F6E0AA6E4F}" type="pres">
      <dgm:prSet presAssocID="{F3552E38-930E-4DED-AB98-23F911561EC3}" presName="node" presStyleLbl="node1" presStyleIdx="0" presStyleCnt="6" custScaleX="77884" custScaleY="83082">
        <dgm:presLayoutVars>
          <dgm:bulletEnabled val="1"/>
        </dgm:presLayoutVars>
      </dgm:prSet>
      <dgm:spPr/>
      <dgm:t>
        <a:bodyPr/>
        <a:lstStyle/>
        <a:p>
          <a:endParaRPr lang="en-US"/>
        </a:p>
      </dgm:t>
    </dgm:pt>
    <dgm:pt modelId="{9406B722-E946-4172-ADDF-60BDA55B9ED2}" type="pres">
      <dgm:prSet presAssocID="{3E8A0BB2-E2F6-4A65-ADFB-52E7222523A9}" presName="sibTrans" presStyleLbl="sibTrans2D1" presStyleIdx="0" presStyleCnt="5"/>
      <dgm:spPr/>
      <dgm:t>
        <a:bodyPr/>
        <a:lstStyle/>
        <a:p>
          <a:endParaRPr lang="en-US"/>
        </a:p>
      </dgm:t>
    </dgm:pt>
    <dgm:pt modelId="{F05F574E-5EDD-40BE-A9F0-FEBA947FDCAB}" type="pres">
      <dgm:prSet presAssocID="{3E8A0BB2-E2F6-4A65-ADFB-52E7222523A9}" presName="connectorText" presStyleLbl="sibTrans2D1" presStyleIdx="0" presStyleCnt="5"/>
      <dgm:spPr/>
      <dgm:t>
        <a:bodyPr/>
        <a:lstStyle/>
        <a:p>
          <a:endParaRPr lang="en-US"/>
        </a:p>
      </dgm:t>
    </dgm:pt>
    <dgm:pt modelId="{3371A425-8095-4968-9826-69A2B5D680B3}" type="pres">
      <dgm:prSet presAssocID="{5E911D01-7B89-4FB2-964F-074160A5F4CC}" presName="node" presStyleLbl="node1" presStyleIdx="1" presStyleCnt="6" custScaleX="77884">
        <dgm:presLayoutVars>
          <dgm:bulletEnabled val="1"/>
        </dgm:presLayoutVars>
      </dgm:prSet>
      <dgm:spPr/>
      <dgm:t>
        <a:bodyPr/>
        <a:lstStyle/>
        <a:p>
          <a:endParaRPr lang="en-US"/>
        </a:p>
      </dgm:t>
    </dgm:pt>
    <dgm:pt modelId="{487950C0-D95A-4002-A78B-1BDA1FB5DDA7}" type="pres">
      <dgm:prSet presAssocID="{D7B00A5F-419A-4619-85A0-17FEEEDFBAD7}" presName="sibTrans" presStyleLbl="sibTrans2D1" presStyleIdx="1" presStyleCnt="5"/>
      <dgm:spPr/>
      <dgm:t>
        <a:bodyPr/>
        <a:lstStyle/>
        <a:p>
          <a:endParaRPr lang="en-US"/>
        </a:p>
      </dgm:t>
    </dgm:pt>
    <dgm:pt modelId="{5309E58F-AE00-4E0E-9472-785D5989BDC7}" type="pres">
      <dgm:prSet presAssocID="{D7B00A5F-419A-4619-85A0-17FEEEDFBAD7}" presName="connectorText" presStyleLbl="sibTrans2D1" presStyleIdx="1" presStyleCnt="5"/>
      <dgm:spPr/>
      <dgm:t>
        <a:bodyPr/>
        <a:lstStyle/>
        <a:p>
          <a:endParaRPr lang="en-US"/>
        </a:p>
      </dgm:t>
    </dgm:pt>
    <dgm:pt modelId="{4504D619-9409-4DD7-B020-245C9D59A072}" type="pres">
      <dgm:prSet presAssocID="{36315BFB-4A5B-48F0-B9D4-89E33B384E92}" presName="node" presStyleLbl="node1" presStyleIdx="2" presStyleCnt="6" custScaleX="77884" custScaleY="81183">
        <dgm:presLayoutVars>
          <dgm:bulletEnabled val="1"/>
        </dgm:presLayoutVars>
      </dgm:prSet>
      <dgm:spPr/>
      <dgm:t>
        <a:bodyPr/>
        <a:lstStyle/>
        <a:p>
          <a:endParaRPr lang="en-US"/>
        </a:p>
      </dgm:t>
    </dgm:pt>
    <dgm:pt modelId="{B8FE0752-916B-4AA4-9CDF-7B3B7A16D611}" type="pres">
      <dgm:prSet presAssocID="{0A838028-2BD4-4FB7-8C7C-08FAACE6C3EF}" presName="sibTrans" presStyleLbl="sibTrans2D1" presStyleIdx="2" presStyleCnt="5"/>
      <dgm:spPr/>
      <dgm:t>
        <a:bodyPr/>
        <a:lstStyle/>
        <a:p>
          <a:endParaRPr lang="en-US"/>
        </a:p>
      </dgm:t>
    </dgm:pt>
    <dgm:pt modelId="{E73E9037-9C81-4D6F-9705-865A8E140148}" type="pres">
      <dgm:prSet presAssocID="{0A838028-2BD4-4FB7-8C7C-08FAACE6C3EF}" presName="connectorText" presStyleLbl="sibTrans2D1" presStyleIdx="2" presStyleCnt="5"/>
      <dgm:spPr/>
      <dgm:t>
        <a:bodyPr/>
        <a:lstStyle/>
        <a:p>
          <a:endParaRPr lang="en-US"/>
        </a:p>
      </dgm:t>
    </dgm:pt>
    <dgm:pt modelId="{E566ED24-6903-4DCC-A2D0-3652D3ECFE46}" type="pres">
      <dgm:prSet presAssocID="{96E8943F-4176-4E26-9D94-98DA6B198CC3}" presName="node" presStyleLbl="node1" presStyleIdx="3" presStyleCnt="6" custScaleX="77884" custScaleY="79137">
        <dgm:presLayoutVars>
          <dgm:bulletEnabled val="1"/>
        </dgm:presLayoutVars>
      </dgm:prSet>
      <dgm:spPr/>
      <dgm:t>
        <a:bodyPr/>
        <a:lstStyle/>
        <a:p>
          <a:endParaRPr lang="en-US"/>
        </a:p>
      </dgm:t>
    </dgm:pt>
    <dgm:pt modelId="{8104025E-7BB2-4B1B-9C52-14096F540CCB}" type="pres">
      <dgm:prSet presAssocID="{BB1C9934-9AC0-4D9C-A67A-228DF8D60456}" presName="sibTrans" presStyleLbl="sibTrans2D1" presStyleIdx="3" presStyleCnt="5"/>
      <dgm:spPr/>
      <dgm:t>
        <a:bodyPr/>
        <a:lstStyle/>
        <a:p>
          <a:endParaRPr lang="en-US"/>
        </a:p>
      </dgm:t>
    </dgm:pt>
    <dgm:pt modelId="{2574BFE0-EC60-41BB-AE27-698374691130}" type="pres">
      <dgm:prSet presAssocID="{BB1C9934-9AC0-4D9C-A67A-228DF8D60456}" presName="connectorText" presStyleLbl="sibTrans2D1" presStyleIdx="3" presStyleCnt="5"/>
      <dgm:spPr/>
      <dgm:t>
        <a:bodyPr/>
        <a:lstStyle/>
        <a:p>
          <a:endParaRPr lang="en-US"/>
        </a:p>
      </dgm:t>
    </dgm:pt>
    <dgm:pt modelId="{7B54532D-3C99-4F11-A9A0-72109B9964E6}" type="pres">
      <dgm:prSet presAssocID="{FD5BA3FA-334D-480F-B82C-F5A78CDC4668}" presName="node" presStyleLbl="node1" presStyleIdx="4" presStyleCnt="6" custScaleX="77884" custScaleY="76902">
        <dgm:presLayoutVars>
          <dgm:bulletEnabled val="1"/>
        </dgm:presLayoutVars>
      </dgm:prSet>
      <dgm:spPr/>
      <dgm:t>
        <a:bodyPr/>
        <a:lstStyle/>
        <a:p>
          <a:endParaRPr lang="en-US"/>
        </a:p>
      </dgm:t>
    </dgm:pt>
    <dgm:pt modelId="{09E4F6BA-24DD-4AD5-9772-1CB86745C326}" type="pres">
      <dgm:prSet presAssocID="{D3ED4D57-4280-48F5-B45F-1158065E7B4C}" presName="sibTrans" presStyleLbl="sibTrans2D1" presStyleIdx="4" presStyleCnt="5"/>
      <dgm:spPr/>
      <dgm:t>
        <a:bodyPr/>
        <a:lstStyle/>
        <a:p>
          <a:endParaRPr lang="en-US"/>
        </a:p>
      </dgm:t>
    </dgm:pt>
    <dgm:pt modelId="{124C6B27-C110-4780-B24E-27FC22337C79}" type="pres">
      <dgm:prSet presAssocID="{D3ED4D57-4280-48F5-B45F-1158065E7B4C}" presName="connectorText" presStyleLbl="sibTrans2D1" presStyleIdx="4" presStyleCnt="5"/>
      <dgm:spPr/>
      <dgm:t>
        <a:bodyPr/>
        <a:lstStyle/>
        <a:p>
          <a:endParaRPr lang="en-US"/>
        </a:p>
      </dgm:t>
    </dgm:pt>
    <dgm:pt modelId="{598CA466-454B-437E-B233-B877531A9813}" type="pres">
      <dgm:prSet presAssocID="{5AC60901-C803-4B7B-BC01-27FE1BFD15E3}" presName="node" presStyleLbl="node1" presStyleIdx="5" presStyleCnt="6" custScaleX="77881" custScaleY="74245">
        <dgm:presLayoutVars>
          <dgm:bulletEnabled val="1"/>
        </dgm:presLayoutVars>
      </dgm:prSet>
      <dgm:spPr/>
      <dgm:t>
        <a:bodyPr/>
        <a:lstStyle/>
        <a:p>
          <a:endParaRPr lang="en-US"/>
        </a:p>
      </dgm:t>
    </dgm:pt>
  </dgm:ptLst>
  <dgm:cxnLst>
    <dgm:cxn modelId="{A0761EE0-1308-433B-AB45-16E20744951E}" type="presOf" srcId="{D7B00A5F-419A-4619-85A0-17FEEEDFBAD7}" destId="{487950C0-D95A-4002-A78B-1BDA1FB5DDA7}" srcOrd="0" destOrd="0" presId="urn:microsoft.com/office/officeart/2005/8/layout/process2"/>
    <dgm:cxn modelId="{ACEDA2F3-E72F-4F85-A37A-77F2B2E261FF}" type="presOf" srcId="{F3552E38-930E-4DED-AB98-23F911561EC3}" destId="{01484BC1-93A3-4550-ACEB-74F6E0AA6E4F}" srcOrd="0" destOrd="0" presId="urn:microsoft.com/office/officeart/2005/8/layout/process2"/>
    <dgm:cxn modelId="{E07E1358-CDDC-42CF-9D20-9E53ADFD6E84}" type="presOf" srcId="{5AC60901-C803-4B7B-BC01-27FE1BFD15E3}" destId="{598CA466-454B-437E-B233-B877531A9813}" srcOrd="0" destOrd="0" presId="urn:microsoft.com/office/officeart/2005/8/layout/process2"/>
    <dgm:cxn modelId="{20E2EC6B-1043-48F2-BB4A-189940E7E22C}" type="presOf" srcId="{EC353823-9717-4AA9-BD35-554CF01300EB}" destId="{81437062-A937-4AD0-8C58-3B33DADAFC7D}" srcOrd="0" destOrd="0" presId="urn:microsoft.com/office/officeart/2005/8/layout/process2"/>
    <dgm:cxn modelId="{A8D07C48-2489-43F6-9568-1F3DB468427E}" type="presOf" srcId="{36315BFB-4A5B-48F0-B9D4-89E33B384E92}" destId="{4504D619-9409-4DD7-B020-245C9D59A072}" srcOrd="0" destOrd="0" presId="urn:microsoft.com/office/officeart/2005/8/layout/process2"/>
    <dgm:cxn modelId="{485A9AA3-B19A-4DA0-830A-2CC7CF486971}" type="presOf" srcId="{D7B00A5F-419A-4619-85A0-17FEEEDFBAD7}" destId="{5309E58F-AE00-4E0E-9472-785D5989BDC7}" srcOrd="1" destOrd="0" presId="urn:microsoft.com/office/officeart/2005/8/layout/process2"/>
    <dgm:cxn modelId="{8F81CD88-5CC7-4957-B178-487A5FD55ACA}" srcId="{EC353823-9717-4AA9-BD35-554CF01300EB}" destId="{36315BFB-4A5B-48F0-B9D4-89E33B384E92}" srcOrd="2" destOrd="0" parTransId="{98645F0F-FC17-4C53-997A-E56F1D5FA48B}" sibTransId="{0A838028-2BD4-4FB7-8C7C-08FAACE6C3EF}"/>
    <dgm:cxn modelId="{609BDAEF-C749-46BE-874F-1E50653C0838}" type="presOf" srcId="{96E8943F-4176-4E26-9D94-98DA6B198CC3}" destId="{E566ED24-6903-4DCC-A2D0-3652D3ECFE46}" srcOrd="0" destOrd="0" presId="urn:microsoft.com/office/officeart/2005/8/layout/process2"/>
    <dgm:cxn modelId="{4E83661D-35FD-4E87-B07A-8DC98E6F2DB5}" type="presOf" srcId="{D3ED4D57-4280-48F5-B45F-1158065E7B4C}" destId="{09E4F6BA-24DD-4AD5-9772-1CB86745C326}" srcOrd="0" destOrd="0" presId="urn:microsoft.com/office/officeart/2005/8/layout/process2"/>
    <dgm:cxn modelId="{9B821D39-3171-4ED8-822D-2C799378AA7E}" type="presOf" srcId="{3E8A0BB2-E2F6-4A65-ADFB-52E7222523A9}" destId="{F05F574E-5EDD-40BE-A9F0-FEBA947FDCAB}" srcOrd="1" destOrd="0" presId="urn:microsoft.com/office/officeart/2005/8/layout/process2"/>
    <dgm:cxn modelId="{D522346F-D368-4311-ABC7-EBB209A377D2}" type="presOf" srcId="{FD5BA3FA-334D-480F-B82C-F5A78CDC4668}" destId="{7B54532D-3C99-4F11-A9A0-72109B9964E6}" srcOrd="0" destOrd="0" presId="urn:microsoft.com/office/officeart/2005/8/layout/process2"/>
    <dgm:cxn modelId="{FE0FA024-12F5-4169-9043-542FDCE930E9}" type="presOf" srcId="{0A838028-2BD4-4FB7-8C7C-08FAACE6C3EF}" destId="{B8FE0752-916B-4AA4-9CDF-7B3B7A16D611}" srcOrd="0" destOrd="0" presId="urn:microsoft.com/office/officeart/2005/8/layout/process2"/>
    <dgm:cxn modelId="{98D3B3D9-E5D0-4B7F-AF67-870DD8DA6719}" type="presOf" srcId="{BB1C9934-9AC0-4D9C-A67A-228DF8D60456}" destId="{8104025E-7BB2-4B1B-9C52-14096F540CCB}" srcOrd="0" destOrd="0" presId="urn:microsoft.com/office/officeart/2005/8/layout/process2"/>
    <dgm:cxn modelId="{F758EDFB-37AE-4384-942C-E98D5CB6C93E}" srcId="{EC353823-9717-4AA9-BD35-554CF01300EB}" destId="{5E911D01-7B89-4FB2-964F-074160A5F4CC}" srcOrd="1" destOrd="0" parTransId="{45583325-D0CC-4E89-A822-94858EFC64F0}" sibTransId="{D7B00A5F-419A-4619-85A0-17FEEEDFBAD7}"/>
    <dgm:cxn modelId="{C92D3829-5EA9-4B2D-B3F0-C5A94AD0E690}" srcId="{EC353823-9717-4AA9-BD35-554CF01300EB}" destId="{5AC60901-C803-4B7B-BC01-27FE1BFD15E3}" srcOrd="5" destOrd="0" parTransId="{0719E9BC-1EC4-489B-B388-C0E2D838AD28}" sibTransId="{5CD57D49-5232-4162-820F-61950CD049C8}"/>
    <dgm:cxn modelId="{6B379C1C-69D8-411B-A2C9-F899777C3D76}" type="presOf" srcId="{D3ED4D57-4280-48F5-B45F-1158065E7B4C}" destId="{124C6B27-C110-4780-B24E-27FC22337C79}" srcOrd="1" destOrd="0" presId="urn:microsoft.com/office/officeart/2005/8/layout/process2"/>
    <dgm:cxn modelId="{7B7D42CF-4B34-4DD5-BA8F-BF31BEAFA8A3}" type="presOf" srcId="{5E911D01-7B89-4FB2-964F-074160A5F4CC}" destId="{3371A425-8095-4968-9826-69A2B5D680B3}" srcOrd="0" destOrd="0" presId="urn:microsoft.com/office/officeart/2005/8/layout/process2"/>
    <dgm:cxn modelId="{D90A5CA1-F46E-4B4B-9230-33B25FA05AF4}" srcId="{EC353823-9717-4AA9-BD35-554CF01300EB}" destId="{FD5BA3FA-334D-480F-B82C-F5A78CDC4668}" srcOrd="4" destOrd="0" parTransId="{2D252B95-9772-4327-A03D-857D2B309461}" sibTransId="{D3ED4D57-4280-48F5-B45F-1158065E7B4C}"/>
    <dgm:cxn modelId="{ECAFE9F3-8CD5-4040-9089-434CBC43E1AB}" type="presOf" srcId="{3E8A0BB2-E2F6-4A65-ADFB-52E7222523A9}" destId="{9406B722-E946-4172-ADDF-60BDA55B9ED2}" srcOrd="0" destOrd="0" presId="urn:microsoft.com/office/officeart/2005/8/layout/process2"/>
    <dgm:cxn modelId="{015624AF-791B-405A-AB74-D1972075D0C5}" type="presOf" srcId="{0A838028-2BD4-4FB7-8C7C-08FAACE6C3EF}" destId="{E73E9037-9C81-4D6F-9705-865A8E140148}" srcOrd="1" destOrd="0" presId="urn:microsoft.com/office/officeart/2005/8/layout/process2"/>
    <dgm:cxn modelId="{38BBFDCC-5639-4DA2-A661-E66907683058}" srcId="{EC353823-9717-4AA9-BD35-554CF01300EB}" destId="{96E8943F-4176-4E26-9D94-98DA6B198CC3}" srcOrd="3" destOrd="0" parTransId="{0CD4E3C9-EB27-4BD0-8830-8DA3F3194874}" sibTransId="{BB1C9934-9AC0-4D9C-A67A-228DF8D60456}"/>
    <dgm:cxn modelId="{84F835EF-754F-4170-BAF4-8641579B0D52}" type="presOf" srcId="{BB1C9934-9AC0-4D9C-A67A-228DF8D60456}" destId="{2574BFE0-EC60-41BB-AE27-698374691130}" srcOrd="1" destOrd="0" presId="urn:microsoft.com/office/officeart/2005/8/layout/process2"/>
    <dgm:cxn modelId="{690DCE40-D172-4F9E-AA54-B1342751E4DA}" srcId="{EC353823-9717-4AA9-BD35-554CF01300EB}" destId="{F3552E38-930E-4DED-AB98-23F911561EC3}" srcOrd="0" destOrd="0" parTransId="{1E0894A1-60FF-4ACB-90A7-ADD3F95E29A5}" sibTransId="{3E8A0BB2-E2F6-4A65-ADFB-52E7222523A9}"/>
    <dgm:cxn modelId="{A29743B3-5EB7-4DD5-99CF-49CD01AB98CC}" type="presParOf" srcId="{81437062-A937-4AD0-8C58-3B33DADAFC7D}" destId="{01484BC1-93A3-4550-ACEB-74F6E0AA6E4F}" srcOrd="0" destOrd="0" presId="urn:microsoft.com/office/officeart/2005/8/layout/process2"/>
    <dgm:cxn modelId="{C6DF6F3B-1013-4F6F-AA37-18298FAC92D4}" type="presParOf" srcId="{81437062-A937-4AD0-8C58-3B33DADAFC7D}" destId="{9406B722-E946-4172-ADDF-60BDA55B9ED2}" srcOrd="1" destOrd="0" presId="urn:microsoft.com/office/officeart/2005/8/layout/process2"/>
    <dgm:cxn modelId="{53D9CFDA-35B6-4486-A572-2EB50ED8FC18}" type="presParOf" srcId="{9406B722-E946-4172-ADDF-60BDA55B9ED2}" destId="{F05F574E-5EDD-40BE-A9F0-FEBA947FDCAB}" srcOrd="0" destOrd="0" presId="urn:microsoft.com/office/officeart/2005/8/layout/process2"/>
    <dgm:cxn modelId="{BF85ECB4-4C9E-4004-A590-48C9119FD2E7}" type="presParOf" srcId="{81437062-A937-4AD0-8C58-3B33DADAFC7D}" destId="{3371A425-8095-4968-9826-69A2B5D680B3}" srcOrd="2" destOrd="0" presId="urn:microsoft.com/office/officeart/2005/8/layout/process2"/>
    <dgm:cxn modelId="{D7EA8E88-AD49-4FB6-AE3A-1CE3F36B68FA}" type="presParOf" srcId="{81437062-A937-4AD0-8C58-3B33DADAFC7D}" destId="{487950C0-D95A-4002-A78B-1BDA1FB5DDA7}" srcOrd="3" destOrd="0" presId="urn:microsoft.com/office/officeart/2005/8/layout/process2"/>
    <dgm:cxn modelId="{E0E93877-BB66-4E5B-B81F-4C3512BF56ED}" type="presParOf" srcId="{487950C0-D95A-4002-A78B-1BDA1FB5DDA7}" destId="{5309E58F-AE00-4E0E-9472-785D5989BDC7}" srcOrd="0" destOrd="0" presId="urn:microsoft.com/office/officeart/2005/8/layout/process2"/>
    <dgm:cxn modelId="{AAD56675-F07E-4E4A-B3D8-46332A7C00AA}" type="presParOf" srcId="{81437062-A937-4AD0-8C58-3B33DADAFC7D}" destId="{4504D619-9409-4DD7-B020-245C9D59A072}" srcOrd="4" destOrd="0" presId="urn:microsoft.com/office/officeart/2005/8/layout/process2"/>
    <dgm:cxn modelId="{11E8E3F4-4AD0-42D5-89B4-C80D9F243C53}" type="presParOf" srcId="{81437062-A937-4AD0-8C58-3B33DADAFC7D}" destId="{B8FE0752-916B-4AA4-9CDF-7B3B7A16D611}" srcOrd="5" destOrd="0" presId="urn:microsoft.com/office/officeart/2005/8/layout/process2"/>
    <dgm:cxn modelId="{5B7E3C0C-6AFE-4459-855C-D77FC5BACFDD}" type="presParOf" srcId="{B8FE0752-916B-4AA4-9CDF-7B3B7A16D611}" destId="{E73E9037-9C81-4D6F-9705-865A8E140148}" srcOrd="0" destOrd="0" presId="urn:microsoft.com/office/officeart/2005/8/layout/process2"/>
    <dgm:cxn modelId="{0683C9A7-A37A-494A-AA77-6A604F088162}" type="presParOf" srcId="{81437062-A937-4AD0-8C58-3B33DADAFC7D}" destId="{E566ED24-6903-4DCC-A2D0-3652D3ECFE46}" srcOrd="6" destOrd="0" presId="urn:microsoft.com/office/officeart/2005/8/layout/process2"/>
    <dgm:cxn modelId="{C8C099F2-5013-4FBD-B1BD-E35CADF10864}" type="presParOf" srcId="{81437062-A937-4AD0-8C58-3B33DADAFC7D}" destId="{8104025E-7BB2-4B1B-9C52-14096F540CCB}" srcOrd="7" destOrd="0" presId="urn:microsoft.com/office/officeart/2005/8/layout/process2"/>
    <dgm:cxn modelId="{9B8F5896-ADAB-4232-AD6D-DCB068ACF8FF}" type="presParOf" srcId="{8104025E-7BB2-4B1B-9C52-14096F540CCB}" destId="{2574BFE0-EC60-41BB-AE27-698374691130}" srcOrd="0" destOrd="0" presId="urn:microsoft.com/office/officeart/2005/8/layout/process2"/>
    <dgm:cxn modelId="{2594F2F0-057F-4B32-9F86-8244B43BF454}" type="presParOf" srcId="{81437062-A937-4AD0-8C58-3B33DADAFC7D}" destId="{7B54532D-3C99-4F11-A9A0-72109B9964E6}" srcOrd="8" destOrd="0" presId="urn:microsoft.com/office/officeart/2005/8/layout/process2"/>
    <dgm:cxn modelId="{AED76B9F-E741-4CFA-B9A5-6312262E389B}" type="presParOf" srcId="{81437062-A937-4AD0-8C58-3B33DADAFC7D}" destId="{09E4F6BA-24DD-4AD5-9772-1CB86745C326}" srcOrd="9" destOrd="0" presId="urn:microsoft.com/office/officeart/2005/8/layout/process2"/>
    <dgm:cxn modelId="{A6FAB14D-DAF0-4CDC-93F8-2BF6779408B3}" type="presParOf" srcId="{09E4F6BA-24DD-4AD5-9772-1CB86745C326}" destId="{124C6B27-C110-4780-B24E-27FC22337C79}" srcOrd="0" destOrd="0" presId="urn:microsoft.com/office/officeart/2005/8/layout/process2"/>
    <dgm:cxn modelId="{44E84E0C-BC7E-474D-85BB-2B4A678616CB}" type="presParOf" srcId="{81437062-A937-4AD0-8C58-3B33DADAFC7D}" destId="{598CA466-454B-437E-B233-B877531A9813}" srcOrd="10" destOrd="0" presId="urn:microsoft.com/office/officeart/2005/8/layout/process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484BC1-93A3-4550-ACEB-74F6E0AA6E4F}">
      <dsp:nvSpPr>
        <dsp:cNvPr id="0" name=""/>
        <dsp:cNvSpPr/>
      </dsp:nvSpPr>
      <dsp:spPr>
        <a:xfrm>
          <a:off x="598773" y="11374"/>
          <a:ext cx="1601619" cy="857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type of Pay Code? </a:t>
          </a:r>
        </a:p>
        <a:p>
          <a:pPr lvl="0" algn="ctr" defTabSz="400050">
            <a:lnSpc>
              <a:spcPct val="90000"/>
            </a:lnSpc>
            <a:spcBef>
              <a:spcPct val="0"/>
            </a:spcBef>
            <a:spcAft>
              <a:spcPct val="35000"/>
            </a:spcAft>
          </a:pPr>
          <a:r>
            <a:rPr lang="en-GB" sz="900" b="0" kern="1200"/>
            <a:t>'Leave &amp; Absence' or Timesheets</a:t>
          </a:r>
        </a:p>
      </dsp:txBody>
      <dsp:txXfrm>
        <a:off x="623887" y="36488"/>
        <a:ext cx="1551391" cy="807223"/>
      </dsp:txXfrm>
    </dsp:sp>
    <dsp:sp modelId="{9406B722-E946-4172-ADDF-60BDA55B9ED2}">
      <dsp:nvSpPr>
        <dsp:cNvPr id="0" name=""/>
        <dsp:cNvSpPr/>
      </dsp:nvSpPr>
      <dsp:spPr>
        <a:xfrm rot="5380633">
          <a:off x="1193730" y="893123"/>
          <a:ext cx="419689" cy="510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249925" y="938770"/>
        <a:ext cx="306590" cy="293782"/>
      </dsp:txXfrm>
    </dsp:sp>
    <dsp:sp modelId="{3371A425-8095-4968-9826-69A2B5D680B3}">
      <dsp:nvSpPr>
        <dsp:cNvPr id="0" name=""/>
        <dsp:cNvSpPr/>
      </dsp:nvSpPr>
      <dsp:spPr>
        <a:xfrm>
          <a:off x="606667" y="1428402"/>
          <a:ext cx="1601619" cy="825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functionality is required? </a:t>
          </a:r>
        </a:p>
        <a:p>
          <a:pPr lvl="0" algn="ctr" defTabSz="400050">
            <a:lnSpc>
              <a:spcPct val="90000"/>
            </a:lnSpc>
            <a:spcBef>
              <a:spcPct val="0"/>
            </a:spcBef>
            <a:spcAft>
              <a:spcPct val="35000"/>
            </a:spcAft>
          </a:pPr>
          <a:r>
            <a:rPr lang="en-GB" sz="900" kern="1200"/>
            <a:t>(e.g. is it a code that employees can request, should it updtededuct from a balance) </a:t>
          </a:r>
        </a:p>
      </dsp:txBody>
      <dsp:txXfrm>
        <a:off x="630854" y="1452589"/>
        <a:ext cx="1553245" cy="777442"/>
      </dsp:txXfrm>
    </dsp:sp>
    <dsp:sp modelId="{487950C0-D95A-4002-A78B-1BDA1FB5DDA7}">
      <dsp:nvSpPr>
        <dsp:cNvPr id="0" name=""/>
        <dsp:cNvSpPr/>
      </dsp:nvSpPr>
      <dsp:spPr>
        <a:xfrm rot="5400000">
          <a:off x="1194568" y="2282606"/>
          <a:ext cx="425818" cy="510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254183" y="2325188"/>
        <a:ext cx="306590" cy="298073"/>
      </dsp:txXfrm>
    </dsp:sp>
    <dsp:sp modelId="{4504D619-9409-4DD7-B020-245C9D59A072}">
      <dsp:nvSpPr>
        <dsp:cNvPr id="0" name=""/>
        <dsp:cNvSpPr/>
      </dsp:nvSpPr>
      <dsp:spPr>
        <a:xfrm>
          <a:off x="606667" y="2821977"/>
          <a:ext cx="1601619" cy="706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How should the code display to colleagues?</a:t>
          </a:r>
        </a:p>
      </dsp:txBody>
      <dsp:txXfrm>
        <a:off x="627353" y="2842663"/>
        <a:ext cx="1560247" cy="664896"/>
      </dsp:txXfrm>
    </dsp:sp>
    <dsp:sp modelId="{B8FE0752-916B-4AA4-9CDF-7B3B7A16D611}">
      <dsp:nvSpPr>
        <dsp:cNvPr id="0" name=""/>
        <dsp:cNvSpPr/>
      </dsp:nvSpPr>
      <dsp:spPr>
        <a:xfrm rot="5400000">
          <a:off x="1194568" y="3556634"/>
          <a:ext cx="425818" cy="510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254183" y="3599216"/>
        <a:ext cx="306590" cy="298073"/>
      </dsp:txXfrm>
    </dsp:sp>
    <dsp:sp modelId="{E566ED24-6903-4DCC-A2D0-3652D3ECFE46}">
      <dsp:nvSpPr>
        <dsp:cNvPr id="0" name=""/>
        <dsp:cNvSpPr/>
      </dsp:nvSpPr>
      <dsp:spPr>
        <a:xfrm>
          <a:off x="606667" y="4096004"/>
          <a:ext cx="1601619" cy="7280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Does it require a reason?</a:t>
          </a:r>
        </a:p>
      </dsp:txBody>
      <dsp:txXfrm>
        <a:off x="627990" y="4117327"/>
        <a:ext cx="1558973" cy="685390"/>
      </dsp:txXfrm>
    </dsp:sp>
    <dsp:sp modelId="{8104025E-7BB2-4B1B-9C52-14096F540CCB}">
      <dsp:nvSpPr>
        <dsp:cNvPr id="0" name=""/>
        <dsp:cNvSpPr/>
      </dsp:nvSpPr>
      <dsp:spPr>
        <a:xfrm rot="5400000">
          <a:off x="1194568" y="4852429"/>
          <a:ext cx="425818" cy="510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254183" y="4895011"/>
        <a:ext cx="306590" cy="298073"/>
      </dsp:txXfrm>
    </dsp:sp>
    <dsp:sp modelId="{7B54532D-3C99-4F11-A9A0-72109B9964E6}">
      <dsp:nvSpPr>
        <dsp:cNvPr id="0" name=""/>
        <dsp:cNvSpPr/>
      </dsp:nvSpPr>
      <dsp:spPr>
        <a:xfrm>
          <a:off x="606667" y="5391800"/>
          <a:ext cx="1601619" cy="7548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Which appointments is it relevant to?</a:t>
          </a:r>
        </a:p>
      </dsp:txBody>
      <dsp:txXfrm>
        <a:off x="628775" y="5413908"/>
        <a:ext cx="1557403" cy="710607"/>
      </dsp:txXfrm>
    </dsp:sp>
    <dsp:sp modelId="{09E4F6BA-24DD-4AD5-9772-1CB86745C326}">
      <dsp:nvSpPr>
        <dsp:cNvPr id="0" name=""/>
        <dsp:cNvSpPr/>
      </dsp:nvSpPr>
      <dsp:spPr>
        <a:xfrm rot="5400000">
          <a:off x="1194568" y="6175011"/>
          <a:ext cx="425818" cy="510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254183" y="6217593"/>
        <a:ext cx="306590" cy="298073"/>
      </dsp:txXfrm>
    </dsp:sp>
    <dsp:sp modelId="{598CA466-454B-437E-B233-B877531A9813}">
      <dsp:nvSpPr>
        <dsp:cNvPr id="0" name=""/>
        <dsp:cNvSpPr/>
      </dsp:nvSpPr>
      <dsp:spPr>
        <a:xfrm>
          <a:off x="606667" y="6714382"/>
          <a:ext cx="1601619" cy="67682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is it relevant to the 'Sign off Hours' process?</a:t>
          </a:r>
        </a:p>
      </dsp:txBody>
      <dsp:txXfrm>
        <a:off x="626490" y="6734205"/>
        <a:ext cx="1561973" cy="6371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484BC1-93A3-4550-ACEB-74F6E0AA6E4F}">
      <dsp:nvSpPr>
        <dsp:cNvPr id="0" name=""/>
        <dsp:cNvSpPr/>
      </dsp:nvSpPr>
      <dsp:spPr>
        <a:xfrm>
          <a:off x="714995" y="5108"/>
          <a:ext cx="1511992" cy="8554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type of Pay Code? </a:t>
          </a:r>
        </a:p>
        <a:p>
          <a:pPr lvl="0" algn="ctr" defTabSz="400050">
            <a:lnSpc>
              <a:spcPct val="90000"/>
            </a:lnSpc>
            <a:spcBef>
              <a:spcPct val="0"/>
            </a:spcBef>
            <a:spcAft>
              <a:spcPct val="35000"/>
            </a:spcAft>
          </a:pPr>
          <a:r>
            <a:rPr lang="en-GB" sz="900" b="0" kern="1200"/>
            <a:t>'Leave &amp; Absence' or Timesheets</a:t>
          </a:r>
        </a:p>
      </dsp:txBody>
      <dsp:txXfrm>
        <a:off x="740050" y="30163"/>
        <a:ext cx="1461882" cy="805329"/>
      </dsp:txXfrm>
    </dsp:sp>
    <dsp:sp modelId="{9406B722-E946-4172-ADDF-60BDA55B9ED2}">
      <dsp:nvSpPr>
        <dsp:cNvPr id="0" name=""/>
        <dsp:cNvSpPr/>
      </dsp:nvSpPr>
      <dsp:spPr>
        <a:xfrm rot="5400000">
          <a:off x="1291150" y="884526"/>
          <a:ext cx="359682" cy="4316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1507" y="920494"/>
        <a:ext cx="258970" cy="251777"/>
      </dsp:txXfrm>
    </dsp:sp>
    <dsp:sp modelId="{3371A425-8095-4968-9826-69A2B5D680B3}">
      <dsp:nvSpPr>
        <dsp:cNvPr id="0" name=""/>
        <dsp:cNvSpPr/>
      </dsp:nvSpPr>
      <dsp:spPr>
        <a:xfrm>
          <a:off x="714995" y="1340124"/>
          <a:ext cx="1511992" cy="9591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functionality is required? </a:t>
          </a:r>
        </a:p>
        <a:p>
          <a:pPr lvl="0" algn="ctr" defTabSz="400050">
            <a:lnSpc>
              <a:spcPct val="90000"/>
            </a:lnSpc>
            <a:spcBef>
              <a:spcPct val="0"/>
            </a:spcBef>
            <a:spcAft>
              <a:spcPct val="35000"/>
            </a:spcAft>
          </a:pPr>
          <a:r>
            <a:rPr lang="en-GB" sz="900" kern="1200"/>
            <a:t>(e.g. is it a code that employees can request, should it updtededuct from a balance) </a:t>
          </a:r>
        </a:p>
      </dsp:txBody>
      <dsp:txXfrm>
        <a:off x="743088" y="1368217"/>
        <a:ext cx="1455806" cy="902966"/>
      </dsp:txXfrm>
    </dsp:sp>
    <dsp:sp modelId="{487950C0-D95A-4002-A78B-1BDA1FB5DDA7}">
      <dsp:nvSpPr>
        <dsp:cNvPr id="0" name=""/>
        <dsp:cNvSpPr/>
      </dsp:nvSpPr>
      <dsp:spPr>
        <a:xfrm rot="5400000">
          <a:off x="1291150" y="2323255"/>
          <a:ext cx="359682" cy="4316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1507" y="2359223"/>
        <a:ext cx="258970" cy="251777"/>
      </dsp:txXfrm>
    </dsp:sp>
    <dsp:sp modelId="{4504D619-9409-4DD7-B020-245C9D59A072}">
      <dsp:nvSpPr>
        <dsp:cNvPr id="0" name=""/>
        <dsp:cNvSpPr/>
      </dsp:nvSpPr>
      <dsp:spPr>
        <a:xfrm>
          <a:off x="714995" y="2778853"/>
          <a:ext cx="1511992" cy="764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How should the code display to colleagues?</a:t>
          </a:r>
        </a:p>
      </dsp:txBody>
      <dsp:txXfrm>
        <a:off x="737401" y="2801259"/>
        <a:ext cx="1467180" cy="720169"/>
      </dsp:txXfrm>
    </dsp:sp>
    <dsp:sp modelId="{B8FE0752-916B-4AA4-9CDF-7B3B7A16D611}">
      <dsp:nvSpPr>
        <dsp:cNvPr id="0" name=""/>
        <dsp:cNvSpPr/>
      </dsp:nvSpPr>
      <dsp:spPr>
        <a:xfrm rot="5400000">
          <a:off x="1291150" y="3567813"/>
          <a:ext cx="359682" cy="4316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1507" y="3603781"/>
        <a:ext cx="258970" cy="251777"/>
      </dsp:txXfrm>
    </dsp:sp>
    <dsp:sp modelId="{E566ED24-6903-4DCC-A2D0-3652D3ECFE46}">
      <dsp:nvSpPr>
        <dsp:cNvPr id="0" name=""/>
        <dsp:cNvSpPr/>
      </dsp:nvSpPr>
      <dsp:spPr>
        <a:xfrm>
          <a:off x="714965" y="4023411"/>
          <a:ext cx="1512051" cy="7710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Does it require a reason?</a:t>
          </a:r>
        </a:p>
      </dsp:txBody>
      <dsp:txXfrm>
        <a:off x="737547" y="4045993"/>
        <a:ext cx="1466887" cy="725841"/>
      </dsp:txXfrm>
    </dsp:sp>
    <dsp:sp modelId="{8104025E-7BB2-4B1B-9C52-14096F540CCB}">
      <dsp:nvSpPr>
        <dsp:cNvPr id="0" name=""/>
        <dsp:cNvSpPr/>
      </dsp:nvSpPr>
      <dsp:spPr>
        <a:xfrm rot="5400000">
          <a:off x="1291150" y="4818395"/>
          <a:ext cx="359682" cy="4316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1507" y="4854363"/>
        <a:ext cx="258970" cy="251777"/>
      </dsp:txXfrm>
    </dsp:sp>
    <dsp:sp modelId="{7B54532D-3C99-4F11-A9A0-72109B9964E6}">
      <dsp:nvSpPr>
        <dsp:cNvPr id="0" name=""/>
        <dsp:cNvSpPr/>
      </dsp:nvSpPr>
      <dsp:spPr>
        <a:xfrm>
          <a:off x="714965" y="5273992"/>
          <a:ext cx="1512051" cy="7431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Which appointments is it relevant to?</a:t>
          </a:r>
        </a:p>
      </dsp:txBody>
      <dsp:txXfrm>
        <a:off x="736733" y="5295760"/>
        <a:ext cx="1468515" cy="699663"/>
      </dsp:txXfrm>
    </dsp:sp>
    <dsp:sp modelId="{09E4F6BA-24DD-4AD5-9772-1CB86745C326}">
      <dsp:nvSpPr>
        <dsp:cNvPr id="0" name=""/>
        <dsp:cNvSpPr/>
      </dsp:nvSpPr>
      <dsp:spPr>
        <a:xfrm rot="5400000">
          <a:off x="1291150" y="6041170"/>
          <a:ext cx="359682" cy="4316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1507" y="6077138"/>
        <a:ext cx="258970" cy="251777"/>
      </dsp:txXfrm>
    </dsp:sp>
    <dsp:sp modelId="{598CA466-454B-437E-B233-B877531A9813}">
      <dsp:nvSpPr>
        <dsp:cNvPr id="0" name=""/>
        <dsp:cNvSpPr/>
      </dsp:nvSpPr>
      <dsp:spPr>
        <a:xfrm>
          <a:off x="715015" y="6496768"/>
          <a:ext cx="1511952" cy="719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is it relevant to the 'Sign off Hours' process?</a:t>
          </a:r>
        </a:p>
      </dsp:txBody>
      <dsp:txXfrm>
        <a:off x="736102" y="6517855"/>
        <a:ext cx="1469778" cy="6778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484BC1-93A3-4550-ACEB-74F6E0AA6E4F}">
      <dsp:nvSpPr>
        <dsp:cNvPr id="0" name=""/>
        <dsp:cNvSpPr/>
      </dsp:nvSpPr>
      <dsp:spPr>
        <a:xfrm>
          <a:off x="715755" y="6001"/>
          <a:ext cx="1510472" cy="873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type of Pay Code? </a:t>
          </a:r>
        </a:p>
        <a:p>
          <a:pPr lvl="0" algn="ctr" defTabSz="400050">
            <a:lnSpc>
              <a:spcPct val="90000"/>
            </a:lnSpc>
            <a:spcBef>
              <a:spcPct val="0"/>
            </a:spcBef>
            <a:spcAft>
              <a:spcPct val="35000"/>
            </a:spcAft>
          </a:pPr>
          <a:r>
            <a:rPr lang="en-GB" sz="900" b="0" kern="1200"/>
            <a:t>'Leave &amp; Absence' or Timesheets</a:t>
          </a:r>
        </a:p>
      </dsp:txBody>
      <dsp:txXfrm>
        <a:off x="741338" y="31584"/>
        <a:ext cx="1459306" cy="822294"/>
      </dsp:txXfrm>
    </dsp:sp>
    <dsp:sp modelId="{9406B722-E946-4172-ADDF-60BDA55B9ED2}">
      <dsp:nvSpPr>
        <dsp:cNvPr id="0" name=""/>
        <dsp:cNvSpPr/>
      </dsp:nvSpPr>
      <dsp:spPr>
        <a:xfrm rot="5400000">
          <a:off x="1293795" y="903087"/>
          <a:ext cx="354392" cy="425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3410" y="938526"/>
        <a:ext cx="255163" cy="248074"/>
      </dsp:txXfrm>
    </dsp:sp>
    <dsp:sp modelId="{3371A425-8095-4968-9826-69A2B5D680B3}">
      <dsp:nvSpPr>
        <dsp:cNvPr id="0" name=""/>
        <dsp:cNvSpPr/>
      </dsp:nvSpPr>
      <dsp:spPr>
        <a:xfrm>
          <a:off x="714993" y="1351985"/>
          <a:ext cx="1511995" cy="99976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functionality is required? </a:t>
          </a:r>
        </a:p>
        <a:p>
          <a:pPr lvl="0" algn="ctr" defTabSz="400050">
            <a:lnSpc>
              <a:spcPct val="90000"/>
            </a:lnSpc>
            <a:spcBef>
              <a:spcPct val="0"/>
            </a:spcBef>
            <a:spcAft>
              <a:spcPct val="35000"/>
            </a:spcAft>
          </a:pPr>
          <a:r>
            <a:rPr lang="en-GB" sz="900" kern="1200"/>
            <a:t>(e.g. is it a code that employees can request, should it updtededuct from a balance) </a:t>
          </a:r>
        </a:p>
      </dsp:txBody>
      <dsp:txXfrm>
        <a:off x="744275" y="1381267"/>
        <a:ext cx="1453431" cy="941201"/>
      </dsp:txXfrm>
    </dsp:sp>
    <dsp:sp modelId="{487950C0-D95A-4002-A78B-1BDA1FB5DDA7}">
      <dsp:nvSpPr>
        <dsp:cNvPr id="0" name=""/>
        <dsp:cNvSpPr/>
      </dsp:nvSpPr>
      <dsp:spPr>
        <a:xfrm rot="5400000">
          <a:off x="1293795" y="2375377"/>
          <a:ext cx="354392" cy="425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3410" y="2410816"/>
        <a:ext cx="255163" cy="248074"/>
      </dsp:txXfrm>
    </dsp:sp>
    <dsp:sp modelId="{4504D619-9409-4DD7-B020-245C9D59A072}">
      <dsp:nvSpPr>
        <dsp:cNvPr id="0" name=""/>
        <dsp:cNvSpPr/>
      </dsp:nvSpPr>
      <dsp:spPr>
        <a:xfrm>
          <a:off x="714993" y="2824274"/>
          <a:ext cx="1511995" cy="7835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How should the code display to colleagues?</a:t>
          </a:r>
        </a:p>
      </dsp:txBody>
      <dsp:txXfrm>
        <a:off x="737943" y="2847224"/>
        <a:ext cx="1466095" cy="737667"/>
      </dsp:txXfrm>
    </dsp:sp>
    <dsp:sp modelId="{B8FE0752-916B-4AA4-9CDF-7B3B7A16D611}">
      <dsp:nvSpPr>
        <dsp:cNvPr id="0" name=""/>
        <dsp:cNvSpPr/>
      </dsp:nvSpPr>
      <dsp:spPr>
        <a:xfrm rot="5400000">
          <a:off x="1293795" y="3631468"/>
          <a:ext cx="354392" cy="425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3410" y="3666907"/>
        <a:ext cx="255163" cy="248074"/>
      </dsp:txXfrm>
    </dsp:sp>
    <dsp:sp modelId="{E566ED24-6903-4DCC-A2D0-3652D3ECFE46}">
      <dsp:nvSpPr>
        <dsp:cNvPr id="0" name=""/>
        <dsp:cNvSpPr/>
      </dsp:nvSpPr>
      <dsp:spPr>
        <a:xfrm>
          <a:off x="715013" y="4080365"/>
          <a:ext cx="1511956" cy="71997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Does it require a reason?</a:t>
          </a:r>
        </a:p>
      </dsp:txBody>
      <dsp:txXfrm>
        <a:off x="736100" y="4101452"/>
        <a:ext cx="1469782" cy="677800"/>
      </dsp:txXfrm>
    </dsp:sp>
    <dsp:sp modelId="{8104025E-7BB2-4B1B-9C52-14096F540CCB}">
      <dsp:nvSpPr>
        <dsp:cNvPr id="0" name=""/>
        <dsp:cNvSpPr/>
      </dsp:nvSpPr>
      <dsp:spPr>
        <a:xfrm rot="5400000">
          <a:off x="1293795" y="4823966"/>
          <a:ext cx="354392" cy="425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3410" y="4859405"/>
        <a:ext cx="255163" cy="248074"/>
      </dsp:txXfrm>
    </dsp:sp>
    <dsp:sp modelId="{7B54532D-3C99-4F11-A9A0-72109B9964E6}">
      <dsp:nvSpPr>
        <dsp:cNvPr id="0" name=""/>
        <dsp:cNvSpPr/>
      </dsp:nvSpPr>
      <dsp:spPr>
        <a:xfrm>
          <a:off x="715013" y="5272864"/>
          <a:ext cx="1511956" cy="7464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Which appointments is it relevant to?</a:t>
          </a:r>
        </a:p>
      </dsp:txBody>
      <dsp:txXfrm>
        <a:off x="736875" y="5294726"/>
        <a:ext cx="1468232" cy="702712"/>
      </dsp:txXfrm>
    </dsp:sp>
    <dsp:sp modelId="{09E4F6BA-24DD-4AD5-9772-1CB86745C326}">
      <dsp:nvSpPr>
        <dsp:cNvPr id="0" name=""/>
        <dsp:cNvSpPr/>
      </dsp:nvSpPr>
      <dsp:spPr>
        <a:xfrm rot="5400000">
          <a:off x="1293795" y="6042926"/>
          <a:ext cx="354392" cy="425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43410" y="6078365"/>
        <a:ext cx="255163" cy="248074"/>
      </dsp:txXfrm>
    </dsp:sp>
    <dsp:sp modelId="{598CA466-454B-437E-B233-B877531A9813}">
      <dsp:nvSpPr>
        <dsp:cNvPr id="0" name=""/>
        <dsp:cNvSpPr/>
      </dsp:nvSpPr>
      <dsp:spPr>
        <a:xfrm>
          <a:off x="715013" y="6491824"/>
          <a:ext cx="1511956" cy="7240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is it relevant to the 'Sign off Hours' process?</a:t>
          </a:r>
        </a:p>
      </dsp:txBody>
      <dsp:txXfrm>
        <a:off x="736219" y="6513030"/>
        <a:ext cx="1469544" cy="6816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484BC1-93A3-4550-ACEB-74F6E0AA6E4F}">
      <dsp:nvSpPr>
        <dsp:cNvPr id="0" name=""/>
        <dsp:cNvSpPr/>
      </dsp:nvSpPr>
      <dsp:spPr>
        <a:xfrm>
          <a:off x="754744" y="864"/>
          <a:ext cx="1512006" cy="8056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type of Pay Code? </a:t>
          </a:r>
        </a:p>
        <a:p>
          <a:pPr lvl="0" algn="ctr" defTabSz="400050">
            <a:lnSpc>
              <a:spcPct val="90000"/>
            </a:lnSpc>
            <a:spcBef>
              <a:spcPct val="0"/>
            </a:spcBef>
            <a:spcAft>
              <a:spcPct val="35000"/>
            </a:spcAft>
          </a:pPr>
          <a:r>
            <a:rPr lang="en-GB" sz="900" b="0" kern="1200"/>
            <a:t>'Leave &amp; Absence' or Timesheets</a:t>
          </a:r>
        </a:p>
      </dsp:txBody>
      <dsp:txXfrm>
        <a:off x="778341" y="24461"/>
        <a:ext cx="1464812" cy="758478"/>
      </dsp:txXfrm>
    </dsp:sp>
    <dsp:sp modelId="{9406B722-E946-4172-ADDF-60BDA55B9ED2}">
      <dsp:nvSpPr>
        <dsp:cNvPr id="0" name=""/>
        <dsp:cNvSpPr/>
      </dsp:nvSpPr>
      <dsp:spPr>
        <a:xfrm rot="5400000">
          <a:off x="1328923" y="830780"/>
          <a:ext cx="363649" cy="4363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79835" y="867145"/>
        <a:ext cx="261827" cy="254554"/>
      </dsp:txXfrm>
    </dsp:sp>
    <dsp:sp modelId="{3371A425-8095-4968-9826-69A2B5D680B3}">
      <dsp:nvSpPr>
        <dsp:cNvPr id="0" name=""/>
        <dsp:cNvSpPr/>
      </dsp:nvSpPr>
      <dsp:spPr>
        <a:xfrm>
          <a:off x="754744" y="1291402"/>
          <a:ext cx="1512006" cy="9697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What functionality is required? </a:t>
          </a:r>
        </a:p>
        <a:p>
          <a:pPr lvl="0" algn="ctr" defTabSz="400050">
            <a:lnSpc>
              <a:spcPct val="90000"/>
            </a:lnSpc>
            <a:spcBef>
              <a:spcPct val="0"/>
            </a:spcBef>
            <a:spcAft>
              <a:spcPct val="35000"/>
            </a:spcAft>
          </a:pPr>
          <a:r>
            <a:rPr lang="en-GB" sz="900" kern="1200"/>
            <a:t>(e.g. is it a code that employees can request, should it updtededuct from a balance) </a:t>
          </a:r>
        </a:p>
      </dsp:txBody>
      <dsp:txXfrm>
        <a:off x="783146" y="1319804"/>
        <a:ext cx="1455202" cy="912927"/>
      </dsp:txXfrm>
    </dsp:sp>
    <dsp:sp modelId="{487950C0-D95A-4002-A78B-1BDA1FB5DDA7}">
      <dsp:nvSpPr>
        <dsp:cNvPr id="0" name=""/>
        <dsp:cNvSpPr/>
      </dsp:nvSpPr>
      <dsp:spPr>
        <a:xfrm rot="5400000">
          <a:off x="1328923" y="2285377"/>
          <a:ext cx="363649" cy="4363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79835" y="2321742"/>
        <a:ext cx="261827" cy="254554"/>
      </dsp:txXfrm>
    </dsp:sp>
    <dsp:sp modelId="{4504D619-9409-4DD7-B020-245C9D59A072}">
      <dsp:nvSpPr>
        <dsp:cNvPr id="0" name=""/>
        <dsp:cNvSpPr/>
      </dsp:nvSpPr>
      <dsp:spPr>
        <a:xfrm>
          <a:off x="754744" y="2745999"/>
          <a:ext cx="1512006" cy="7872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How should the code display to colleagues?</a:t>
          </a:r>
        </a:p>
      </dsp:txBody>
      <dsp:txXfrm>
        <a:off x="777802" y="2769057"/>
        <a:ext cx="1465890" cy="741141"/>
      </dsp:txXfrm>
    </dsp:sp>
    <dsp:sp modelId="{B8FE0752-916B-4AA4-9CDF-7B3B7A16D611}">
      <dsp:nvSpPr>
        <dsp:cNvPr id="0" name=""/>
        <dsp:cNvSpPr/>
      </dsp:nvSpPr>
      <dsp:spPr>
        <a:xfrm rot="5400000">
          <a:off x="1328923" y="3557500"/>
          <a:ext cx="363649" cy="4363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79835" y="3593865"/>
        <a:ext cx="261827" cy="254554"/>
      </dsp:txXfrm>
    </dsp:sp>
    <dsp:sp modelId="{E566ED24-6903-4DCC-A2D0-3652D3ECFE46}">
      <dsp:nvSpPr>
        <dsp:cNvPr id="0" name=""/>
        <dsp:cNvSpPr/>
      </dsp:nvSpPr>
      <dsp:spPr>
        <a:xfrm>
          <a:off x="754744" y="4018122"/>
          <a:ext cx="1512006" cy="7674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Does it require a reason?</a:t>
          </a:r>
        </a:p>
      </dsp:txBody>
      <dsp:txXfrm>
        <a:off x="777221" y="4040599"/>
        <a:ext cx="1467052" cy="722462"/>
      </dsp:txXfrm>
    </dsp:sp>
    <dsp:sp modelId="{8104025E-7BB2-4B1B-9C52-14096F540CCB}">
      <dsp:nvSpPr>
        <dsp:cNvPr id="0" name=""/>
        <dsp:cNvSpPr/>
      </dsp:nvSpPr>
      <dsp:spPr>
        <a:xfrm rot="5400000">
          <a:off x="1328923" y="4809782"/>
          <a:ext cx="363649" cy="4363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79835" y="4846147"/>
        <a:ext cx="261827" cy="254554"/>
      </dsp:txXfrm>
    </dsp:sp>
    <dsp:sp modelId="{7B54532D-3C99-4F11-A9A0-72109B9964E6}">
      <dsp:nvSpPr>
        <dsp:cNvPr id="0" name=""/>
        <dsp:cNvSpPr/>
      </dsp:nvSpPr>
      <dsp:spPr>
        <a:xfrm>
          <a:off x="754744" y="5270404"/>
          <a:ext cx="1512006" cy="74574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Which appointments is it relevant to?</a:t>
          </a:r>
        </a:p>
      </dsp:txBody>
      <dsp:txXfrm>
        <a:off x="776586" y="5292246"/>
        <a:ext cx="1468322" cy="702058"/>
      </dsp:txXfrm>
    </dsp:sp>
    <dsp:sp modelId="{09E4F6BA-24DD-4AD5-9772-1CB86745C326}">
      <dsp:nvSpPr>
        <dsp:cNvPr id="0" name=""/>
        <dsp:cNvSpPr/>
      </dsp:nvSpPr>
      <dsp:spPr>
        <a:xfrm rot="5400000">
          <a:off x="1328923" y="6040390"/>
          <a:ext cx="363649" cy="4363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p>
      </dsp:txBody>
      <dsp:txXfrm rot="-5400000">
        <a:off x="1379835" y="6076755"/>
        <a:ext cx="261827" cy="254554"/>
      </dsp:txXfrm>
    </dsp:sp>
    <dsp:sp modelId="{598CA466-454B-437E-B233-B877531A9813}">
      <dsp:nvSpPr>
        <dsp:cNvPr id="0" name=""/>
        <dsp:cNvSpPr/>
      </dsp:nvSpPr>
      <dsp:spPr>
        <a:xfrm>
          <a:off x="754773" y="6501013"/>
          <a:ext cx="1511948" cy="7199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is it relevant to the 'Sign off Hours' process?</a:t>
          </a:r>
        </a:p>
      </dsp:txBody>
      <dsp:txXfrm>
        <a:off x="775860" y="6522100"/>
        <a:ext cx="1469774" cy="67780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96F6E9B-402C-4F25-8F7D-AC3B4D208F4D}"/>
</file>

<file path=customXml/itemProps2.xml><?xml version="1.0" encoding="utf-8"?>
<ds:datastoreItem xmlns:ds="http://schemas.openxmlformats.org/officeDocument/2006/customXml" ds:itemID="{5E4EF322-B53E-4834-9147-8E7A594BC4D3}"/>
</file>

<file path=customXml/itemProps3.xml><?xml version="1.0" encoding="utf-8"?>
<ds:datastoreItem xmlns:ds="http://schemas.openxmlformats.org/officeDocument/2006/customXml" ds:itemID="{D04C3BB1-B2D6-443B-A626-EA06AEAD125D}"/>
</file>

<file path=docProps/app.xml><?xml version="1.0" encoding="utf-8"?>
<Properties xmlns="http://schemas.openxmlformats.org/officeDocument/2006/extended-properties" xmlns:vt="http://schemas.openxmlformats.org/officeDocument/2006/docPropsVTypes">
  <Template>0_Knowledge Article Template.dotx</Template>
  <TotalTime>87</TotalTime>
  <Pages>12</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25</cp:revision>
  <dcterms:created xsi:type="dcterms:W3CDTF">2022-03-25T16:18:00Z</dcterms:created>
  <dcterms:modified xsi:type="dcterms:W3CDTF">2022-08-09T12:40:00Z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