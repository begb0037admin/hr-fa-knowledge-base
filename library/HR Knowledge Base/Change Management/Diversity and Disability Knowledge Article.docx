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B28" w:rsidRDefault="00637B28" w:rsidP="00637B28">
      <w:pPr>
        <w:spacing w:after="0" w:line="240" w:lineRule="auto"/>
        <w:rPr>
          <w:rFonts w:ascii="Calibri Light" w:hAnsi="Calibri Light"/>
          <w:sz w:val="72"/>
          <w:szCs w:val="72"/>
        </w:rPr>
      </w:pPr>
      <w:proofErr w:type="spellStart"/>
      <w:r>
        <w:rPr>
          <w:rFonts w:ascii="Calibri Light" w:hAnsi="Calibri Light"/>
          <w:sz w:val="72"/>
          <w:szCs w:val="72"/>
        </w:rPr>
        <w:t>Core|</w:t>
      </w:r>
      <w:r w:rsidR="00060F09">
        <w:rPr>
          <w:rFonts w:ascii="Calibri Light" w:hAnsi="Calibri Light"/>
          <w:sz w:val="72"/>
          <w:szCs w:val="72"/>
        </w:rPr>
        <w:t>People</w:t>
      </w:r>
      <w:proofErr w:type="spellEnd"/>
      <w:r w:rsidR="00060F09">
        <w:rPr>
          <w:rFonts w:ascii="Calibri Light" w:hAnsi="Calibri Light"/>
          <w:sz w:val="72"/>
          <w:szCs w:val="72"/>
        </w:rPr>
        <w:t xml:space="preserve"> Management</w:t>
      </w:r>
      <w:r>
        <w:rPr>
          <w:rFonts w:ascii="Calibri Light" w:hAnsi="Calibri Light"/>
          <w:sz w:val="72"/>
          <w:szCs w:val="72"/>
        </w:rPr>
        <w:t xml:space="preserve">: </w:t>
      </w:r>
      <w:r w:rsidR="00060F09">
        <w:rPr>
          <w:rFonts w:ascii="Calibri Light" w:hAnsi="Calibri Light"/>
          <w:sz w:val="72"/>
          <w:szCs w:val="72"/>
        </w:rPr>
        <w:t>Diversity and Disability</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1C3F86">
                <w:rPr>
                  <w:b w:val="0"/>
                  <w:noProof/>
                  <w:webHidden/>
                  <w:sz w:val="22"/>
                  <w:szCs w:val="22"/>
                </w:rPr>
                <w:t>1</w:t>
              </w:r>
              <w:r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2</w:t>
              </w:r>
              <w:r w:rsidR="00637B28"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2</w:t>
              </w:r>
              <w:r w:rsidR="00637B28"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2</w:t>
              </w:r>
              <w:r w:rsidR="00637B28"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3</w:t>
              </w:r>
              <w:r w:rsidR="00637B28"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5</w:t>
              </w:r>
              <w:r w:rsidR="00637B28"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5</w:t>
              </w:r>
              <w:r w:rsidR="00637B28"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6</w:t>
              </w:r>
              <w:r w:rsidR="00637B28"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6</w:t>
              </w:r>
              <w:r w:rsidR="00637B28" w:rsidRPr="00164A47">
                <w:rPr>
                  <w:noProof/>
                  <w:webHidden/>
                  <w:sz w:val="22"/>
                  <w:szCs w:val="22"/>
                </w:rPr>
                <w:fldChar w:fldCharType="end"/>
              </w:r>
            </w:hyperlink>
          </w:p>
          <w:p w:rsidR="00637B28" w:rsidRPr="00164A47" w:rsidRDefault="001C3F86"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Pr>
                  <w:b w:val="0"/>
                  <w:noProof/>
                  <w:webHidden/>
                  <w:sz w:val="22"/>
                  <w:szCs w:val="22"/>
                </w:rPr>
                <w:t>7</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bookmarkStart w:id="0" w:name="_GoBack"/>
            <w:bookmarkEnd w:id="0"/>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18"/>
        <w:gridCol w:w="1124"/>
        <w:gridCol w:w="1531"/>
        <w:gridCol w:w="5133"/>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1" w:name="_Toc395012275"/>
            <w:r>
              <w:t>Document Version Control</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060F09" w:rsidP="00075C2B">
            <w:pPr>
              <w:rPr>
                <w:b w:val="0"/>
                <w:bCs w:val="0"/>
              </w:rPr>
            </w:pPr>
            <w:r>
              <w:rPr>
                <w:b w:val="0"/>
                <w:bCs w:val="0"/>
              </w:rPr>
              <w:t>13 Jul 23</w:t>
            </w:r>
          </w:p>
        </w:tc>
        <w:tc>
          <w:tcPr>
            <w:tcW w:w="1134" w:type="dxa"/>
            <w:tcBorders>
              <w:left w:val="single" w:sz="8" w:space="0" w:color="ED7D31" w:themeColor="accent2"/>
              <w:right w:val="single" w:sz="8" w:space="0" w:color="ED7D31" w:themeColor="accent2"/>
            </w:tcBorders>
          </w:tcPr>
          <w:p w:rsidR="00637B28" w:rsidRPr="0049146E" w:rsidRDefault="00060F09"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rsidR="00637B28" w:rsidRPr="0049146E" w:rsidRDefault="00060F09" w:rsidP="00075C2B">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rsidR="00637B28" w:rsidRPr="0049146E" w:rsidRDefault="00060F09" w:rsidP="00075C2B">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pP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6"/>
            <w:r w:rsidRPr="00077103">
              <w:lastRenderedPageBreak/>
              <w:t>Approved process for raising</w:t>
            </w:r>
            <w:bookmarkEnd w:id="2"/>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544E36" w:rsidP="00075C2B">
            <w:pPr>
              <w:rPr>
                <w:b w:val="0"/>
              </w:rPr>
            </w:pPr>
            <w:r>
              <w:rPr>
                <w:b w:val="0"/>
              </w:rPr>
              <w:t xml:space="preserve">The requirement for changing this data may be as a result of requirements for the HESA return or </w:t>
            </w:r>
            <w:r w:rsidR="00AA514B">
              <w:rPr>
                <w:b w:val="0"/>
              </w:rPr>
              <w:t xml:space="preserve">other </w:t>
            </w:r>
            <w:r>
              <w:rPr>
                <w:b w:val="0"/>
              </w:rPr>
              <w:t>legislative changes relating to any element of the Diversity or Disability data.</w:t>
            </w: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7"/>
            <w:r w:rsidRPr="00077103">
              <w:t>Consultation &amp; Approval</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060F09" w:rsidP="00075C2B">
            <w:pPr>
              <w:rPr>
                <w:bCs w:val="0"/>
              </w:rPr>
            </w:pPr>
            <w:r>
              <w:rPr>
                <w:b w:val="0"/>
              </w:rPr>
              <w:t>EDU effectively ‘own’ the diversity and disability data.  Any proposed changes that have not come from the EDU team must be confirmed with them in advance of the changes being made.</w:t>
            </w:r>
          </w:p>
          <w:p w:rsidR="00637B28" w:rsidRDefault="00544E36" w:rsidP="00075C2B">
            <w:pPr>
              <w:rPr>
                <w:bCs w:val="0"/>
              </w:rPr>
            </w:pPr>
            <w:r>
              <w:rPr>
                <w:b w:val="0"/>
              </w:rPr>
              <w:t>Changes must also be discussed with the HR Analytics team as statutory reporting may be affected</w:t>
            </w:r>
            <w:r w:rsidR="006D7DD1">
              <w:rPr>
                <w:b w:val="0"/>
              </w:rPr>
              <w:t>.</w:t>
            </w:r>
          </w:p>
          <w:p w:rsidR="006D7DD1" w:rsidRPr="00CA64F5" w:rsidRDefault="006D7DD1" w:rsidP="00075C2B">
            <w:pPr>
              <w:rPr>
                <w:b w:val="0"/>
              </w:rPr>
            </w:pPr>
            <w:r>
              <w:rPr>
                <w:b w:val="0"/>
              </w:rPr>
              <w:t>If changes to Pension reports are required, the Pension administrators should be consulted</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4" w:name="_Toc395012278"/>
            <w:r w:rsidRPr="00077103">
              <w:t>Change Management</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544E36" w:rsidP="00075C2B">
            <w:pPr>
              <w:rPr>
                <w:b w:val="0"/>
              </w:rPr>
            </w:pPr>
            <w:r>
              <w:rPr>
                <w:b w:val="0"/>
              </w:rPr>
              <w:t xml:space="preserve">The standard Change </w:t>
            </w:r>
            <w:r w:rsidR="00AA514B">
              <w:rPr>
                <w:b w:val="0"/>
              </w:rPr>
              <w:t>M</w:t>
            </w:r>
            <w:r>
              <w:rPr>
                <w:b w:val="0"/>
              </w:rPr>
              <w:t>anagement process must be followed. A change request should be raised in OSM and approved by The Head of HR Systems or their nominated deputy.</w:t>
            </w:r>
          </w:p>
          <w:p w:rsidR="00637B28" w:rsidRPr="00CA64F5" w:rsidRDefault="00AA514B" w:rsidP="00075C2B">
            <w:pPr>
              <w:rPr>
                <w:b w:val="0"/>
              </w:rPr>
            </w:pPr>
            <w:r>
              <w:rPr>
                <w:b w:val="0"/>
              </w:rPr>
              <w:t xml:space="preserve">All affected parties should </w:t>
            </w:r>
            <w:r w:rsidR="0021169E">
              <w:rPr>
                <w:b w:val="0"/>
              </w:rPr>
              <w:t>confirm their agreement</w:t>
            </w:r>
            <w:r>
              <w:rPr>
                <w:b w:val="0"/>
              </w:rPr>
              <w:t xml:space="preserve"> with any proposed changes before the changes are made.</w:t>
            </w: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5" w:name="_Toc395012279"/>
            <w:r w:rsidRPr="00CA64F5">
              <w:lastRenderedPageBreak/>
              <w:t>How to</w:t>
            </w:r>
            <w:bookmarkEnd w:id="5"/>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00777C" w:rsidRDefault="0000777C" w:rsidP="00544215">
            <w:pPr>
              <w:spacing w:after="0" w:line="240" w:lineRule="auto"/>
            </w:pPr>
            <w:r w:rsidRPr="0000777C">
              <w:t>To add/update the online application form templates</w:t>
            </w:r>
          </w:p>
          <w:p w:rsidR="00637B28" w:rsidRDefault="00637B28" w:rsidP="00544215">
            <w:pPr>
              <w:spacing w:after="0" w:line="240" w:lineRule="auto"/>
              <w:rPr>
                <w:bCs w:val="0"/>
              </w:rPr>
            </w:pPr>
            <w:r w:rsidRPr="00764548">
              <w:rPr>
                <w:b w:val="0"/>
              </w:rPr>
              <w:t>Navigate to</w:t>
            </w:r>
            <w:r>
              <w:rPr>
                <w:b w:val="0"/>
              </w:rPr>
              <w:t>:</w:t>
            </w:r>
            <w:r w:rsidRPr="00764548">
              <w:rPr>
                <w:b w:val="0"/>
              </w:rPr>
              <w:t xml:space="preserve"> </w:t>
            </w:r>
          </w:p>
          <w:p w:rsidR="00380CE2" w:rsidRPr="00FB335F" w:rsidRDefault="00380CE2" w:rsidP="00544215">
            <w:pPr>
              <w:spacing w:after="0" w:line="240" w:lineRule="auto"/>
              <w:rPr>
                <w:i/>
                <w:color w:val="C00000"/>
              </w:rPr>
            </w:pPr>
            <w:r w:rsidRPr="00380CE2">
              <w:rPr>
                <w:b w:val="0"/>
              </w:rPr>
              <w:t xml:space="preserve">Recruitment Toolbox &gt; Recruitment Admin &gt; </w:t>
            </w:r>
            <w:r w:rsidRPr="00FB335F">
              <w:rPr>
                <w:i/>
                <w:color w:val="C00000"/>
              </w:rPr>
              <w:t>Equal Opportunities Monitoring</w:t>
            </w:r>
          </w:p>
          <w:p w:rsidR="0000777C" w:rsidRDefault="0000777C" w:rsidP="00544215">
            <w:pPr>
              <w:spacing w:after="0" w:line="240" w:lineRule="auto"/>
              <w:rPr>
                <w:b w:val="0"/>
              </w:rPr>
            </w:pPr>
          </w:p>
          <w:p w:rsidR="00F9562D" w:rsidRDefault="00F9562D" w:rsidP="00F9562D">
            <w:pPr>
              <w:shd w:val="clear" w:color="auto" w:fill="FFF2CC" w:themeFill="accent4" w:themeFillTint="33"/>
              <w:spacing w:after="0" w:line="240" w:lineRule="auto"/>
            </w:pPr>
            <w:r w:rsidRPr="00F11F50">
              <w:rPr>
                <w:bCs w:val="0"/>
              </w:rPr>
              <w:t>NB</w:t>
            </w:r>
            <w:r>
              <w:rPr>
                <w:b w:val="0"/>
                <w:bCs w:val="0"/>
              </w:rPr>
              <w:t xml:space="preserve">: </w:t>
            </w:r>
            <w:r w:rsidRPr="00F9562D">
              <w:rPr>
                <w:b w:val="0"/>
                <w:bCs w:val="0"/>
              </w:rPr>
              <w:t>Diversity</w:t>
            </w:r>
            <w:r>
              <w:rPr>
                <w:b w:val="0"/>
                <w:bCs w:val="0"/>
              </w:rPr>
              <w:t xml:space="preserve"> details are </w:t>
            </w:r>
            <w:r w:rsidRPr="00F9562D">
              <w:rPr>
                <w:b w:val="0"/>
                <w:bCs w:val="0"/>
              </w:rPr>
              <w:t>held in the individual form profiles so the changes must be made to each form individually.</w:t>
            </w:r>
          </w:p>
          <w:p w:rsidR="00F9562D" w:rsidRDefault="00F9562D" w:rsidP="00F9562D">
            <w:pPr>
              <w:shd w:val="clear" w:color="auto" w:fill="FFF2CC" w:themeFill="accent4" w:themeFillTint="33"/>
              <w:spacing w:after="0" w:line="240" w:lineRule="auto"/>
              <w:rPr>
                <w:bCs w:val="0"/>
              </w:rPr>
            </w:pPr>
            <w:r w:rsidRPr="00F9562D">
              <w:rPr>
                <w:b w:val="0"/>
              </w:rPr>
              <w:t xml:space="preserve">Short </w:t>
            </w:r>
          </w:p>
          <w:p w:rsidR="00F9562D" w:rsidRPr="00F9562D" w:rsidRDefault="00F9562D" w:rsidP="00F9562D">
            <w:pPr>
              <w:shd w:val="clear" w:color="auto" w:fill="FFF2CC" w:themeFill="accent4" w:themeFillTint="33"/>
              <w:spacing w:after="0" w:line="240" w:lineRule="auto"/>
              <w:rPr>
                <w:b w:val="0"/>
              </w:rPr>
            </w:pPr>
            <w:r w:rsidRPr="00F9562D">
              <w:rPr>
                <w:b w:val="0"/>
              </w:rPr>
              <w:t xml:space="preserve">Academic </w:t>
            </w:r>
          </w:p>
          <w:p w:rsidR="00F9562D" w:rsidRPr="00F9562D" w:rsidRDefault="00F9562D" w:rsidP="00F9562D">
            <w:pPr>
              <w:shd w:val="clear" w:color="auto" w:fill="FFF2CC" w:themeFill="accent4" w:themeFillTint="33"/>
              <w:spacing w:after="0" w:line="240" w:lineRule="auto"/>
              <w:rPr>
                <w:b w:val="0"/>
              </w:rPr>
            </w:pPr>
            <w:r w:rsidRPr="00F9562D">
              <w:rPr>
                <w:b w:val="0"/>
              </w:rPr>
              <w:t xml:space="preserve">Apprenticeship </w:t>
            </w:r>
          </w:p>
          <w:p w:rsidR="00F9562D" w:rsidRPr="00F9562D" w:rsidRDefault="00F9562D" w:rsidP="00F9562D">
            <w:pPr>
              <w:shd w:val="clear" w:color="auto" w:fill="FFF2CC" w:themeFill="accent4" w:themeFillTint="33"/>
              <w:spacing w:after="0" w:line="240" w:lineRule="auto"/>
              <w:rPr>
                <w:b w:val="0"/>
              </w:rPr>
            </w:pPr>
            <w:r w:rsidRPr="00F9562D">
              <w:rPr>
                <w:b w:val="0"/>
              </w:rPr>
              <w:t xml:space="preserve">ZZ – Distinction award only </w:t>
            </w:r>
          </w:p>
          <w:p w:rsidR="00F9562D" w:rsidRPr="00F9562D" w:rsidRDefault="00F9562D" w:rsidP="00F9562D">
            <w:pPr>
              <w:shd w:val="clear" w:color="auto" w:fill="FFF2CC" w:themeFill="accent4" w:themeFillTint="33"/>
              <w:spacing w:after="0" w:line="240" w:lineRule="auto"/>
              <w:rPr>
                <w:b w:val="0"/>
              </w:rPr>
            </w:pPr>
            <w:r w:rsidRPr="00F9562D">
              <w:rPr>
                <w:b w:val="0"/>
              </w:rPr>
              <w:t xml:space="preserve">ZZ – Recognition of distinction </w:t>
            </w:r>
          </w:p>
          <w:p w:rsidR="00F9562D" w:rsidRPr="00F9562D" w:rsidRDefault="00F9562D" w:rsidP="00F9562D">
            <w:pPr>
              <w:shd w:val="clear" w:color="auto" w:fill="FFF2CC" w:themeFill="accent4" w:themeFillTint="33"/>
              <w:spacing w:after="0" w:line="240" w:lineRule="auto"/>
              <w:rPr>
                <w:b w:val="0"/>
              </w:rPr>
            </w:pPr>
            <w:r w:rsidRPr="00F9562D">
              <w:rPr>
                <w:b w:val="0"/>
              </w:rPr>
              <w:t>ZZ – Professorial merit pay</w:t>
            </w:r>
          </w:p>
          <w:p w:rsidR="00F9562D" w:rsidRDefault="00F9562D" w:rsidP="00544215">
            <w:pPr>
              <w:spacing w:after="0" w:line="240" w:lineRule="auto"/>
              <w:rPr>
                <w:bCs w:val="0"/>
              </w:rPr>
            </w:pPr>
          </w:p>
          <w:p w:rsidR="0000777C" w:rsidRDefault="0000777C" w:rsidP="00544215">
            <w:pPr>
              <w:spacing w:after="0" w:line="240" w:lineRule="auto"/>
              <w:rPr>
                <w:bCs w:val="0"/>
              </w:rPr>
            </w:pPr>
            <w:r>
              <w:rPr>
                <w:bCs w:val="0"/>
              </w:rPr>
              <w:t>To add/update reference data items</w:t>
            </w:r>
          </w:p>
          <w:p w:rsidR="0000777C" w:rsidRDefault="0000777C" w:rsidP="00544215">
            <w:pPr>
              <w:spacing w:after="0" w:line="240" w:lineRule="auto"/>
              <w:rPr>
                <w:bCs w:val="0"/>
              </w:rPr>
            </w:pPr>
            <w:r w:rsidRPr="00764548">
              <w:rPr>
                <w:b w:val="0"/>
              </w:rPr>
              <w:t>Navigate to</w:t>
            </w:r>
            <w:r>
              <w:rPr>
                <w:b w:val="0"/>
              </w:rPr>
              <w:t>:</w:t>
            </w:r>
            <w:r w:rsidRPr="00764548">
              <w:rPr>
                <w:b w:val="0"/>
              </w:rPr>
              <w:t xml:space="preserve"> </w:t>
            </w:r>
          </w:p>
          <w:p w:rsidR="00495900" w:rsidRPr="00C744DC" w:rsidRDefault="00495900" w:rsidP="00495900">
            <w:pPr>
              <w:spacing w:after="0" w:line="240" w:lineRule="auto"/>
              <w:rPr>
                <w:b w:val="0"/>
              </w:rPr>
            </w:pPr>
            <w:r w:rsidRPr="00C744DC">
              <w:rPr>
                <w:b w:val="0"/>
              </w:rPr>
              <w:t xml:space="preserve">People Management &gt; </w:t>
            </w:r>
            <w:r w:rsidRPr="00495900">
              <w:rPr>
                <w:i/>
                <w:color w:val="C00000"/>
              </w:rPr>
              <w:t>Reference Data</w:t>
            </w:r>
          </w:p>
          <w:p w:rsidR="00495900" w:rsidRDefault="00495900" w:rsidP="00495900">
            <w:pPr>
              <w:spacing w:after="0" w:line="240" w:lineRule="auto"/>
              <w:rPr>
                <w:bCs w:val="0"/>
              </w:rPr>
            </w:pPr>
            <w:r>
              <w:rPr>
                <w:bCs w:val="0"/>
              </w:rPr>
              <w:t>OR</w:t>
            </w:r>
          </w:p>
          <w:p w:rsidR="005A0870" w:rsidRDefault="00495900" w:rsidP="00495900">
            <w:pPr>
              <w:spacing w:after="0" w:line="240" w:lineRule="auto"/>
              <w:rPr>
                <w:b w:val="0"/>
                <w:bCs w:val="0"/>
                <w:i/>
                <w:color w:val="C00000"/>
              </w:rPr>
            </w:pPr>
            <w:r w:rsidRPr="00C744DC">
              <w:rPr>
                <w:b w:val="0"/>
              </w:rPr>
              <w:t xml:space="preserve">People Management &gt; Reference Data &gt; </w:t>
            </w:r>
            <w:r w:rsidRPr="00FB335F">
              <w:rPr>
                <w:i/>
                <w:color w:val="C00000"/>
              </w:rPr>
              <w:t xml:space="preserve">Other References </w:t>
            </w:r>
          </w:p>
          <w:p w:rsidR="00495900" w:rsidRDefault="00495900" w:rsidP="00495900">
            <w:pPr>
              <w:spacing w:after="0" w:line="240" w:lineRule="auto"/>
              <w:rPr>
                <w:bCs w:val="0"/>
              </w:rPr>
            </w:pPr>
          </w:p>
          <w:p w:rsidR="005A0870" w:rsidRPr="00E61A3C" w:rsidRDefault="005A0870" w:rsidP="00544215">
            <w:pPr>
              <w:spacing w:after="0" w:line="240" w:lineRule="auto"/>
              <w:rPr>
                <w:bCs w:val="0"/>
              </w:rPr>
            </w:pPr>
            <w:r w:rsidRPr="00E61A3C">
              <w:t xml:space="preserve">To </w:t>
            </w:r>
            <w:r w:rsidR="00E61A3C" w:rsidRPr="00E61A3C">
              <w:t xml:space="preserve">add/update </w:t>
            </w:r>
            <w:r w:rsidRPr="00E61A3C">
              <w:t>the fields viewed in ESS</w:t>
            </w:r>
          </w:p>
          <w:p w:rsidR="00E61A3C" w:rsidRDefault="00E61A3C" w:rsidP="00544215">
            <w:pPr>
              <w:spacing w:after="0" w:line="240" w:lineRule="auto"/>
              <w:rPr>
                <w:bCs w:val="0"/>
              </w:rPr>
            </w:pPr>
            <w:r w:rsidRPr="00764548">
              <w:rPr>
                <w:b w:val="0"/>
              </w:rPr>
              <w:t>Navigate to</w:t>
            </w:r>
            <w:r>
              <w:rPr>
                <w:b w:val="0"/>
              </w:rPr>
              <w:t>:</w:t>
            </w:r>
            <w:r w:rsidRPr="00764548">
              <w:rPr>
                <w:b w:val="0"/>
              </w:rPr>
              <w:t xml:space="preserve"> </w:t>
            </w:r>
          </w:p>
          <w:p w:rsidR="00E61A3C" w:rsidRDefault="00E61A3C" w:rsidP="00544215">
            <w:pPr>
              <w:spacing w:after="0" w:line="240" w:lineRule="auto"/>
              <w:rPr>
                <w:bCs w:val="0"/>
              </w:rPr>
            </w:pPr>
            <w:r w:rsidRPr="00E61A3C">
              <w:rPr>
                <w:b w:val="0"/>
                <w:bCs w:val="0"/>
              </w:rPr>
              <w:t>People Management &gt; HR Admin Setup setting &gt;</w:t>
            </w:r>
            <w:r>
              <w:rPr>
                <w:bCs w:val="0"/>
              </w:rPr>
              <w:t xml:space="preserve"> </w:t>
            </w:r>
            <w:r w:rsidRPr="00E61A3C">
              <w:rPr>
                <w:bCs w:val="0"/>
                <w:i/>
                <w:color w:val="C00000"/>
              </w:rPr>
              <w:t>Diversity Config</w:t>
            </w:r>
          </w:p>
          <w:p w:rsidR="00E61A3C" w:rsidRPr="00CA64F5" w:rsidRDefault="00E61A3C" w:rsidP="00544215">
            <w:pPr>
              <w:spacing w:after="0" w:line="240" w:lineRule="auto"/>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00777C" w:rsidRPr="00CA64F5" w:rsidTr="0006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00777C" w:rsidRPr="0000777C" w:rsidRDefault="0000777C" w:rsidP="00544215">
            <w:pPr>
              <w:spacing w:after="0" w:line="240" w:lineRule="auto"/>
            </w:pPr>
            <w:r w:rsidRPr="0000777C">
              <w:t>To add/update the online application form templates</w:t>
            </w:r>
          </w:p>
          <w:p w:rsidR="0000777C" w:rsidRDefault="0000777C" w:rsidP="00544215">
            <w:pPr>
              <w:spacing w:after="0" w:line="240" w:lineRule="auto"/>
              <w:rPr>
                <w:bCs w:val="0"/>
              </w:rPr>
            </w:pPr>
            <w:r w:rsidRPr="00764548">
              <w:rPr>
                <w:b w:val="0"/>
              </w:rPr>
              <w:t>Navigate to</w:t>
            </w:r>
            <w:r>
              <w:rPr>
                <w:b w:val="0"/>
              </w:rPr>
              <w:t>:</w:t>
            </w:r>
            <w:r w:rsidRPr="00764548">
              <w:rPr>
                <w:b w:val="0"/>
              </w:rPr>
              <w:t xml:space="preserve"> </w:t>
            </w:r>
          </w:p>
          <w:p w:rsidR="0000777C" w:rsidRPr="00FB335F" w:rsidRDefault="0000777C" w:rsidP="00544215">
            <w:pPr>
              <w:spacing w:after="0" w:line="240" w:lineRule="auto"/>
              <w:rPr>
                <w:i/>
                <w:color w:val="C00000"/>
              </w:rPr>
            </w:pPr>
            <w:r w:rsidRPr="00380CE2">
              <w:rPr>
                <w:b w:val="0"/>
              </w:rPr>
              <w:t xml:space="preserve">Recruitment Toolbox &gt; Recruitment Admin &gt; </w:t>
            </w:r>
            <w:r w:rsidRPr="00FB335F">
              <w:rPr>
                <w:i/>
                <w:color w:val="C00000"/>
              </w:rPr>
              <w:t>Equal Opportunities Monitoring</w:t>
            </w:r>
          </w:p>
          <w:p w:rsidR="0000777C" w:rsidRDefault="0000777C" w:rsidP="00544215">
            <w:pPr>
              <w:spacing w:after="0" w:line="240" w:lineRule="auto"/>
              <w:rPr>
                <w:b w:val="0"/>
              </w:rPr>
            </w:pPr>
          </w:p>
          <w:p w:rsidR="00C70893" w:rsidRDefault="00C70893" w:rsidP="00C70893">
            <w:pPr>
              <w:shd w:val="clear" w:color="auto" w:fill="FFF2CC" w:themeFill="accent4" w:themeFillTint="33"/>
              <w:spacing w:after="0" w:line="240" w:lineRule="auto"/>
            </w:pPr>
            <w:r w:rsidRPr="00F11F50">
              <w:rPr>
                <w:bCs w:val="0"/>
              </w:rPr>
              <w:t>NB</w:t>
            </w:r>
            <w:r>
              <w:rPr>
                <w:b w:val="0"/>
                <w:bCs w:val="0"/>
              </w:rPr>
              <w:t xml:space="preserve">: </w:t>
            </w:r>
            <w:r w:rsidRPr="00F9562D">
              <w:rPr>
                <w:b w:val="0"/>
                <w:bCs w:val="0"/>
              </w:rPr>
              <w:t>Diversity</w:t>
            </w:r>
            <w:r>
              <w:rPr>
                <w:b w:val="0"/>
                <w:bCs w:val="0"/>
              </w:rPr>
              <w:t xml:space="preserve"> details are </w:t>
            </w:r>
            <w:r w:rsidRPr="00F9562D">
              <w:rPr>
                <w:b w:val="0"/>
                <w:bCs w:val="0"/>
              </w:rPr>
              <w:t>held in the individual form profiles so the changes must be made to each form individually.</w:t>
            </w:r>
          </w:p>
          <w:p w:rsidR="00C70893" w:rsidRDefault="00C70893" w:rsidP="00C70893">
            <w:pPr>
              <w:shd w:val="clear" w:color="auto" w:fill="FFF2CC" w:themeFill="accent4" w:themeFillTint="33"/>
              <w:spacing w:after="0" w:line="240" w:lineRule="auto"/>
              <w:rPr>
                <w:bCs w:val="0"/>
              </w:rPr>
            </w:pPr>
            <w:r w:rsidRPr="00F9562D">
              <w:rPr>
                <w:b w:val="0"/>
              </w:rPr>
              <w:t xml:space="preserve">Short </w:t>
            </w:r>
          </w:p>
          <w:p w:rsidR="00C70893" w:rsidRPr="00F9562D" w:rsidRDefault="00C70893" w:rsidP="00C70893">
            <w:pPr>
              <w:shd w:val="clear" w:color="auto" w:fill="FFF2CC" w:themeFill="accent4" w:themeFillTint="33"/>
              <w:spacing w:after="0" w:line="240" w:lineRule="auto"/>
              <w:rPr>
                <w:b w:val="0"/>
              </w:rPr>
            </w:pPr>
            <w:r w:rsidRPr="00F9562D">
              <w:rPr>
                <w:b w:val="0"/>
              </w:rPr>
              <w:t xml:space="preserve">Academic </w:t>
            </w:r>
          </w:p>
          <w:p w:rsidR="00C70893" w:rsidRPr="00F9562D" w:rsidRDefault="00C70893" w:rsidP="00C70893">
            <w:pPr>
              <w:shd w:val="clear" w:color="auto" w:fill="FFF2CC" w:themeFill="accent4" w:themeFillTint="33"/>
              <w:spacing w:after="0" w:line="240" w:lineRule="auto"/>
              <w:rPr>
                <w:b w:val="0"/>
              </w:rPr>
            </w:pPr>
            <w:r w:rsidRPr="00F9562D">
              <w:rPr>
                <w:b w:val="0"/>
              </w:rPr>
              <w:t xml:space="preserve">Apprenticeship </w:t>
            </w:r>
          </w:p>
          <w:p w:rsidR="00C70893" w:rsidRPr="00F9562D" w:rsidRDefault="00C70893" w:rsidP="00C70893">
            <w:pPr>
              <w:shd w:val="clear" w:color="auto" w:fill="FFF2CC" w:themeFill="accent4" w:themeFillTint="33"/>
              <w:spacing w:after="0" w:line="240" w:lineRule="auto"/>
              <w:rPr>
                <w:b w:val="0"/>
              </w:rPr>
            </w:pPr>
            <w:r w:rsidRPr="00F9562D">
              <w:rPr>
                <w:b w:val="0"/>
              </w:rPr>
              <w:t xml:space="preserve">ZZ – Distinction award only </w:t>
            </w:r>
          </w:p>
          <w:p w:rsidR="00C70893" w:rsidRPr="00F9562D" w:rsidRDefault="00C70893" w:rsidP="00C70893">
            <w:pPr>
              <w:shd w:val="clear" w:color="auto" w:fill="FFF2CC" w:themeFill="accent4" w:themeFillTint="33"/>
              <w:spacing w:after="0" w:line="240" w:lineRule="auto"/>
              <w:rPr>
                <w:b w:val="0"/>
              </w:rPr>
            </w:pPr>
            <w:r w:rsidRPr="00F9562D">
              <w:rPr>
                <w:b w:val="0"/>
              </w:rPr>
              <w:t xml:space="preserve">ZZ – Recognition of distinction </w:t>
            </w:r>
          </w:p>
          <w:p w:rsidR="00C70893" w:rsidRPr="00F9562D" w:rsidRDefault="00C70893" w:rsidP="00C70893">
            <w:pPr>
              <w:shd w:val="clear" w:color="auto" w:fill="FFF2CC" w:themeFill="accent4" w:themeFillTint="33"/>
              <w:spacing w:after="0" w:line="240" w:lineRule="auto"/>
              <w:rPr>
                <w:b w:val="0"/>
              </w:rPr>
            </w:pPr>
            <w:r w:rsidRPr="00F9562D">
              <w:rPr>
                <w:b w:val="0"/>
              </w:rPr>
              <w:t>ZZ – Professorial merit pay</w:t>
            </w:r>
          </w:p>
          <w:p w:rsidR="00C70893" w:rsidRDefault="00C70893" w:rsidP="00544215">
            <w:pPr>
              <w:spacing w:after="0" w:line="240" w:lineRule="auto"/>
              <w:rPr>
                <w:bCs w:val="0"/>
              </w:rPr>
            </w:pPr>
          </w:p>
          <w:p w:rsidR="0000777C" w:rsidRDefault="0000777C" w:rsidP="00544215">
            <w:pPr>
              <w:spacing w:after="0" w:line="240" w:lineRule="auto"/>
              <w:rPr>
                <w:bCs w:val="0"/>
              </w:rPr>
            </w:pPr>
            <w:r>
              <w:rPr>
                <w:bCs w:val="0"/>
              </w:rPr>
              <w:t>To add/update reference data items</w:t>
            </w:r>
          </w:p>
          <w:p w:rsidR="0000777C" w:rsidRDefault="0000777C" w:rsidP="00544215">
            <w:pPr>
              <w:spacing w:after="0" w:line="240" w:lineRule="auto"/>
              <w:rPr>
                <w:bCs w:val="0"/>
              </w:rPr>
            </w:pPr>
            <w:r w:rsidRPr="00764548">
              <w:rPr>
                <w:b w:val="0"/>
              </w:rPr>
              <w:t>Navigate to</w:t>
            </w:r>
            <w:r>
              <w:rPr>
                <w:b w:val="0"/>
              </w:rPr>
              <w:t>:</w:t>
            </w:r>
            <w:r w:rsidRPr="00764548">
              <w:rPr>
                <w:b w:val="0"/>
              </w:rPr>
              <w:t xml:space="preserve"> </w:t>
            </w:r>
          </w:p>
          <w:p w:rsidR="00495900" w:rsidRPr="00C744DC" w:rsidRDefault="00495900" w:rsidP="00495900">
            <w:pPr>
              <w:spacing w:after="0" w:line="240" w:lineRule="auto"/>
              <w:rPr>
                <w:b w:val="0"/>
              </w:rPr>
            </w:pPr>
            <w:r w:rsidRPr="00C744DC">
              <w:rPr>
                <w:b w:val="0"/>
              </w:rPr>
              <w:t xml:space="preserve">People Management &gt; </w:t>
            </w:r>
            <w:r w:rsidRPr="00495900">
              <w:rPr>
                <w:i/>
                <w:color w:val="C00000"/>
              </w:rPr>
              <w:t>Reference Data</w:t>
            </w:r>
          </w:p>
          <w:p w:rsidR="00495900" w:rsidRDefault="00495900" w:rsidP="00495900">
            <w:pPr>
              <w:spacing w:after="0" w:line="240" w:lineRule="auto"/>
              <w:rPr>
                <w:bCs w:val="0"/>
              </w:rPr>
            </w:pPr>
            <w:r>
              <w:rPr>
                <w:bCs w:val="0"/>
              </w:rPr>
              <w:t>OR</w:t>
            </w:r>
          </w:p>
          <w:p w:rsidR="00331DFB" w:rsidRDefault="00495900" w:rsidP="00495900">
            <w:pPr>
              <w:spacing w:after="0" w:line="240" w:lineRule="auto"/>
              <w:rPr>
                <w:b w:val="0"/>
                <w:bCs w:val="0"/>
                <w:i/>
                <w:color w:val="C00000"/>
              </w:rPr>
            </w:pPr>
            <w:r w:rsidRPr="00C744DC">
              <w:rPr>
                <w:b w:val="0"/>
              </w:rPr>
              <w:t xml:space="preserve">People Management &gt; Reference Data &gt; </w:t>
            </w:r>
            <w:r w:rsidRPr="00FB335F">
              <w:rPr>
                <w:i/>
                <w:color w:val="C00000"/>
              </w:rPr>
              <w:t>Other References</w:t>
            </w:r>
          </w:p>
          <w:p w:rsidR="00E61A3C" w:rsidRDefault="00E61A3C" w:rsidP="00544215">
            <w:pPr>
              <w:spacing w:after="0" w:line="240" w:lineRule="auto"/>
              <w:rPr>
                <w:b w:val="0"/>
                <w:bCs w:val="0"/>
                <w:i/>
                <w:color w:val="C00000"/>
              </w:rPr>
            </w:pPr>
          </w:p>
          <w:p w:rsidR="00E61A3C" w:rsidRPr="00E61A3C" w:rsidRDefault="00E61A3C" w:rsidP="00544215">
            <w:pPr>
              <w:spacing w:after="0" w:line="240" w:lineRule="auto"/>
              <w:rPr>
                <w:bCs w:val="0"/>
              </w:rPr>
            </w:pPr>
            <w:r w:rsidRPr="00E61A3C">
              <w:t>To add/update the fields viewed in ESS</w:t>
            </w:r>
          </w:p>
          <w:p w:rsidR="00E61A3C" w:rsidRDefault="00E61A3C" w:rsidP="00544215">
            <w:pPr>
              <w:spacing w:after="0" w:line="240" w:lineRule="auto"/>
              <w:rPr>
                <w:bCs w:val="0"/>
              </w:rPr>
            </w:pPr>
            <w:r w:rsidRPr="00764548">
              <w:rPr>
                <w:b w:val="0"/>
              </w:rPr>
              <w:lastRenderedPageBreak/>
              <w:t>Navigate to</w:t>
            </w:r>
            <w:r>
              <w:rPr>
                <w:b w:val="0"/>
              </w:rPr>
              <w:t>:</w:t>
            </w:r>
            <w:r w:rsidRPr="00764548">
              <w:rPr>
                <w:b w:val="0"/>
              </w:rPr>
              <w:t xml:space="preserve"> </w:t>
            </w:r>
          </w:p>
          <w:p w:rsidR="00E61A3C" w:rsidRDefault="00E61A3C" w:rsidP="00544215">
            <w:pPr>
              <w:spacing w:after="0" w:line="240" w:lineRule="auto"/>
              <w:rPr>
                <w:b w:val="0"/>
                <w:i/>
                <w:color w:val="C00000"/>
              </w:rPr>
            </w:pPr>
            <w:r w:rsidRPr="00E61A3C">
              <w:rPr>
                <w:b w:val="0"/>
                <w:bCs w:val="0"/>
              </w:rPr>
              <w:t>People Management &gt; HR Admin Setup setting &gt;</w:t>
            </w:r>
            <w:r>
              <w:rPr>
                <w:bCs w:val="0"/>
              </w:rPr>
              <w:t xml:space="preserve"> </w:t>
            </w:r>
            <w:r w:rsidRPr="00E61A3C">
              <w:rPr>
                <w:bCs w:val="0"/>
                <w:i/>
                <w:color w:val="C00000"/>
              </w:rPr>
              <w:t>Diversity Config</w:t>
            </w:r>
          </w:p>
          <w:p w:rsidR="00495900" w:rsidRDefault="00495900" w:rsidP="00544215">
            <w:pPr>
              <w:spacing w:after="0" w:line="240" w:lineRule="auto"/>
              <w:rPr>
                <w:bCs w:val="0"/>
                <w:i/>
                <w:color w:val="C00000"/>
              </w:rPr>
            </w:pPr>
          </w:p>
          <w:p w:rsidR="00495900" w:rsidRPr="00495900" w:rsidRDefault="00495900" w:rsidP="00544215">
            <w:pPr>
              <w:spacing w:after="0" w:line="240" w:lineRule="auto"/>
            </w:pPr>
            <w:r w:rsidRPr="00495900">
              <w:t xml:space="preserve">Hard coded field labels </w:t>
            </w:r>
            <w:r w:rsidR="00C010C9">
              <w:t>should</w:t>
            </w:r>
            <w:r w:rsidRPr="00495900">
              <w:t xml:space="preserve"> be editable in the Language Pack</w:t>
            </w:r>
          </w:p>
          <w:p w:rsidR="00495900" w:rsidRPr="00495900" w:rsidRDefault="00495900" w:rsidP="00544215">
            <w:pPr>
              <w:spacing w:after="0" w:line="240" w:lineRule="auto"/>
              <w:rPr>
                <w:b w:val="0"/>
                <w:bCs w:val="0"/>
              </w:rPr>
            </w:pPr>
            <w:r w:rsidRPr="00495900">
              <w:rPr>
                <w:b w:val="0"/>
                <w:bCs w:val="0"/>
              </w:rPr>
              <w:t xml:space="preserve">Admin Dashboard &gt; Admin &gt; </w:t>
            </w:r>
            <w:r w:rsidRPr="00495900">
              <w:rPr>
                <w:i/>
                <w:color w:val="C00000"/>
              </w:rPr>
              <w:t>Language pack</w:t>
            </w:r>
          </w:p>
          <w:p w:rsidR="00544215" w:rsidRPr="00E61A3C" w:rsidRDefault="00544215" w:rsidP="00544215">
            <w:pPr>
              <w:spacing w:after="0" w:line="240" w:lineRule="auto"/>
              <w:rPr>
                <w:bCs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lastRenderedPageBreak/>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00777C" w:rsidRPr="0000777C" w:rsidRDefault="0000777C" w:rsidP="00544215">
            <w:pPr>
              <w:spacing w:after="0" w:line="240" w:lineRule="auto"/>
            </w:pPr>
            <w:r w:rsidRPr="0000777C">
              <w:t xml:space="preserve">To </w:t>
            </w:r>
            <w:r w:rsidR="00495900">
              <w:t>exclude</w:t>
            </w:r>
            <w:r>
              <w:t xml:space="preserve"> data from</w:t>
            </w:r>
            <w:r w:rsidRPr="0000777C">
              <w:t xml:space="preserve"> the online application form templates</w:t>
            </w:r>
          </w:p>
          <w:p w:rsidR="0000777C" w:rsidRDefault="0000777C" w:rsidP="00544215">
            <w:pPr>
              <w:spacing w:after="0" w:line="240" w:lineRule="auto"/>
              <w:rPr>
                <w:bCs w:val="0"/>
              </w:rPr>
            </w:pPr>
            <w:r w:rsidRPr="00764548">
              <w:rPr>
                <w:b w:val="0"/>
              </w:rPr>
              <w:t>Navigate to</w:t>
            </w:r>
            <w:r>
              <w:rPr>
                <w:b w:val="0"/>
              </w:rPr>
              <w:t>:</w:t>
            </w:r>
            <w:r w:rsidRPr="00764548">
              <w:rPr>
                <w:b w:val="0"/>
              </w:rPr>
              <w:t xml:space="preserve"> </w:t>
            </w:r>
          </w:p>
          <w:p w:rsidR="0000777C" w:rsidRPr="00FB335F" w:rsidRDefault="0000777C" w:rsidP="00544215">
            <w:pPr>
              <w:spacing w:after="0" w:line="240" w:lineRule="auto"/>
              <w:rPr>
                <w:bCs w:val="0"/>
                <w:i/>
                <w:color w:val="C00000"/>
              </w:rPr>
            </w:pPr>
            <w:r w:rsidRPr="00380CE2">
              <w:rPr>
                <w:b w:val="0"/>
              </w:rPr>
              <w:t xml:space="preserve">Recruitment Toolbox &gt; Recruitment Admin &gt; </w:t>
            </w:r>
            <w:r w:rsidRPr="00FB335F">
              <w:rPr>
                <w:i/>
                <w:color w:val="C00000"/>
              </w:rPr>
              <w:t>Equal Opportunities Monitoring</w:t>
            </w:r>
          </w:p>
          <w:p w:rsidR="0000777C" w:rsidRDefault="0000777C" w:rsidP="00544215">
            <w:pPr>
              <w:spacing w:after="0" w:line="240" w:lineRule="auto"/>
              <w:rPr>
                <w:bCs w:val="0"/>
              </w:rPr>
            </w:pPr>
          </w:p>
          <w:p w:rsidR="00DD7172" w:rsidRDefault="00DD7172" w:rsidP="00DD7172">
            <w:pPr>
              <w:shd w:val="clear" w:color="auto" w:fill="FFF2CC" w:themeFill="accent4" w:themeFillTint="33"/>
              <w:spacing w:after="0" w:line="240" w:lineRule="auto"/>
            </w:pPr>
            <w:r w:rsidRPr="00F11F50">
              <w:rPr>
                <w:bCs w:val="0"/>
              </w:rPr>
              <w:t>NB</w:t>
            </w:r>
            <w:r>
              <w:rPr>
                <w:b w:val="0"/>
                <w:bCs w:val="0"/>
              </w:rPr>
              <w:t xml:space="preserve">: </w:t>
            </w:r>
            <w:r w:rsidRPr="00F9562D">
              <w:rPr>
                <w:b w:val="0"/>
                <w:bCs w:val="0"/>
              </w:rPr>
              <w:t>Diversity</w:t>
            </w:r>
            <w:r>
              <w:rPr>
                <w:b w:val="0"/>
                <w:bCs w:val="0"/>
              </w:rPr>
              <w:t xml:space="preserve"> details are </w:t>
            </w:r>
            <w:r w:rsidRPr="00F9562D">
              <w:rPr>
                <w:b w:val="0"/>
                <w:bCs w:val="0"/>
              </w:rPr>
              <w:t>held in the individual form profiles so the changes must be made to each form individually.</w:t>
            </w:r>
          </w:p>
          <w:p w:rsidR="00DD7172" w:rsidRDefault="00DD7172" w:rsidP="00DD7172">
            <w:pPr>
              <w:shd w:val="clear" w:color="auto" w:fill="FFF2CC" w:themeFill="accent4" w:themeFillTint="33"/>
              <w:spacing w:after="0" w:line="240" w:lineRule="auto"/>
              <w:rPr>
                <w:bCs w:val="0"/>
              </w:rPr>
            </w:pPr>
            <w:r w:rsidRPr="00F9562D">
              <w:rPr>
                <w:b w:val="0"/>
              </w:rPr>
              <w:t xml:space="preserve">Short </w:t>
            </w:r>
          </w:p>
          <w:p w:rsidR="00DD7172" w:rsidRPr="00F9562D" w:rsidRDefault="00DD7172" w:rsidP="00DD7172">
            <w:pPr>
              <w:shd w:val="clear" w:color="auto" w:fill="FFF2CC" w:themeFill="accent4" w:themeFillTint="33"/>
              <w:spacing w:after="0" w:line="240" w:lineRule="auto"/>
              <w:rPr>
                <w:b w:val="0"/>
              </w:rPr>
            </w:pPr>
            <w:r w:rsidRPr="00F9562D">
              <w:rPr>
                <w:b w:val="0"/>
              </w:rPr>
              <w:t xml:space="preserve">Academic </w:t>
            </w:r>
          </w:p>
          <w:p w:rsidR="00DD7172" w:rsidRPr="00F9562D" w:rsidRDefault="00DD7172" w:rsidP="00DD7172">
            <w:pPr>
              <w:shd w:val="clear" w:color="auto" w:fill="FFF2CC" w:themeFill="accent4" w:themeFillTint="33"/>
              <w:spacing w:after="0" w:line="240" w:lineRule="auto"/>
              <w:rPr>
                <w:b w:val="0"/>
              </w:rPr>
            </w:pPr>
            <w:r w:rsidRPr="00F9562D">
              <w:rPr>
                <w:b w:val="0"/>
              </w:rPr>
              <w:t xml:space="preserve">Apprenticeship </w:t>
            </w:r>
          </w:p>
          <w:p w:rsidR="00DD7172" w:rsidRPr="00F9562D" w:rsidRDefault="00DD7172" w:rsidP="00DD7172">
            <w:pPr>
              <w:shd w:val="clear" w:color="auto" w:fill="FFF2CC" w:themeFill="accent4" w:themeFillTint="33"/>
              <w:spacing w:after="0" w:line="240" w:lineRule="auto"/>
              <w:rPr>
                <w:b w:val="0"/>
              </w:rPr>
            </w:pPr>
            <w:r w:rsidRPr="00F9562D">
              <w:rPr>
                <w:b w:val="0"/>
              </w:rPr>
              <w:t xml:space="preserve">ZZ – Distinction award only </w:t>
            </w:r>
          </w:p>
          <w:p w:rsidR="00DD7172" w:rsidRPr="00F9562D" w:rsidRDefault="00DD7172" w:rsidP="00DD7172">
            <w:pPr>
              <w:shd w:val="clear" w:color="auto" w:fill="FFF2CC" w:themeFill="accent4" w:themeFillTint="33"/>
              <w:spacing w:after="0" w:line="240" w:lineRule="auto"/>
              <w:rPr>
                <w:b w:val="0"/>
              </w:rPr>
            </w:pPr>
            <w:r w:rsidRPr="00F9562D">
              <w:rPr>
                <w:b w:val="0"/>
              </w:rPr>
              <w:t xml:space="preserve">ZZ – Recognition of distinction </w:t>
            </w:r>
          </w:p>
          <w:p w:rsidR="00DD7172" w:rsidRPr="00F9562D" w:rsidRDefault="00DD7172" w:rsidP="00DD7172">
            <w:pPr>
              <w:shd w:val="clear" w:color="auto" w:fill="FFF2CC" w:themeFill="accent4" w:themeFillTint="33"/>
              <w:spacing w:after="0" w:line="240" w:lineRule="auto"/>
              <w:rPr>
                <w:b w:val="0"/>
              </w:rPr>
            </w:pPr>
            <w:r w:rsidRPr="00F9562D">
              <w:rPr>
                <w:b w:val="0"/>
              </w:rPr>
              <w:t>ZZ – Professorial merit pay</w:t>
            </w:r>
          </w:p>
          <w:p w:rsidR="00DD7172" w:rsidRDefault="00DD7172" w:rsidP="00544215">
            <w:pPr>
              <w:spacing w:after="0" w:line="240" w:lineRule="auto"/>
              <w:rPr>
                <w:b w:val="0"/>
              </w:rPr>
            </w:pPr>
          </w:p>
          <w:p w:rsidR="0000777C" w:rsidRDefault="0000777C" w:rsidP="00544215">
            <w:pPr>
              <w:spacing w:after="0" w:line="240" w:lineRule="auto"/>
              <w:rPr>
                <w:bCs w:val="0"/>
              </w:rPr>
            </w:pPr>
            <w:r>
              <w:rPr>
                <w:bCs w:val="0"/>
              </w:rPr>
              <w:t>To remove reference data items</w:t>
            </w:r>
          </w:p>
          <w:p w:rsidR="0000777C" w:rsidRDefault="0000777C" w:rsidP="00544215">
            <w:pPr>
              <w:spacing w:after="0" w:line="240" w:lineRule="auto"/>
              <w:rPr>
                <w:bCs w:val="0"/>
              </w:rPr>
            </w:pPr>
            <w:r w:rsidRPr="00764548">
              <w:rPr>
                <w:b w:val="0"/>
              </w:rPr>
              <w:t>Navigate to</w:t>
            </w:r>
            <w:r>
              <w:rPr>
                <w:b w:val="0"/>
              </w:rPr>
              <w:t>:</w:t>
            </w:r>
            <w:r w:rsidRPr="00764548">
              <w:rPr>
                <w:b w:val="0"/>
              </w:rPr>
              <w:t xml:space="preserve"> </w:t>
            </w:r>
          </w:p>
          <w:p w:rsidR="00495900" w:rsidRPr="00C744DC" w:rsidRDefault="00495900" w:rsidP="00495900">
            <w:pPr>
              <w:spacing w:after="0" w:line="240" w:lineRule="auto"/>
              <w:rPr>
                <w:b w:val="0"/>
              </w:rPr>
            </w:pPr>
            <w:r w:rsidRPr="00C744DC">
              <w:rPr>
                <w:b w:val="0"/>
              </w:rPr>
              <w:t xml:space="preserve">People Management &gt; </w:t>
            </w:r>
            <w:r w:rsidRPr="00495900">
              <w:rPr>
                <w:i/>
                <w:color w:val="C00000"/>
              </w:rPr>
              <w:t>Reference Data</w:t>
            </w:r>
          </w:p>
          <w:p w:rsidR="00495900" w:rsidRDefault="00495900" w:rsidP="00544215">
            <w:pPr>
              <w:spacing w:after="0" w:line="240" w:lineRule="auto"/>
              <w:rPr>
                <w:bCs w:val="0"/>
              </w:rPr>
            </w:pPr>
            <w:r>
              <w:rPr>
                <w:bCs w:val="0"/>
              </w:rPr>
              <w:t>OR</w:t>
            </w:r>
          </w:p>
          <w:p w:rsidR="0000777C" w:rsidRPr="00C744DC" w:rsidRDefault="0000777C" w:rsidP="00544215">
            <w:pPr>
              <w:spacing w:after="0" w:line="240" w:lineRule="auto"/>
              <w:rPr>
                <w:b w:val="0"/>
              </w:rPr>
            </w:pPr>
            <w:r w:rsidRPr="00C744DC">
              <w:rPr>
                <w:b w:val="0"/>
              </w:rPr>
              <w:t xml:space="preserve">People Management &gt; Reference Data &gt; </w:t>
            </w:r>
            <w:r w:rsidRPr="00FB335F">
              <w:rPr>
                <w:i/>
                <w:color w:val="C00000"/>
              </w:rPr>
              <w:t xml:space="preserve">Other References </w:t>
            </w:r>
          </w:p>
          <w:p w:rsidR="00544215" w:rsidRDefault="00544215" w:rsidP="00544215">
            <w:pPr>
              <w:spacing w:after="0" w:line="240" w:lineRule="auto"/>
              <w:rPr>
                <w:b w:val="0"/>
                <w:bCs w:val="0"/>
              </w:rPr>
            </w:pPr>
          </w:p>
          <w:p w:rsidR="00E61A3C" w:rsidRPr="00E61A3C" w:rsidRDefault="00E61A3C" w:rsidP="00544215">
            <w:pPr>
              <w:spacing w:after="0" w:line="240" w:lineRule="auto"/>
              <w:rPr>
                <w:bCs w:val="0"/>
              </w:rPr>
            </w:pPr>
            <w:r w:rsidRPr="00E61A3C">
              <w:t xml:space="preserve">To </w:t>
            </w:r>
            <w:r>
              <w:t>remove</w:t>
            </w:r>
            <w:r w:rsidRPr="00E61A3C">
              <w:t xml:space="preserve"> fields viewed in ESS</w:t>
            </w:r>
          </w:p>
          <w:p w:rsidR="00E61A3C" w:rsidRDefault="00E61A3C" w:rsidP="00544215">
            <w:pPr>
              <w:spacing w:after="0" w:line="240" w:lineRule="auto"/>
              <w:rPr>
                <w:bCs w:val="0"/>
              </w:rPr>
            </w:pPr>
            <w:r w:rsidRPr="00764548">
              <w:rPr>
                <w:b w:val="0"/>
              </w:rPr>
              <w:t>Navigate to</w:t>
            </w:r>
            <w:r>
              <w:rPr>
                <w:b w:val="0"/>
              </w:rPr>
              <w:t>:</w:t>
            </w:r>
            <w:r w:rsidRPr="00764548">
              <w:rPr>
                <w:b w:val="0"/>
              </w:rPr>
              <w:t xml:space="preserve"> </w:t>
            </w:r>
          </w:p>
          <w:p w:rsidR="00E61A3C" w:rsidRDefault="00E61A3C" w:rsidP="00544215">
            <w:pPr>
              <w:spacing w:after="0" w:line="240" w:lineRule="auto"/>
              <w:rPr>
                <w:b w:val="0"/>
                <w:i/>
                <w:color w:val="C00000"/>
              </w:rPr>
            </w:pPr>
            <w:r w:rsidRPr="00E61A3C">
              <w:rPr>
                <w:b w:val="0"/>
                <w:bCs w:val="0"/>
              </w:rPr>
              <w:t>People Management &gt; HR Admin Setup setting &gt;</w:t>
            </w:r>
            <w:r>
              <w:rPr>
                <w:bCs w:val="0"/>
              </w:rPr>
              <w:t xml:space="preserve"> </w:t>
            </w:r>
            <w:r w:rsidRPr="00E61A3C">
              <w:rPr>
                <w:bCs w:val="0"/>
                <w:i/>
                <w:color w:val="C00000"/>
              </w:rPr>
              <w:t>Diversity Config</w:t>
            </w:r>
          </w:p>
          <w:p w:rsidR="00E0414D" w:rsidRDefault="00E0414D" w:rsidP="00544215">
            <w:pPr>
              <w:spacing w:after="0" w:line="240" w:lineRule="auto"/>
              <w:rPr>
                <w:bCs w:val="0"/>
                <w:i/>
                <w:color w:val="C00000"/>
              </w:rPr>
            </w:pPr>
          </w:p>
          <w:p w:rsidR="00E0414D" w:rsidRPr="00495900" w:rsidRDefault="00E0414D" w:rsidP="00E0414D">
            <w:pPr>
              <w:spacing w:after="0" w:line="240" w:lineRule="auto"/>
            </w:pPr>
            <w:r w:rsidRPr="00495900">
              <w:t xml:space="preserve">Hard coded field labels </w:t>
            </w:r>
            <w:r>
              <w:t>should</w:t>
            </w:r>
            <w:r w:rsidRPr="00495900">
              <w:t xml:space="preserve"> be editable in the Language Pack</w:t>
            </w:r>
          </w:p>
          <w:p w:rsidR="00E0414D" w:rsidRPr="00E0414D" w:rsidRDefault="00E0414D" w:rsidP="00544215">
            <w:pPr>
              <w:spacing w:after="0" w:line="240" w:lineRule="auto"/>
              <w:rPr>
                <w:b w:val="0"/>
                <w:bCs w:val="0"/>
              </w:rPr>
            </w:pPr>
            <w:r w:rsidRPr="00495900">
              <w:rPr>
                <w:b w:val="0"/>
                <w:bCs w:val="0"/>
              </w:rPr>
              <w:t xml:space="preserve">Admin Dashboard &gt; Admin &gt; </w:t>
            </w:r>
            <w:r w:rsidRPr="00495900">
              <w:rPr>
                <w:i/>
                <w:color w:val="C00000"/>
              </w:rPr>
              <w:t>Language pack</w:t>
            </w:r>
          </w:p>
          <w:p w:rsidR="00544215" w:rsidRPr="0000777C" w:rsidRDefault="00544215" w:rsidP="00544215">
            <w:pPr>
              <w:spacing w:after="0" w:line="240" w:lineRule="auto"/>
              <w:rPr>
                <w:bCs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Pr="00F86C57" w:rsidRDefault="00637B28" w:rsidP="002827E9">
            <w:pPr>
              <w:spacing w:after="120"/>
            </w:pPr>
            <w:r>
              <w:t>Standard Button Names</w:t>
            </w:r>
          </w:p>
          <w:p w:rsidR="00637B28" w:rsidRPr="00F86C57" w:rsidRDefault="00637B28" w:rsidP="002827E9">
            <w:pPr>
              <w:spacing w:after="120"/>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0DB821" wp14:editId="025D9A8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2000" cy="183272"/>
                          </a:xfrm>
                          <a:prstGeom prst="rect">
                            <a:avLst/>
                          </a:prstGeom>
                        </pic:spPr>
                      </pic:pic>
                    </a:graphicData>
                  </a:graphic>
                </wp:inline>
              </w:drawing>
            </w:r>
            <w:r w:rsidRPr="00F86C57">
              <w:rPr>
                <w:b w:val="0"/>
              </w:rPr>
              <w:t xml:space="preserve"> </w:t>
            </w:r>
          </w:p>
          <w:p w:rsidR="00637B28" w:rsidRPr="00F86C57" w:rsidRDefault="00637B28" w:rsidP="002827E9">
            <w:pPr>
              <w:spacing w:after="120"/>
              <w:rPr>
                <w:b w:val="0"/>
              </w:rPr>
            </w:pPr>
            <w:r w:rsidRPr="00F86C57">
              <w:rPr>
                <w:b w:val="0"/>
              </w:rPr>
              <w:t xml:space="preserve">Previous Record button: </w:t>
            </w:r>
            <w:r>
              <w:rPr>
                <w:noProof/>
                <w:lang w:eastAsia="en-GB"/>
              </w:rPr>
              <w:drawing>
                <wp:inline distT="0" distB="0" distL="0" distR="0" wp14:anchorId="5BFE5DB9" wp14:editId="485E67E3">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09648"/>
                          </a:xfrm>
                          <a:prstGeom prst="rect">
                            <a:avLst/>
                          </a:prstGeom>
                        </pic:spPr>
                      </pic:pic>
                    </a:graphicData>
                  </a:graphic>
                </wp:inline>
              </w:drawing>
            </w:r>
            <w:r w:rsidRPr="00F86C57">
              <w:rPr>
                <w:b w:val="0"/>
              </w:rPr>
              <w:t xml:space="preserve"> </w:t>
            </w:r>
          </w:p>
          <w:p w:rsidR="00637B28" w:rsidRPr="00F86C57" w:rsidRDefault="00637B28" w:rsidP="002827E9">
            <w:pPr>
              <w:spacing w:after="120"/>
              <w:rPr>
                <w:b w:val="0"/>
              </w:rPr>
            </w:pPr>
            <w:r w:rsidRPr="00F86C57">
              <w:rPr>
                <w:b w:val="0"/>
              </w:rPr>
              <w:t xml:space="preserve">Previous Section button: </w:t>
            </w:r>
            <w:r>
              <w:rPr>
                <w:noProof/>
                <w:lang w:eastAsia="en-GB"/>
              </w:rPr>
              <w:drawing>
                <wp:inline distT="0" distB="0" distL="0" distR="0" wp14:anchorId="68C44C99" wp14:editId="4DBB8151">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29091"/>
                          </a:xfrm>
                          <a:prstGeom prst="rect">
                            <a:avLst/>
                          </a:prstGeom>
                        </pic:spPr>
                      </pic:pic>
                    </a:graphicData>
                  </a:graphic>
                </wp:inline>
              </w:drawing>
            </w:r>
            <w:r w:rsidRPr="00F86C57">
              <w:rPr>
                <w:b w:val="0"/>
              </w:rPr>
              <w:t xml:space="preserve"> </w:t>
            </w:r>
          </w:p>
          <w:p w:rsidR="00637B28" w:rsidRPr="00F86C57" w:rsidRDefault="00637B28" w:rsidP="002827E9">
            <w:pPr>
              <w:spacing w:after="120"/>
              <w:rPr>
                <w:b w:val="0"/>
              </w:rPr>
            </w:pPr>
            <w:r w:rsidRPr="00F86C57">
              <w:rPr>
                <w:b w:val="0"/>
              </w:rPr>
              <w:t xml:space="preserve">Save button: </w:t>
            </w:r>
            <w:r>
              <w:rPr>
                <w:noProof/>
                <w:lang w:eastAsia="en-GB"/>
              </w:rPr>
              <w:drawing>
                <wp:inline distT="0" distB="0" distL="0" distR="0" wp14:anchorId="2D5CE44F" wp14:editId="5FAF630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22171"/>
                          </a:xfrm>
                          <a:prstGeom prst="rect">
                            <a:avLst/>
                          </a:prstGeom>
                        </pic:spPr>
                      </pic:pic>
                    </a:graphicData>
                  </a:graphic>
                </wp:inline>
              </w:drawing>
            </w:r>
            <w:r w:rsidRPr="00F86C57">
              <w:rPr>
                <w:b w:val="0"/>
              </w:rPr>
              <w:t xml:space="preserve"> </w:t>
            </w:r>
          </w:p>
          <w:p w:rsidR="00637B28" w:rsidRPr="00F86C57" w:rsidRDefault="00637B28" w:rsidP="002827E9">
            <w:pPr>
              <w:spacing w:after="120"/>
              <w:rPr>
                <w:b w:val="0"/>
                <w:bCs w:val="0"/>
              </w:rPr>
            </w:pPr>
            <w:r w:rsidRPr="00F86C57">
              <w:rPr>
                <w:b w:val="0"/>
              </w:rPr>
              <w:t xml:space="preserve">Insert Record button: </w:t>
            </w:r>
            <w:r>
              <w:rPr>
                <w:noProof/>
                <w:lang w:eastAsia="en-GB"/>
              </w:rPr>
              <w:drawing>
                <wp:inline distT="0" distB="0" distL="0" distR="0" wp14:anchorId="66778D9C" wp14:editId="13809A1A">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637B28" w:rsidRDefault="00637B28" w:rsidP="002827E9">
            <w:pPr>
              <w:spacing w:after="120"/>
              <w:cnfStyle w:val="000000100000" w:firstRow="0" w:lastRow="0" w:firstColumn="0" w:lastColumn="0" w:oddVBand="0" w:evenVBand="0" w:oddHBand="1" w:evenHBand="0" w:firstRowFirstColumn="0" w:firstRowLastColumn="0" w:lastRowFirstColumn="0" w:lastRowLastColumn="0"/>
            </w:pPr>
          </w:p>
          <w:p w:rsidR="00637B28" w:rsidRDefault="00637B28" w:rsidP="002827E9">
            <w:pPr>
              <w:spacing w:after="120"/>
              <w:cnfStyle w:val="000000100000" w:firstRow="0" w:lastRow="0" w:firstColumn="0" w:lastColumn="0" w:oddVBand="0" w:evenVBand="0" w:oddHBand="1" w:evenHBand="0" w:firstRowFirstColumn="0" w:firstRowLastColumn="0" w:lastRowFirstColumn="0" w:lastRowLastColumn="0"/>
            </w:pP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47A497A9" wp14:editId="105AFB6D">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16000"/>
                          </a:xfrm>
                          <a:prstGeom prst="rect">
                            <a:avLst/>
                          </a:prstGeom>
                        </pic:spPr>
                      </pic:pic>
                    </a:graphicData>
                  </a:graphic>
                </wp:inline>
              </w:drawing>
            </w:r>
            <w:r w:rsidRPr="00F86C57">
              <w:t xml:space="preserve"> </w:t>
            </w: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0D6C2D96" wp14:editId="0A1D94AF">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09648"/>
                          </a:xfrm>
                          <a:prstGeom prst="rect">
                            <a:avLst/>
                          </a:prstGeom>
                        </pic:spPr>
                      </pic:pic>
                    </a:graphicData>
                  </a:graphic>
                </wp:inline>
              </w:drawing>
            </w:r>
            <w:r w:rsidRPr="00F86C57">
              <w:t xml:space="preserve"> </w:t>
            </w: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BDDB21A" wp14:editId="73064F9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22353"/>
                          </a:xfrm>
                          <a:prstGeom prst="rect">
                            <a:avLst/>
                          </a:prstGeom>
                        </pic:spPr>
                      </pic:pic>
                    </a:graphicData>
                  </a:graphic>
                </wp:inline>
              </w:drawing>
            </w:r>
            <w:r w:rsidRPr="00F86C57">
              <w:t xml:space="preserve">  </w:t>
            </w: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5427F38D" wp14:editId="1BB73BC5">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16000"/>
                          </a:xfrm>
                          <a:prstGeom prst="rect">
                            <a:avLst/>
                          </a:prstGeom>
                        </pic:spPr>
                      </pic:pic>
                    </a:graphicData>
                  </a:graphic>
                </wp:inline>
              </w:drawing>
            </w: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5F7CBC59" wp14:editId="4F527C9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637B28" w:rsidRDefault="00637B28" w:rsidP="002827E9">
            <w:pPr>
              <w:spacing w:after="120"/>
              <w:cnfStyle w:val="000000100000" w:firstRow="0" w:lastRow="0" w:firstColumn="0" w:lastColumn="0" w:oddVBand="0" w:evenVBand="0" w:oddHBand="1" w:evenHBand="0" w:firstRowFirstColumn="0" w:firstRowLastColumn="0" w:lastRowFirstColumn="0" w:lastRowLastColumn="0"/>
            </w:pPr>
          </w:p>
          <w:p w:rsidR="00637B28" w:rsidRDefault="00637B28" w:rsidP="002827E9">
            <w:pPr>
              <w:spacing w:after="120"/>
              <w:cnfStyle w:val="000000100000" w:firstRow="0" w:lastRow="0" w:firstColumn="0" w:lastColumn="0" w:oddVBand="0" w:evenVBand="0" w:oddHBand="1" w:evenHBand="0" w:firstRowFirstColumn="0" w:firstRowLastColumn="0" w:lastRowFirstColumn="0" w:lastRowLastColumn="0"/>
            </w:pP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2A83B4E2" wp14:editId="19BF02C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03295"/>
                          </a:xfrm>
                          <a:prstGeom prst="rect">
                            <a:avLst/>
                          </a:prstGeom>
                        </pic:spPr>
                      </pic:pic>
                    </a:graphicData>
                  </a:graphic>
                </wp:inline>
              </w:drawing>
            </w:r>
            <w:r w:rsidRPr="00F86C57">
              <w:t xml:space="preserve"> </w:t>
            </w: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FD9E9AD" wp14:editId="75E66ED5">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p>
          <w:p w:rsidR="00637B28" w:rsidRDefault="00637B28" w:rsidP="002827E9">
            <w:pPr>
              <w:spacing w:after="120"/>
              <w:cnfStyle w:val="000000100000" w:firstRow="0" w:lastRow="0" w:firstColumn="0" w:lastColumn="0" w:oddVBand="0" w:evenVBand="0" w:oddHBand="1" w:evenHBand="0" w:firstRowFirstColumn="0" w:firstRowLastColumn="0" w:lastRowFirstColumn="0" w:lastRowLastColumn="0"/>
            </w:pPr>
            <w:r w:rsidRPr="00F86C57">
              <w:lastRenderedPageBreak/>
              <w:t xml:space="preserve">Duplicate Record button: </w:t>
            </w:r>
            <w:r>
              <w:rPr>
                <w:noProof/>
                <w:lang w:eastAsia="en-GB"/>
              </w:rPr>
              <w:drawing>
                <wp:inline distT="0" distB="0" distL="0" distR="0" wp14:anchorId="2436CB2E" wp14:editId="651D6978">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22171"/>
                          </a:xfrm>
                          <a:prstGeom prst="rect">
                            <a:avLst/>
                          </a:prstGeom>
                        </pic:spPr>
                      </pic:pic>
                    </a:graphicData>
                  </a:graphic>
                </wp:inline>
              </w:drawing>
            </w:r>
          </w:p>
          <w:p w:rsidR="00637B28" w:rsidRPr="00F86C57" w:rsidRDefault="00637B28" w:rsidP="002827E9">
            <w:pPr>
              <w:spacing w:after="120"/>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2827E9">
            <w:pPr>
              <w:spacing w:after="120"/>
            </w:pPr>
            <w:r>
              <w:lastRenderedPageBreak/>
              <w:t>Navigation Paths</w:t>
            </w:r>
          </w:p>
          <w:p w:rsidR="00637B28" w:rsidRDefault="00637B28" w:rsidP="002827E9">
            <w:pPr>
              <w:spacing w:after="120"/>
              <w:rPr>
                <w:b w:val="0"/>
              </w:rPr>
            </w:pPr>
          </w:p>
          <w:p w:rsidR="00637B28" w:rsidRDefault="00637B28" w:rsidP="002827E9">
            <w:pPr>
              <w:spacing w:after="120"/>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2827E9">
            <w:pPr>
              <w:spacing w:after="120"/>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2827E9">
            <w:pPr>
              <w:spacing w:after="120"/>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2827E9">
            <w:pPr>
              <w:spacing w:after="120"/>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Pr="00F86C57" w:rsidRDefault="00637B28" w:rsidP="002827E9">
            <w:pPr>
              <w:spacing w:after="120"/>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637B28" w:rsidRPr="00A15593" w:rsidRDefault="00637B28" w:rsidP="002827E9">
            <w:pPr>
              <w:spacing w:after="120"/>
            </w:pPr>
            <w:r>
              <w:t>Other Standard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D2364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pStyle w:val="TabHeader1"/>
            </w:pPr>
            <w:bookmarkStart w:id="6" w:name="_Toc395012280"/>
            <w:r w:rsidRPr="00CA64F5">
              <w:t>Testing</w:t>
            </w:r>
            <w:bookmarkEnd w:id="6"/>
            <w:r w:rsidRPr="00CA64F5">
              <w:t xml:space="preserve"> </w:t>
            </w:r>
          </w:p>
        </w:tc>
      </w:tr>
      <w:tr w:rsidR="00637B28" w:rsidRPr="00CA64F5" w:rsidTr="00D2364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D23640">
        <w:tc>
          <w:tcPr>
            <w:cnfStyle w:val="001000000000" w:firstRow="0" w:lastRow="0" w:firstColumn="1" w:lastColumn="0" w:oddVBand="0" w:evenVBand="0" w:oddHBand="0" w:evenHBand="0" w:firstRowFirstColumn="0" w:firstRowLastColumn="0" w:lastRowFirstColumn="0" w:lastRowLastColumn="0"/>
            <w:tcW w:w="9006" w:type="dxa"/>
          </w:tcPr>
          <w:p w:rsidR="00637B28" w:rsidRDefault="00BF0FDC" w:rsidP="002827E9">
            <w:pPr>
              <w:spacing w:after="120" w:line="240" w:lineRule="auto"/>
              <w:rPr>
                <w:bCs w:val="0"/>
              </w:rPr>
            </w:pPr>
            <w:r>
              <w:rPr>
                <w:b w:val="0"/>
              </w:rPr>
              <w:t>Functional Analysts would normally make and test the initial changes.  However, further testing may need to be carried out by the HR Analytics and EDU teams depending on the changes being made and the reason for the changes.</w:t>
            </w:r>
          </w:p>
          <w:p w:rsidR="002827E9" w:rsidRDefault="002827E9" w:rsidP="002827E9">
            <w:pPr>
              <w:spacing w:after="120" w:line="240" w:lineRule="auto"/>
              <w:rPr>
                <w:bCs w:val="0"/>
              </w:rPr>
            </w:pPr>
          </w:p>
          <w:p w:rsidR="002827E9" w:rsidRDefault="002827E9" w:rsidP="002827E9">
            <w:pPr>
              <w:spacing w:after="120" w:line="240" w:lineRule="auto"/>
              <w:rPr>
                <w:bCs w:val="0"/>
              </w:rPr>
            </w:pPr>
            <w:r>
              <w:rPr>
                <w:b w:val="0"/>
              </w:rPr>
              <w:t>Standard items to test include:</w:t>
            </w:r>
          </w:p>
          <w:p w:rsidR="002827E9" w:rsidRDefault="002827E9" w:rsidP="002827E9">
            <w:pPr>
              <w:spacing w:after="120" w:line="240" w:lineRule="auto"/>
              <w:rPr>
                <w:bCs w:val="0"/>
              </w:rPr>
            </w:pPr>
            <w:r>
              <w:rPr>
                <w:b w:val="0"/>
              </w:rPr>
              <w:t>Employee Self Service</w:t>
            </w:r>
          </w:p>
          <w:p w:rsidR="00637B28" w:rsidRDefault="002827E9" w:rsidP="002827E9">
            <w:pPr>
              <w:spacing w:after="120" w:line="240" w:lineRule="auto"/>
              <w:rPr>
                <w:bCs w:val="0"/>
              </w:rPr>
            </w:pPr>
            <w:r>
              <w:rPr>
                <w:b w:val="0"/>
              </w:rPr>
              <w:t>Applying for a vacancy as an applicant</w:t>
            </w:r>
          </w:p>
          <w:p w:rsidR="00E52AD7" w:rsidRPr="00CA64F5" w:rsidRDefault="00E52AD7" w:rsidP="002827E9">
            <w:pPr>
              <w:spacing w:after="120" w:line="240" w:lineRule="auto"/>
              <w:rPr>
                <w:b w:val="0"/>
              </w:rPr>
            </w:pPr>
            <w:r>
              <w:rPr>
                <w:b w:val="0"/>
              </w:rPr>
              <w:t>Generating applicant packs from a vacancy</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1"/>
            <w:r w:rsidRPr="00CA64F5">
              <w:t>Communications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CE4AF4" w:rsidRDefault="00BF0FDC" w:rsidP="00075C2B">
            <w:pPr>
              <w:rPr>
                <w:bCs w:val="0"/>
              </w:rPr>
            </w:pPr>
            <w:r>
              <w:rPr>
                <w:b w:val="0"/>
              </w:rPr>
              <w:t xml:space="preserve">This will depend entirely upon the changes being made and the reason for the changes. </w:t>
            </w:r>
          </w:p>
          <w:p w:rsidR="00637B28" w:rsidRPr="00CA64F5" w:rsidRDefault="00BF0FDC" w:rsidP="00075C2B">
            <w:pPr>
              <w:rPr>
                <w:b w:val="0"/>
              </w:rPr>
            </w:pPr>
            <w:r>
              <w:rPr>
                <w:b w:val="0"/>
              </w:rPr>
              <w:t>Communication may be low key where the changes are simply updated in the HR data policy for example, or where significant changes are being made an article may be included in the user bulletin. This would normally be done around the time of the changes or soon after.</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2"/>
            <w:r w:rsidRPr="00CA64F5">
              <w:lastRenderedPageBreak/>
              <w:t>Downstream Systems &amp; Processes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3"/>
            <w:r w:rsidRPr="00CA64F5">
              <w:t>Affected Reports</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C744DC" w:rsidP="00C744DC">
            <w:pPr>
              <w:spacing w:after="0" w:line="240" w:lineRule="auto"/>
              <w:rPr>
                <w:bCs w:val="0"/>
              </w:rPr>
            </w:pPr>
            <w:r>
              <w:rPr>
                <w:b w:val="0"/>
              </w:rPr>
              <w:t xml:space="preserve">Many of the HR reports contain hard coded field labels which will need to be reviewed and updated if applicable. E.g. The Gender field is currently labelled as ‘Sex’ and this has been hard coded into reports.  </w:t>
            </w:r>
            <w:r w:rsidR="001D1603">
              <w:rPr>
                <w:b w:val="0"/>
              </w:rPr>
              <w:t>As at Jul 23 a</w:t>
            </w:r>
            <w:r>
              <w:rPr>
                <w:b w:val="0"/>
              </w:rPr>
              <w:t>ll of the following reports include some or all diversity/disability data:</w:t>
            </w:r>
          </w:p>
          <w:p w:rsidR="00C744DC" w:rsidRDefault="00C744DC" w:rsidP="00C744DC">
            <w:pPr>
              <w:spacing w:after="0" w:line="240" w:lineRule="auto"/>
              <w:rPr>
                <w:bCs w:val="0"/>
              </w:rPr>
            </w:pPr>
          </w:p>
          <w:p w:rsidR="00C744DC" w:rsidRPr="00C744DC" w:rsidRDefault="00C744DC" w:rsidP="00C744DC">
            <w:pPr>
              <w:spacing w:after="0" w:line="240" w:lineRule="auto"/>
              <w:rPr>
                <w:b w:val="0"/>
                <w:sz w:val="16"/>
                <w:szCs w:val="16"/>
              </w:rPr>
            </w:pPr>
            <w:r w:rsidRPr="00C744DC">
              <w:rPr>
                <w:b w:val="0"/>
                <w:sz w:val="16"/>
                <w:szCs w:val="16"/>
              </w:rPr>
              <w:t>PERDEP01 - Casuals only - Full data set</w:t>
            </w:r>
          </w:p>
          <w:p w:rsidR="00C744DC" w:rsidRPr="00C744DC" w:rsidRDefault="00C744DC" w:rsidP="00C744DC">
            <w:pPr>
              <w:spacing w:after="0" w:line="240" w:lineRule="auto"/>
              <w:rPr>
                <w:b w:val="0"/>
                <w:sz w:val="16"/>
                <w:szCs w:val="16"/>
              </w:rPr>
            </w:pPr>
            <w:r w:rsidRPr="00C744DC">
              <w:rPr>
                <w:b w:val="0"/>
                <w:sz w:val="16"/>
                <w:szCs w:val="16"/>
              </w:rPr>
              <w:t xml:space="preserve">PERDEP01 Casuals Only - Home Address </w:t>
            </w:r>
            <w:proofErr w:type="gramStart"/>
            <w:r w:rsidRPr="00C744DC">
              <w:rPr>
                <w:b w:val="0"/>
                <w:sz w:val="16"/>
                <w:szCs w:val="16"/>
              </w:rPr>
              <w:t>And</w:t>
            </w:r>
            <w:proofErr w:type="gramEnd"/>
            <w:r w:rsidRPr="00C744DC">
              <w:rPr>
                <w:b w:val="0"/>
                <w:sz w:val="16"/>
                <w:szCs w:val="16"/>
              </w:rPr>
              <w:t xml:space="preserve"> Contact Details_v4</w:t>
            </w:r>
          </w:p>
          <w:p w:rsidR="00C744DC" w:rsidRPr="00C744DC" w:rsidRDefault="00C744DC" w:rsidP="00C744DC">
            <w:pPr>
              <w:spacing w:after="0" w:line="240" w:lineRule="auto"/>
              <w:rPr>
                <w:b w:val="0"/>
                <w:sz w:val="16"/>
                <w:szCs w:val="16"/>
              </w:rPr>
            </w:pPr>
            <w:r w:rsidRPr="00C744DC">
              <w:rPr>
                <w:b w:val="0"/>
                <w:sz w:val="16"/>
                <w:szCs w:val="16"/>
              </w:rPr>
              <w:t>PERDEP01 Casuals Only - Limited Data Set_v4</w:t>
            </w:r>
          </w:p>
          <w:p w:rsidR="00C744DC" w:rsidRPr="00C744DC" w:rsidRDefault="00C744DC" w:rsidP="00C744DC">
            <w:pPr>
              <w:spacing w:after="0" w:line="240" w:lineRule="auto"/>
              <w:rPr>
                <w:b w:val="0"/>
                <w:sz w:val="16"/>
                <w:szCs w:val="16"/>
              </w:rPr>
            </w:pPr>
            <w:r w:rsidRPr="00C744DC">
              <w:rPr>
                <w:b w:val="0"/>
                <w:sz w:val="16"/>
                <w:szCs w:val="16"/>
              </w:rPr>
              <w:t>PERDEP01 Casuals Only - Timesheet Data_v4</w:t>
            </w:r>
          </w:p>
          <w:p w:rsidR="00C744DC" w:rsidRPr="00C744DC" w:rsidRDefault="00C744DC" w:rsidP="00C744DC">
            <w:pPr>
              <w:spacing w:after="0" w:line="240" w:lineRule="auto"/>
              <w:rPr>
                <w:b w:val="0"/>
                <w:sz w:val="16"/>
                <w:szCs w:val="16"/>
              </w:rPr>
            </w:pPr>
            <w:r w:rsidRPr="00C744DC">
              <w:rPr>
                <w:b w:val="0"/>
                <w:sz w:val="16"/>
                <w:szCs w:val="16"/>
              </w:rPr>
              <w:t>PERDEP01 -Full data set</w:t>
            </w:r>
          </w:p>
          <w:p w:rsidR="00C744DC" w:rsidRPr="00C744DC" w:rsidRDefault="00C744DC" w:rsidP="00C744DC">
            <w:pPr>
              <w:spacing w:after="0" w:line="240" w:lineRule="auto"/>
              <w:rPr>
                <w:b w:val="0"/>
                <w:sz w:val="16"/>
                <w:szCs w:val="16"/>
              </w:rPr>
            </w:pPr>
            <w:r w:rsidRPr="00C744DC">
              <w:rPr>
                <w:b w:val="0"/>
                <w:sz w:val="16"/>
                <w:szCs w:val="16"/>
              </w:rPr>
              <w:t>PERDEP01 -Full data set with allowances</w:t>
            </w:r>
          </w:p>
          <w:p w:rsidR="00C744DC" w:rsidRPr="00C744DC" w:rsidRDefault="00C744DC" w:rsidP="00C744DC">
            <w:pPr>
              <w:spacing w:after="0" w:line="240" w:lineRule="auto"/>
              <w:rPr>
                <w:b w:val="0"/>
                <w:sz w:val="16"/>
                <w:szCs w:val="16"/>
              </w:rPr>
            </w:pPr>
            <w:r w:rsidRPr="00C744DC">
              <w:rPr>
                <w:b w:val="0"/>
                <w:sz w:val="16"/>
                <w:szCs w:val="16"/>
              </w:rPr>
              <w:t xml:space="preserve">PERDEP01 </w:t>
            </w:r>
            <w:proofErr w:type="spellStart"/>
            <w:r w:rsidRPr="00C744DC">
              <w:rPr>
                <w:b w:val="0"/>
                <w:sz w:val="16"/>
                <w:szCs w:val="16"/>
              </w:rPr>
              <w:t>CoreTime</w:t>
            </w:r>
            <w:proofErr w:type="spellEnd"/>
            <w:r w:rsidRPr="00C744DC">
              <w:rPr>
                <w:b w:val="0"/>
                <w:sz w:val="16"/>
                <w:szCs w:val="16"/>
              </w:rPr>
              <w:t xml:space="preserve"> Data</w:t>
            </w:r>
          </w:p>
          <w:p w:rsidR="00C744DC" w:rsidRPr="00C744DC" w:rsidRDefault="00C744DC" w:rsidP="00C744DC">
            <w:pPr>
              <w:spacing w:after="0" w:line="240" w:lineRule="auto"/>
              <w:rPr>
                <w:b w:val="0"/>
                <w:sz w:val="16"/>
                <w:szCs w:val="16"/>
              </w:rPr>
            </w:pPr>
            <w:r w:rsidRPr="00C744DC">
              <w:rPr>
                <w:b w:val="0"/>
                <w:sz w:val="16"/>
                <w:szCs w:val="16"/>
              </w:rPr>
              <w:t>PERDEP01 Home Address and Contact Details"</w:t>
            </w:r>
          </w:p>
          <w:p w:rsidR="00C744DC" w:rsidRPr="00C744DC" w:rsidRDefault="00C744DC" w:rsidP="00C744DC">
            <w:pPr>
              <w:spacing w:after="0" w:line="240" w:lineRule="auto"/>
              <w:rPr>
                <w:b w:val="0"/>
                <w:sz w:val="16"/>
                <w:szCs w:val="16"/>
              </w:rPr>
            </w:pPr>
            <w:r w:rsidRPr="00C744DC">
              <w:rPr>
                <w:b w:val="0"/>
                <w:sz w:val="16"/>
                <w:szCs w:val="16"/>
              </w:rPr>
              <w:t>PERDEP01 Limited Data Set</w:t>
            </w:r>
          </w:p>
          <w:p w:rsidR="00C744DC" w:rsidRPr="00C744DC" w:rsidRDefault="00C744DC" w:rsidP="00C744DC">
            <w:pPr>
              <w:spacing w:after="0" w:line="240" w:lineRule="auto"/>
              <w:rPr>
                <w:b w:val="0"/>
                <w:sz w:val="16"/>
                <w:szCs w:val="16"/>
              </w:rPr>
            </w:pPr>
            <w:r w:rsidRPr="00C744DC">
              <w:rPr>
                <w:b w:val="0"/>
                <w:sz w:val="16"/>
                <w:szCs w:val="16"/>
              </w:rPr>
              <w:t>PERDEP01 Limited Data Set with Cost Allocation</w:t>
            </w:r>
          </w:p>
          <w:p w:rsidR="00C744DC" w:rsidRPr="00C744DC" w:rsidRDefault="00C744DC" w:rsidP="00C744DC">
            <w:pPr>
              <w:spacing w:after="0" w:line="240" w:lineRule="auto"/>
              <w:rPr>
                <w:b w:val="0"/>
                <w:sz w:val="16"/>
                <w:szCs w:val="16"/>
              </w:rPr>
            </w:pPr>
            <w:r w:rsidRPr="00C744DC">
              <w:rPr>
                <w:b w:val="0"/>
                <w:sz w:val="16"/>
                <w:szCs w:val="16"/>
              </w:rPr>
              <w:t>PERDEP01 Limited Data Set with Grade Info"</w:t>
            </w:r>
          </w:p>
          <w:p w:rsidR="00C744DC" w:rsidRPr="00C744DC" w:rsidRDefault="00C744DC" w:rsidP="00C744DC">
            <w:pPr>
              <w:spacing w:after="0" w:line="240" w:lineRule="auto"/>
              <w:rPr>
                <w:b w:val="0"/>
                <w:sz w:val="16"/>
                <w:szCs w:val="16"/>
              </w:rPr>
            </w:pPr>
            <w:r w:rsidRPr="00C744DC">
              <w:rPr>
                <w:b w:val="0"/>
                <w:sz w:val="16"/>
                <w:szCs w:val="16"/>
              </w:rPr>
              <w:t xml:space="preserve">PERDEP01 Summary Totals </w:t>
            </w:r>
            <w:proofErr w:type="gramStart"/>
            <w:r w:rsidRPr="00C744DC">
              <w:rPr>
                <w:b w:val="0"/>
                <w:sz w:val="16"/>
                <w:szCs w:val="16"/>
              </w:rPr>
              <w:t>By</w:t>
            </w:r>
            <w:proofErr w:type="gramEnd"/>
            <w:r w:rsidRPr="00C744DC">
              <w:rPr>
                <w:b w:val="0"/>
                <w:sz w:val="16"/>
                <w:szCs w:val="16"/>
              </w:rPr>
              <w:t xml:space="preserve"> Division</w:t>
            </w:r>
          </w:p>
          <w:p w:rsidR="00C744DC" w:rsidRPr="00C744DC" w:rsidRDefault="00C744DC" w:rsidP="00C744DC">
            <w:pPr>
              <w:spacing w:after="0" w:line="240" w:lineRule="auto"/>
              <w:rPr>
                <w:b w:val="0"/>
                <w:sz w:val="16"/>
                <w:szCs w:val="16"/>
              </w:rPr>
            </w:pPr>
            <w:r w:rsidRPr="00C744DC">
              <w:rPr>
                <w:b w:val="0"/>
                <w:sz w:val="16"/>
                <w:szCs w:val="16"/>
              </w:rPr>
              <w:t>PERDEP01 -Full data set with cost allocation</w:t>
            </w:r>
          </w:p>
          <w:p w:rsidR="00C744DC" w:rsidRPr="00C744DC" w:rsidRDefault="00C744DC" w:rsidP="00C744DC">
            <w:pPr>
              <w:spacing w:after="0" w:line="240" w:lineRule="auto"/>
              <w:rPr>
                <w:b w:val="0"/>
                <w:sz w:val="16"/>
                <w:szCs w:val="16"/>
              </w:rPr>
            </w:pPr>
            <w:r w:rsidRPr="00C744DC">
              <w:rPr>
                <w:b w:val="0"/>
                <w:sz w:val="16"/>
                <w:szCs w:val="16"/>
              </w:rPr>
              <w:t xml:space="preserve">PERDEP09 - </w:t>
            </w:r>
            <w:proofErr w:type="spellStart"/>
            <w:r w:rsidRPr="00C744DC">
              <w:rPr>
                <w:b w:val="0"/>
                <w:sz w:val="16"/>
                <w:szCs w:val="16"/>
              </w:rPr>
              <w:t>Whitebook</w:t>
            </w:r>
            <w:proofErr w:type="spellEnd"/>
            <w:r w:rsidRPr="00C744DC">
              <w:rPr>
                <w:b w:val="0"/>
                <w:sz w:val="16"/>
                <w:szCs w:val="16"/>
              </w:rPr>
              <w:t xml:space="preserve"> printable and </w:t>
            </w:r>
            <w:proofErr w:type="spellStart"/>
            <w:r w:rsidRPr="00C744DC">
              <w:rPr>
                <w:b w:val="0"/>
                <w:sz w:val="16"/>
                <w:szCs w:val="16"/>
              </w:rPr>
              <w:t>Whitebook</w:t>
            </w:r>
            <w:proofErr w:type="spellEnd"/>
            <w:r w:rsidRPr="00C744DC">
              <w:rPr>
                <w:b w:val="0"/>
                <w:sz w:val="16"/>
                <w:szCs w:val="16"/>
              </w:rPr>
              <w:t xml:space="preserve"> Full Details</w:t>
            </w:r>
          </w:p>
          <w:p w:rsidR="00C744DC" w:rsidRPr="00C744DC" w:rsidRDefault="00C744DC" w:rsidP="00C744DC">
            <w:pPr>
              <w:spacing w:after="0" w:line="240" w:lineRule="auto"/>
              <w:rPr>
                <w:b w:val="0"/>
                <w:sz w:val="16"/>
                <w:szCs w:val="16"/>
              </w:rPr>
            </w:pPr>
            <w:r w:rsidRPr="00C744DC">
              <w:rPr>
                <w:b w:val="0"/>
                <w:sz w:val="16"/>
                <w:szCs w:val="16"/>
              </w:rPr>
              <w:t>PERDEP22 Employees with Academic Titles</w:t>
            </w:r>
          </w:p>
          <w:p w:rsidR="00C744DC" w:rsidRPr="00C744DC" w:rsidRDefault="00C744DC" w:rsidP="00C744DC">
            <w:pPr>
              <w:spacing w:after="0" w:line="240" w:lineRule="auto"/>
              <w:rPr>
                <w:b w:val="0"/>
                <w:sz w:val="16"/>
                <w:szCs w:val="16"/>
              </w:rPr>
            </w:pPr>
            <w:r w:rsidRPr="00C744DC">
              <w:rPr>
                <w:b w:val="0"/>
                <w:sz w:val="16"/>
                <w:szCs w:val="16"/>
              </w:rPr>
              <w:t xml:space="preserve">PERDEP47 Awards </w:t>
            </w:r>
            <w:proofErr w:type="gramStart"/>
            <w:r w:rsidRPr="00C744DC">
              <w:rPr>
                <w:b w:val="0"/>
                <w:sz w:val="16"/>
                <w:szCs w:val="16"/>
              </w:rPr>
              <w:t>For</w:t>
            </w:r>
            <w:proofErr w:type="gramEnd"/>
            <w:r w:rsidRPr="00C744DC">
              <w:rPr>
                <w:b w:val="0"/>
                <w:sz w:val="16"/>
                <w:szCs w:val="16"/>
              </w:rPr>
              <w:t xml:space="preserve"> Excellence - Nomination and Award Details</w:t>
            </w:r>
          </w:p>
          <w:p w:rsidR="00C744DC" w:rsidRPr="00C744DC" w:rsidRDefault="00C744DC" w:rsidP="00C744DC">
            <w:pPr>
              <w:spacing w:after="0" w:line="240" w:lineRule="auto"/>
              <w:rPr>
                <w:b w:val="0"/>
                <w:sz w:val="16"/>
                <w:szCs w:val="16"/>
              </w:rPr>
            </w:pPr>
            <w:r w:rsidRPr="00C744DC">
              <w:rPr>
                <w:b w:val="0"/>
                <w:sz w:val="16"/>
                <w:szCs w:val="16"/>
              </w:rPr>
              <w:t xml:space="preserve">PERDEP47 Awards </w:t>
            </w:r>
            <w:proofErr w:type="gramStart"/>
            <w:r w:rsidRPr="00C744DC">
              <w:rPr>
                <w:b w:val="0"/>
                <w:sz w:val="16"/>
                <w:szCs w:val="16"/>
              </w:rPr>
              <w:t>For</w:t>
            </w:r>
            <w:proofErr w:type="gramEnd"/>
            <w:r w:rsidRPr="00C744DC">
              <w:rPr>
                <w:b w:val="0"/>
                <w:sz w:val="16"/>
                <w:szCs w:val="16"/>
              </w:rPr>
              <w:t xml:space="preserve"> Excellence - Nominations and Awards by Grade and Legal Sex</w:t>
            </w:r>
          </w:p>
          <w:p w:rsidR="00C744DC" w:rsidRPr="00C744DC" w:rsidRDefault="00C744DC" w:rsidP="00C744DC">
            <w:pPr>
              <w:spacing w:after="0" w:line="240" w:lineRule="auto"/>
              <w:rPr>
                <w:b w:val="0"/>
                <w:sz w:val="16"/>
                <w:szCs w:val="16"/>
              </w:rPr>
            </w:pPr>
            <w:r w:rsidRPr="00C744DC">
              <w:rPr>
                <w:b w:val="0"/>
                <w:sz w:val="16"/>
                <w:szCs w:val="16"/>
              </w:rPr>
              <w:t xml:space="preserve">PERDEP47 Awards </w:t>
            </w:r>
            <w:proofErr w:type="gramStart"/>
            <w:r w:rsidRPr="00C744DC">
              <w:rPr>
                <w:b w:val="0"/>
                <w:sz w:val="16"/>
                <w:szCs w:val="16"/>
              </w:rPr>
              <w:t>For</w:t>
            </w:r>
            <w:proofErr w:type="gramEnd"/>
            <w:r w:rsidRPr="00C744DC">
              <w:rPr>
                <w:b w:val="0"/>
                <w:sz w:val="16"/>
                <w:szCs w:val="16"/>
              </w:rPr>
              <w:t xml:space="preserve"> Excellence - Nominations and Awards by Staff Group and Legal Sex</w:t>
            </w:r>
          </w:p>
          <w:p w:rsidR="00C744DC" w:rsidRPr="00C744DC" w:rsidRDefault="00C744DC" w:rsidP="00C744DC">
            <w:pPr>
              <w:spacing w:after="0" w:line="240" w:lineRule="auto"/>
              <w:rPr>
                <w:b w:val="0"/>
                <w:sz w:val="16"/>
                <w:szCs w:val="16"/>
              </w:rPr>
            </w:pPr>
            <w:r w:rsidRPr="00C744DC">
              <w:rPr>
                <w:b w:val="0"/>
                <w:sz w:val="16"/>
                <w:szCs w:val="16"/>
              </w:rPr>
              <w:t>PERDEP47 Reward and Recognition Scheme - Nomination and Award Details</w:t>
            </w:r>
          </w:p>
          <w:p w:rsidR="00C744DC" w:rsidRPr="00C744DC" w:rsidRDefault="00C744DC" w:rsidP="00C744DC">
            <w:pPr>
              <w:spacing w:after="0" w:line="240" w:lineRule="auto"/>
              <w:rPr>
                <w:b w:val="0"/>
                <w:sz w:val="16"/>
                <w:szCs w:val="16"/>
              </w:rPr>
            </w:pPr>
            <w:r w:rsidRPr="00C744DC">
              <w:rPr>
                <w:b w:val="0"/>
                <w:sz w:val="16"/>
                <w:szCs w:val="16"/>
              </w:rPr>
              <w:t>PERDEP47 Reward and Recognition Scheme - Nominations and Awards by Grade and Legal Sex</w:t>
            </w:r>
          </w:p>
          <w:p w:rsidR="00C744DC" w:rsidRPr="00C744DC" w:rsidRDefault="00C744DC" w:rsidP="00C744DC">
            <w:pPr>
              <w:spacing w:after="0" w:line="240" w:lineRule="auto"/>
              <w:rPr>
                <w:b w:val="0"/>
                <w:sz w:val="16"/>
                <w:szCs w:val="16"/>
              </w:rPr>
            </w:pPr>
            <w:r w:rsidRPr="00C744DC">
              <w:rPr>
                <w:b w:val="0"/>
                <w:sz w:val="16"/>
                <w:szCs w:val="16"/>
              </w:rPr>
              <w:t>PERDEP47 Reward and Recognition Scheme - Nominations and Awards by Staff Group and Legal Sex</w:t>
            </w:r>
          </w:p>
          <w:p w:rsidR="00C744DC" w:rsidRPr="00C744DC" w:rsidRDefault="00C744DC" w:rsidP="00C744DC">
            <w:pPr>
              <w:spacing w:after="0" w:line="240" w:lineRule="auto"/>
              <w:rPr>
                <w:b w:val="0"/>
                <w:sz w:val="16"/>
                <w:szCs w:val="16"/>
              </w:rPr>
            </w:pPr>
            <w:r w:rsidRPr="00C744DC">
              <w:rPr>
                <w:b w:val="0"/>
                <w:sz w:val="16"/>
                <w:szCs w:val="16"/>
              </w:rPr>
              <w:t>PERDEP48 - Outside appointments list</w:t>
            </w:r>
          </w:p>
          <w:p w:rsidR="00C744DC" w:rsidRPr="00C744DC" w:rsidRDefault="00C744DC" w:rsidP="00C744DC">
            <w:pPr>
              <w:spacing w:after="0" w:line="240" w:lineRule="auto"/>
              <w:rPr>
                <w:b w:val="0"/>
                <w:sz w:val="16"/>
                <w:szCs w:val="16"/>
              </w:rPr>
            </w:pPr>
            <w:r w:rsidRPr="00C744DC">
              <w:rPr>
                <w:b w:val="0"/>
                <w:sz w:val="16"/>
                <w:szCs w:val="16"/>
              </w:rPr>
              <w:t>RECDEP41 Applicant Status History_v3</w:t>
            </w:r>
          </w:p>
          <w:p w:rsidR="00C744DC" w:rsidRPr="00C744DC" w:rsidRDefault="00C744DC" w:rsidP="00C744DC">
            <w:pPr>
              <w:spacing w:after="0" w:line="240" w:lineRule="auto"/>
              <w:rPr>
                <w:b w:val="0"/>
                <w:sz w:val="16"/>
                <w:szCs w:val="16"/>
              </w:rPr>
            </w:pPr>
            <w:r w:rsidRPr="00C744DC">
              <w:rPr>
                <w:b w:val="0"/>
                <w:sz w:val="16"/>
                <w:szCs w:val="16"/>
              </w:rPr>
              <w:t>RECDEP41 Successful Applicants_v3</w:t>
            </w:r>
          </w:p>
          <w:p w:rsidR="00C744DC" w:rsidRPr="00C744DC" w:rsidRDefault="00C744DC" w:rsidP="00C744DC">
            <w:pPr>
              <w:spacing w:after="0" w:line="240" w:lineRule="auto"/>
              <w:rPr>
                <w:b w:val="0"/>
                <w:sz w:val="16"/>
                <w:szCs w:val="16"/>
              </w:rPr>
            </w:pPr>
            <w:r w:rsidRPr="00C744DC">
              <w:rPr>
                <w:b w:val="0"/>
                <w:sz w:val="16"/>
                <w:szCs w:val="16"/>
              </w:rPr>
              <w:t xml:space="preserve">RECDEP41 Vacancy Summary by Applicant Status (Date </w:t>
            </w:r>
            <w:proofErr w:type="gramStart"/>
            <w:r w:rsidRPr="00C744DC">
              <w:rPr>
                <w:b w:val="0"/>
                <w:sz w:val="16"/>
                <w:szCs w:val="16"/>
              </w:rPr>
              <w:t>Parameters)_</w:t>
            </w:r>
            <w:proofErr w:type="gramEnd"/>
            <w:r w:rsidRPr="00C744DC">
              <w:rPr>
                <w:b w:val="0"/>
                <w:sz w:val="16"/>
                <w:szCs w:val="16"/>
              </w:rPr>
              <w:t>v3</w:t>
            </w:r>
          </w:p>
          <w:p w:rsidR="00C744DC" w:rsidRPr="00C744DC" w:rsidRDefault="00C744DC" w:rsidP="00C744DC">
            <w:pPr>
              <w:spacing w:after="0" w:line="240" w:lineRule="auto"/>
              <w:rPr>
                <w:b w:val="0"/>
                <w:sz w:val="16"/>
                <w:szCs w:val="16"/>
              </w:rPr>
            </w:pPr>
            <w:r w:rsidRPr="00C744DC">
              <w:rPr>
                <w:b w:val="0"/>
                <w:sz w:val="16"/>
                <w:szCs w:val="16"/>
              </w:rPr>
              <w:t>RECDEP41 Vacancy Summary by Applicant Status_v3</w:t>
            </w:r>
          </w:p>
          <w:p w:rsidR="00C744DC" w:rsidRPr="00C744DC" w:rsidRDefault="00C744DC" w:rsidP="00C744DC">
            <w:pPr>
              <w:spacing w:after="0" w:line="240" w:lineRule="auto"/>
              <w:rPr>
                <w:b w:val="0"/>
                <w:sz w:val="16"/>
                <w:szCs w:val="16"/>
              </w:rPr>
            </w:pPr>
            <w:r w:rsidRPr="00C744DC">
              <w:rPr>
                <w:b w:val="0"/>
                <w:sz w:val="16"/>
                <w:szCs w:val="16"/>
              </w:rPr>
              <w:t>RECDEP41 Current Applicant Status</w:t>
            </w:r>
          </w:p>
          <w:p w:rsidR="00C744DC" w:rsidRPr="00C744DC" w:rsidRDefault="00C744DC" w:rsidP="00C744DC">
            <w:pPr>
              <w:spacing w:after="0" w:line="240" w:lineRule="auto"/>
              <w:rPr>
                <w:b w:val="0"/>
                <w:sz w:val="16"/>
                <w:szCs w:val="16"/>
              </w:rPr>
            </w:pPr>
            <w:r w:rsidRPr="00C744DC">
              <w:rPr>
                <w:b w:val="0"/>
                <w:sz w:val="16"/>
                <w:szCs w:val="16"/>
              </w:rPr>
              <w:t>RECDEP41 Current Applicant Status (Date Parameters)</w:t>
            </w:r>
          </w:p>
          <w:p w:rsidR="00C744DC" w:rsidRPr="00C744DC" w:rsidRDefault="00C744DC" w:rsidP="00C744DC">
            <w:pPr>
              <w:spacing w:after="0" w:line="240" w:lineRule="auto"/>
              <w:rPr>
                <w:b w:val="0"/>
                <w:sz w:val="16"/>
                <w:szCs w:val="16"/>
              </w:rPr>
            </w:pPr>
            <w:r w:rsidRPr="00C744DC">
              <w:rPr>
                <w:b w:val="0"/>
                <w:sz w:val="16"/>
                <w:szCs w:val="16"/>
              </w:rPr>
              <w:t>RECDEP41 Vacancy Summary by Applicant Status and Legal Sex</w:t>
            </w:r>
          </w:p>
          <w:p w:rsidR="00C744DC" w:rsidRPr="00C744DC" w:rsidRDefault="00C744DC" w:rsidP="00C744DC">
            <w:pPr>
              <w:spacing w:after="0" w:line="240" w:lineRule="auto"/>
              <w:rPr>
                <w:b w:val="0"/>
                <w:sz w:val="16"/>
                <w:szCs w:val="16"/>
              </w:rPr>
            </w:pPr>
            <w:r w:rsidRPr="00C744DC">
              <w:rPr>
                <w:b w:val="0"/>
                <w:sz w:val="16"/>
                <w:szCs w:val="16"/>
              </w:rPr>
              <w:t>RECDEP41 Vacancy Summary by Applicant Status Grade and Legal Sex</w:t>
            </w:r>
          </w:p>
          <w:p w:rsidR="00C744DC" w:rsidRPr="00C744DC" w:rsidRDefault="00C744DC" w:rsidP="00C744DC">
            <w:pPr>
              <w:spacing w:after="0" w:line="240" w:lineRule="auto"/>
              <w:rPr>
                <w:b w:val="0"/>
                <w:sz w:val="16"/>
                <w:szCs w:val="16"/>
              </w:rPr>
            </w:pPr>
            <w:r w:rsidRPr="00C744DC">
              <w:rPr>
                <w:b w:val="0"/>
                <w:sz w:val="16"/>
                <w:szCs w:val="16"/>
              </w:rPr>
              <w:t>RECDEP41 Vacancy Summary by Applicant Status Grade and Legal Sex (Date Parameters)</w:t>
            </w:r>
          </w:p>
          <w:p w:rsidR="00C744DC" w:rsidRPr="00C744DC" w:rsidRDefault="00C744DC" w:rsidP="00C744DC">
            <w:pPr>
              <w:spacing w:after="0" w:line="240" w:lineRule="auto"/>
              <w:rPr>
                <w:b w:val="0"/>
                <w:sz w:val="16"/>
                <w:szCs w:val="16"/>
              </w:rPr>
            </w:pPr>
            <w:r w:rsidRPr="00C744DC">
              <w:rPr>
                <w:b w:val="0"/>
                <w:sz w:val="16"/>
                <w:szCs w:val="16"/>
              </w:rPr>
              <w:t>RECDEP49 - Count by Gender_V1</w:t>
            </w:r>
          </w:p>
          <w:p w:rsidR="00C744DC" w:rsidRPr="00C744DC" w:rsidRDefault="00C744DC" w:rsidP="00C744DC">
            <w:pPr>
              <w:spacing w:after="0" w:line="240" w:lineRule="auto"/>
              <w:rPr>
                <w:b w:val="0"/>
                <w:sz w:val="16"/>
                <w:szCs w:val="16"/>
              </w:rPr>
            </w:pPr>
            <w:r w:rsidRPr="00C744DC">
              <w:rPr>
                <w:b w:val="0"/>
                <w:sz w:val="16"/>
                <w:szCs w:val="16"/>
              </w:rPr>
              <w:t>RECDEP49 EO Trained Check_v1</w:t>
            </w:r>
          </w:p>
          <w:p w:rsidR="00C744DC" w:rsidRPr="00C744DC" w:rsidRDefault="00C744DC" w:rsidP="00C744DC">
            <w:pPr>
              <w:spacing w:after="0" w:line="240" w:lineRule="auto"/>
              <w:rPr>
                <w:b w:val="0"/>
                <w:sz w:val="16"/>
                <w:szCs w:val="16"/>
              </w:rPr>
            </w:pPr>
            <w:r w:rsidRPr="00C744DC">
              <w:rPr>
                <w:b w:val="0"/>
                <w:sz w:val="16"/>
                <w:szCs w:val="16"/>
              </w:rPr>
              <w:t>RECDEP49 Full Details_v1</w:t>
            </w:r>
          </w:p>
          <w:p w:rsidR="00C744DC" w:rsidRPr="00C744DC" w:rsidRDefault="00C744DC" w:rsidP="00C744DC">
            <w:pPr>
              <w:spacing w:after="0" w:line="240" w:lineRule="auto"/>
              <w:rPr>
                <w:b w:val="0"/>
                <w:sz w:val="16"/>
                <w:szCs w:val="16"/>
              </w:rPr>
            </w:pPr>
            <w:r w:rsidRPr="00C744DC">
              <w:rPr>
                <w:b w:val="0"/>
                <w:sz w:val="16"/>
                <w:szCs w:val="16"/>
              </w:rPr>
              <w:t>PERCTR04 - Staff Diversity Data</w:t>
            </w:r>
          </w:p>
          <w:p w:rsidR="00C744DC" w:rsidRPr="00C744DC" w:rsidRDefault="00C744DC" w:rsidP="00C744DC">
            <w:pPr>
              <w:spacing w:after="0" w:line="240" w:lineRule="auto"/>
              <w:rPr>
                <w:b w:val="0"/>
                <w:sz w:val="16"/>
                <w:szCs w:val="16"/>
              </w:rPr>
            </w:pPr>
            <w:r w:rsidRPr="00C744DC">
              <w:rPr>
                <w:b w:val="0"/>
                <w:sz w:val="16"/>
                <w:szCs w:val="16"/>
              </w:rPr>
              <w:t>PERCTR06 - Employee Details</w:t>
            </w:r>
          </w:p>
          <w:p w:rsidR="00C744DC" w:rsidRPr="00C744DC" w:rsidRDefault="00C744DC" w:rsidP="00C744DC">
            <w:pPr>
              <w:spacing w:after="0" w:line="240" w:lineRule="auto"/>
              <w:rPr>
                <w:b w:val="0"/>
                <w:sz w:val="16"/>
                <w:szCs w:val="16"/>
              </w:rPr>
            </w:pPr>
            <w:r w:rsidRPr="00C744DC">
              <w:rPr>
                <w:b w:val="0"/>
                <w:sz w:val="16"/>
                <w:szCs w:val="16"/>
              </w:rPr>
              <w:t>PERCTR41 Apprentice list</w:t>
            </w:r>
          </w:p>
          <w:p w:rsidR="00C744DC" w:rsidRPr="00C744DC" w:rsidRDefault="00C744DC" w:rsidP="00C744DC">
            <w:pPr>
              <w:spacing w:after="0" w:line="240" w:lineRule="auto"/>
              <w:rPr>
                <w:b w:val="0"/>
                <w:sz w:val="16"/>
                <w:szCs w:val="16"/>
              </w:rPr>
            </w:pPr>
            <w:r w:rsidRPr="00C744DC">
              <w:rPr>
                <w:b w:val="0"/>
                <w:sz w:val="16"/>
                <w:szCs w:val="16"/>
              </w:rPr>
              <w:t>PERCTR41 Apprentice list</w:t>
            </w:r>
          </w:p>
          <w:p w:rsidR="00C744DC" w:rsidRPr="00C744DC" w:rsidRDefault="00C744DC" w:rsidP="00C744DC">
            <w:pPr>
              <w:spacing w:after="0" w:line="240" w:lineRule="auto"/>
              <w:rPr>
                <w:b w:val="0"/>
                <w:sz w:val="16"/>
                <w:szCs w:val="16"/>
              </w:rPr>
            </w:pPr>
            <w:r w:rsidRPr="00C744DC">
              <w:rPr>
                <w:b w:val="0"/>
                <w:sz w:val="16"/>
                <w:szCs w:val="16"/>
              </w:rPr>
              <w:t>PERCTR42 Changes to Diversity details via ESS</w:t>
            </w:r>
          </w:p>
          <w:p w:rsidR="00C744DC" w:rsidRPr="00C744DC" w:rsidRDefault="00C744DC" w:rsidP="00C744DC">
            <w:pPr>
              <w:spacing w:after="0" w:line="240" w:lineRule="auto"/>
              <w:rPr>
                <w:b w:val="0"/>
                <w:sz w:val="16"/>
                <w:szCs w:val="16"/>
              </w:rPr>
            </w:pPr>
            <w:r w:rsidRPr="00C744DC">
              <w:rPr>
                <w:b w:val="0"/>
                <w:sz w:val="16"/>
                <w:szCs w:val="16"/>
              </w:rPr>
              <w:t>PERX06 - Basic EO Details</w:t>
            </w:r>
          </w:p>
          <w:p w:rsidR="00C744DC" w:rsidRPr="00C744DC" w:rsidRDefault="00C744DC" w:rsidP="00C744DC">
            <w:pPr>
              <w:spacing w:after="0" w:line="240" w:lineRule="auto"/>
              <w:rPr>
                <w:b w:val="0"/>
                <w:sz w:val="16"/>
                <w:szCs w:val="16"/>
              </w:rPr>
            </w:pPr>
            <w:r w:rsidRPr="00C744DC">
              <w:rPr>
                <w:b w:val="0"/>
                <w:sz w:val="16"/>
                <w:szCs w:val="16"/>
              </w:rPr>
              <w:t>PERX06 Totals by Gender and Disability</w:t>
            </w:r>
          </w:p>
          <w:p w:rsidR="00C744DC" w:rsidRPr="00C744DC" w:rsidRDefault="00C744DC" w:rsidP="00C744DC">
            <w:pPr>
              <w:spacing w:after="0" w:line="240" w:lineRule="auto"/>
              <w:rPr>
                <w:b w:val="0"/>
                <w:sz w:val="16"/>
                <w:szCs w:val="16"/>
              </w:rPr>
            </w:pPr>
            <w:r w:rsidRPr="00C744DC">
              <w:rPr>
                <w:b w:val="0"/>
                <w:sz w:val="16"/>
                <w:szCs w:val="16"/>
              </w:rPr>
              <w:t>RECCTR01 - Full Details</w:t>
            </w:r>
          </w:p>
          <w:p w:rsidR="00C744DC" w:rsidRPr="00C744DC" w:rsidRDefault="00C744DC" w:rsidP="00C744DC">
            <w:pPr>
              <w:spacing w:after="0" w:line="240" w:lineRule="auto"/>
              <w:rPr>
                <w:b w:val="0"/>
                <w:sz w:val="16"/>
                <w:szCs w:val="16"/>
              </w:rPr>
            </w:pPr>
            <w:r w:rsidRPr="00C744DC">
              <w:rPr>
                <w:b w:val="0"/>
                <w:sz w:val="16"/>
                <w:szCs w:val="16"/>
              </w:rPr>
              <w:t xml:space="preserve">RECCTR01 - Full Details (within a date range) </w:t>
            </w:r>
          </w:p>
          <w:p w:rsidR="00C744DC" w:rsidRPr="00C744DC" w:rsidRDefault="00C744DC" w:rsidP="00C744DC">
            <w:pPr>
              <w:spacing w:after="0" w:line="240" w:lineRule="auto"/>
              <w:rPr>
                <w:b w:val="0"/>
                <w:sz w:val="16"/>
                <w:szCs w:val="16"/>
              </w:rPr>
            </w:pPr>
            <w:r w:rsidRPr="00C744DC">
              <w:rPr>
                <w:b w:val="0"/>
                <w:sz w:val="16"/>
                <w:szCs w:val="16"/>
              </w:rPr>
              <w:t>RECCTR01 - Part Details</w:t>
            </w:r>
          </w:p>
          <w:p w:rsidR="00C744DC" w:rsidRPr="00C744DC" w:rsidRDefault="00C744DC" w:rsidP="00C744DC">
            <w:pPr>
              <w:spacing w:after="0" w:line="240" w:lineRule="auto"/>
              <w:rPr>
                <w:b w:val="0"/>
                <w:sz w:val="16"/>
                <w:szCs w:val="16"/>
              </w:rPr>
            </w:pPr>
            <w:r w:rsidRPr="00C744DC">
              <w:rPr>
                <w:b w:val="0"/>
                <w:sz w:val="16"/>
                <w:szCs w:val="16"/>
              </w:rPr>
              <w:t xml:space="preserve">RECCTR01 Summary by Applicant Status and Ethnicity (within a Date </w:t>
            </w:r>
            <w:proofErr w:type="gramStart"/>
            <w:r w:rsidRPr="00C744DC">
              <w:rPr>
                <w:b w:val="0"/>
                <w:sz w:val="16"/>
                <w:szCs w:val="16"/>
              </w:rPr>
              <w:t>Range)_</w:t>
            </w:r>
            <w:proofErr w:type="gramEnd"/>
            <w:r w:rsidRPr="00C744DC">
              <w:rPr>
                <w:b w:val="0"/>
                <w:sz w:val="16"/>
                <w:szCs w:val="16"/>
              </w:rPr>
              <w:t>v1</w:t>
            </w:r>
          </w:p>
          <w:p w:rsidR="00C744DC" w:rsidRPr="00C744DC" w:rsidRDefault="00C744DC" w:rsidP="00C744DC">
            <w:pPr>
              <w:spacing w:after="0" w:line="240" w:lineRule="auto"/>
              <w:rPr>
                <w:b w:val="0"/>
                <w:sz w:val="16"/>
                <w:szCs w:val="16"/>
              </w:rPr>
            </w:pPr>
            <w:r w:rsidRPr="00C744DC">
              <w:rPr>
                <w:b w:val="0"/>
                <w:sz w:val="16"/>
                <w:szCs w:val="16"/>
              </w:rPr>
              <w:t>RECCTR01 Summary by Applicant Status and Ethnicity_v1</w:t>
            </w:r>
          </w:p>
          <w:p w:rsidR="00C744DC" w:rsidRPr="00C744DC" w:rsidRDefault="00C744DC" w:rsidP="00C744DC">
            <w:pPr>
              <w:spacing w:after="0" w:line="240" w:lineRule="auto"/>
              <w:rPr>
                <w:b w:val="0"/>
                <w:sz w:val="16"/>
                <w:szCs w:val="16"/>
              </w:rPr>
            </w:pPr>
            <w:r w:rsidRPr="00C744DC">
              <w:rPr>
                <w:b w:val="0"/>
                <w:sz w:val="16"/>
                <w:szCs w:val="16"/>
              </w:rPr>
              <w:t xml:space="preserve">RECCTR01 Summary by Applicant Status and Gender (within a Date </w:t>
            </w:r>
            <w:proofErr w:type="gramStart"/>
            <w:r w:rsidRPr="00C744DC">
              <w:rPr>
                <w:b w:val="0"/>
                <w:sz w:val="16"/>
                <w:szCs w:val="16"/>
              </w:rPr>
              <w:t>Range)_</w:t>
            </w:r>
            <w:proofErr w:type="gramEnd"/>
            <w:r w:rsidRPr="00C744DC">
              <w:rPr>
                <w:b w:val="0"/>
                <w:sz w:val="16"/>
                <w:szCs w:val="16"/>
              </w:rPr>
              <w:t>v1</w:t>
            </w:r>
          </w:p>
          <w:p w:rsidR="00C744DC" w:rsidRPr="00C744DC" w:rsidRDefault="00C744DC" w:rsidP="00C744DC">
            <w:pPr>
              <w:spacing w:after="0" w:line="240" w:lineRule="auto"/>
              <w:rPr>
                <w:b w:val="0"/>
                <w:sz w:val="16"/>
                <w:szCs w:val="16"/>
              </w:rPr>
            </w:pPr>
            <w:r w:rsidRPr="00C744DC">
              <w:rPr>
                <w:b w:val="0"/>
                <w:sz w:val="16"/>
                <w:szCs w:val="16"/>
              </w:rPr>
              <w:t>RECCTR01 Summary by Applicant Status and Gender_v1</w:t>
            </w:r>
          </w:p>
          <w:p w:rsidR="00C744DC" w:rsidRPr="00C744DC" w:rsidRDefault="00C744DC" w:rsidP="00C744DC">
            <w:pPr>
              <w:spacing w:after="0" w:line="240" w:lineRule="auto"/>
              <w:rPr>
                <w:b w:val="0"/>
                <w:sz w:val="16"/>
                <w:szCs w:val="16"/>
              </w:rPr>
            </w:pPr>
            <w:r w:rsidRPr="00C744DC">
              <w:rPr>
                <w:b w:val="0"/>
                <w:sz w:val="16"/>
                <w:szCs w:val="16"/>
              </w:rPr>
              <w:t>RECCTR02 - Applicant List</w:t>
            </w:r>
          </w:p>
          <w:p w:rsidR="00C744DC" w:rsidRPr="00C744DC" w:rsidRDefault="00C744DC" w:rsidP="00C744DC">
            <w:pPr>
              <w:spacing w:after="0" w:line="240" w:lineRule="auto"/>
              <w:rPr>
                <w:b w:val="0"/>
                <w:sz w:val="16"/>
                <w:szCs w:val="16"/>
              </w:rPr>
            </w:pPr>
            <w:r w:rsidRPr="00C744DC">
              <w:rPr>
                <w:b w:val="0"/>
                <w:sz w:val="16"/>
                <w:szCs w:val="16"/>
              </w:rPr>
              <w:lastRenderedPageBreak/>
              <w:t>RECCTR05 Professorial Merit Award_v1.1_HC</w:t>
            </w:r>
          </w:p>
          <w:p w:rsidR="00C744DC" w:rsidRPr="00C744DC" w:rsidRDefault="00C744DC" w:rsidP="00C744DC">
            <w:pPr>
              <w:spacing w:after="0" w:line="240" w:lineRule="auto"/>
              <w:rPr>
                <w:b w:val="0"/>
                <w:sz w:val="16"/>
                <w:szCs w:val="16"/>
              </w:rPr>
            </w:pPr>
            <w:r w:rsidRPr="00C744DC">
              <w:rPr>
                <w:b w:val="0"/>
                <w:sz w:val="16"/>
                <w:szCs w:val="16"/>
              </w:rPr>
              <w:t>RECCTR40 Vacancy Summary by Ethnicity</w:t>
            </w:r>
          </w:p>
          <w:p w:rsidR="00C744DC" w:rsidRPr="00C744DC" w:rsidRDefault="00C744DC" w:rsidP="00C744DC">
            <w:pPr>
              <w:spacing w:after="0" w:line="240" w:lineRule="auto"/>
              <w:rPr>
                <w:b w:val="0"/>
                <w:sz w:val="16"/>
                <w:szCs w:val="16"/>
              </w:rPr>
            </w:pPr>
            <w:r w:rsidRPr="00C744DC">
              <w:rPr>
                <w:b w:val="0"/>
                <w:sz w:val="16"/>
                <w:szCs w:val="16"/>
              </w:rPr>
              <w:t>RECCTR40 Vacancy Summary by Gender</w:t>
            </w:r>
          </w:p>
          <w:p w:rsidR="00C744DC" w:rsidRPr="00C744DC" w:rsidRDefault="00C744DC" w:rsidP="00C744DC">
            <w:pPr>
              <w:spacing w:after="0" w:line="240" w:lineRule="auto"/>
              <w:rPr>
                <w:b w:val="0"/>
                <w:sz w:val="16"/>
                <w:szCs w:val="16"/>
              </w:rPr>
            </w:pPr>
            <w:r w:rsidRPr="00C744DC">
              <w:rPr>
                <w:b w:val="0"/>
                <w:sz w:val="16"/>
                <w:szCs w:val="16"/>
              </w:rPr>
              <w:t>PAYMGR40 - Main and Casual Check</w:t>
            </w:r>
          </w:p>
          <w:p w:rsidR="00C744DC" w:rsidRPr="00C744DC" w:rsidRDefault="00C744DC" w:rsidP="00C744DC">
            <w:pPr>
              <w:spacing w:after="0" w:line="240" w:lineRule="auto"/>
              <w:rPr>
                <w:b w:val="0"/>
                <w:sz w:val="16"/>
                <w:szCs w:val="16"/>
              </w:rPr>
            </w:pPr>
            <w:r w:rsidRPr="00C744DC">
              <w:rPr>
                <w:b w:val="0"/>
                <w:sz w:val="16"/>
                <w:szCs w:val="16"/>
              </w:rPr>
              <w:t>PERPAY05 - Over State Pension Age - Employee List</w:t>
            </w:r>
          </w:p>
          <w:p w:rsidR="00C744DC" w:rsidRPr="00C744DC" w:rsidRDefault="00C744DC" w:rsidP="00C744DC">
            <w:pPr>
              <w:spacing w:after="0" w:line="240" w:lineRule="auto"/>
              <w:rPr>
                <w:b w:val="0"/>
                <w:sz w:val="16"/>
                <w:szCs w:val="16"/>
              </w:rPr>
            </w:pPr>
            <w:r w:rsidRPr="00C744DC">
              <w:rPr>
                <w:b w:val="0"/>
                <w:sz w:val="16"/>
                <w:szCs w:val="16"/>
              </w:rPr>
              <w:t>PERPAY08 - Missing Fields - Employee List</w:t>
            </w:r>
          </w:p>
          <w:p w:rsidR="00C744DC" w:rsidRPr="00C744DC" w:rsidRDefault="00C744DC" w:rsidP="00C744DC">
            <w:pPr>
              <w:spacing w:after="0" w:line="240" w:lineRule="auto"/>
              <w:rPr>
                <w:b w:val="0"/>
                <w:sz w:val="16"/>
                <w:szCs w:val="16"/>
              </w:rPr>
            </w:pPr>
            <w:r w:rsidRPr="00C744DC">
              <w:rPr>
                <w:b w:val="0"/>
                <w:sz w:val="16"/>
                <w:szCs w:val="16"/>
              </w:rPr>
              <w:t>PERPAY19 - Under 21 NI - Employee List Greater Than 21 Yrs_v1</w:t>
            </w:r>
          </w:p>
          <w:p w:rsidR="00C744DC" w:rsidRPr="00C744DC" w:rsidRDefault="00C744DC" w:rsidP="00C744DC">
            <w:pPr>
              <w:spacing w:after="0" w:line="240" w:lineRule="auto"/>
              <w:rPr>
                <w:b w:val="0"/>
                <w:sz w:val="16"/>
                <w:szCs w:val="16"/>
              </w:rPr>
            </w:pPr>
            <w:r w:rsidRPr="00C744DC">
              <w:rPr>
                <w:b w:val="0"/>
                <w:sz w:val="16"/>
                <w:szCs w:val="16"/>
              </w:rPr>
              <w:t>PERPAY19 - Under 21 NI - Employee List Less Than 21 Yrs_v1</w:t>
            </w:r>
          </w:p>
          <w:p w:rsidR="00C744DC" w:rsidRPr="00C744DC" w:rsidRDefault="00C744DC" w:rsidP="00C744DC">
            <w:pPr>
              <w:spacing w:after="0" w:line="240" w:lineRule="auto"/>
              <w:rPr>
                <w:b w:val="0"/>
                <w:sz w:val="16"/>
                <w:szCs w:val="16"/>
              </w:rPr>
            </w:pPr>
            <w:r w:rsidRPr="00C744DC">
              <w:rPr>
                <w:b w:val="0"/>
                <w:sz w:val="16"/>
                <w:szCs w:val="16"/>
              </w:rPr>
              <w:t xml:space="preserve">PERPAY24 - Under 25 Apprentices </w:t>
            </w:r>
            <w:proofErr w:type="gramStart"/>
            <w:r w:rsidRPr="00C744DC">
              <w:rPr>
                <w:b w:val="0"/>
                <w:sz w:val="16"/>
                <w:szCs w:val="16"/>
              </w:rPr>
              <w:t>-  Employee</w:t>
            </w:r>
            <w:proofErr w:type="gramEnd"/>
            <w:r w:rsidRPr="00C744DC">
              <w:rPr>
                <w:b w:val="0"/>
                <w:sz w:val="16"/>
                <w:szCs w:val="16"/>
              </w:rPr>
              <w:t xml:space="preserve"> List Greater Than 25 Yrs_v1</w:t>
            </w:r>
          </w:p>
          <w:p w:rsidR="00C744DC" w:rsidRPr="00C744DC" w:rsidRDefault="00C744DC" w:rsidP="00C744DC">
            <w:pPr>
              <w:spacing w:after="0" w:line="240" w:lineRule="auto"/>
              <w:rPr>
                <w:b w:val="0"/>
                <w:sz w:val="16"/>
                <w:szCs w:val="16"/>
              </w:rPr>
            </w:pPr>
            <w:r w:rsidRPr="00C744DC">
              <w:rPr>
                <w:b w:val="0"/>
                <w:sz w:val="16"/>
                <w:szCs w:val="16"/>
              </w:rPr>
              <w:t>PERPAY24 - Under 25 Apprentices - Employee List Less Than 25 Yrs_v1</w:t>
            </w:r>
          </w:p>
          <w:p w:rsidR="00C744DC" w:rsidRPr="00C744DC" w:rsidRDefault="00C744DC" w:rsidP="00C744DC">
            <w:pPr>
              <w:spacing w:after="0" w:line="240" w:lineRule="auto"/>
              <w:rPr>
                <w:b w:val="0"/>
                <w:sz w:val="16"/>
                <w:szCs w:val="16"/>
              </w:rPr>
            </w:pPr>
            <w:r w:rsidRPr="00C744DC">
              <w:rPr>
                <w:b w:val="0"/>
                <w:sz w:val="16"/>
                <w:szCs w:val="16"/>
              </w:rPr>
              <w:t>PERPEN04 - Staff in Post with Pension Details - Full data set with Pension Details</w:t>
            </w:r>
          </w:p>
          <w:p w:rsidR="00C744DC" w:rsidRPr="00C744DC" w:rsidRDefault="00C744DC" w:rsidP="00C744DC">
            <w:pPr>
              <w:spacing w:after="0" w:line="240" w:lineRule="auto"/>
              <w:rPr>
                <w:b w:val="0"/>
                <w:sz w:val="16"/>
                <w:szCs w:val="16"/>
              </w:rPr>
            </w:pPr>
            <w:r w:rsidRPr="00C744DC">
              <w:rPr>
                <w:b w:val="0"/>
                <w:sz w:val="16"/>
                <w:szCs w:val="16"/>
              </w:rPr>
              <w:t>PERPEN04 - Staff in Post with Pension Details- Full data set</w:t>
            </w:r>
          </w:p>
          <w:p w:rsidR="00C744DC" w:rsidRPr="00C744DC" w:rsidRDefault="00C744DC" w:rsidP="00C744DC">
            <w:pPr>
              <w:spacing w:after="0" w:line="240" w:lineRule="auto"/>
              <w:rPr>
                <w:b w:val="0"/>
                <w:sz w:val="16"/>
                <w:szCs w:val="16"/>
              </w:rPr>
            </w:pPr>
            <w:r w:rsidRPr="00C744DC">
              <w:rPr>
                <w:b w:val="0"/>
                <w:sz w:val="16"/>
                <w:szCs w:val="16"/>
              </w:rPr>
              <w:t>PERPEN06 - Auto Enrolled Pensions - Employee List</w:t>
            </w:r>
          </w:p>
          <w:p w:rsidR="00C744DC" w:rsidRPr="00C744DC" w:rsidRDefault="00C744DC" w:rsidP="00C744DC">
            <w:pPr>
              <w:spacing w:after="0" w:line="240" w:lineRule="auto"/>
              <w:rPr>
                <w:b w:val="0"/>
                <w:sz w:val="16"/>
                <w:szCs w:val="16"/>
              </w:rPr>
            </w:pPr>
            <w:r w:rsidRPr="00C744DC">
              <w:rPr>
                <w:b w:val="0"/>
                <w:sz w:val="16"/>
                <w:szCs w:val="16"/>
              </w:rPr>
              <w:t>PERPEN06 - Auto Enrolled Pensions - Leavers</w:t>
            </w:r>
          </w:p>
          <w:p w:rsidR="00C744DC" w:rsidRPr="00C744DC" w:rsidRDefault="00C744DC" w:rsidP="00C744DC">
            <w:pPr>
              <w:spacing w:after="0" w:line="240" w:lineRule="auto"/>
              <w:rPr>
                <w:b w:val="0"/>
                <w:sz w:val="16"/>
                <w:szCs w:val="16"/>
              </w:rPr>
            </w:pPr>
            <w:r w:rsidRPr="00C744DC">
              <w:rPr>
                <w:b w:val="0"/>
                <w:sz w:val="16"/>
                <w:szCs w:val="16"/>
              </w:rPr>
              <w:t>PERPEN06 - Auto Enrolled Pensions - Postponed not Enrolled</w:t>
            </w:r>
          </w:p>
          <w:p w:rsidR="00C744DC" w:rsidRPr="00C744DC" w:rsidRDefault="00C744DC" w:rsidP="00C744DC">
            <w:pPr>
              <w:spacing w:after="0" w:line="240" w:lineRule="auto"/>
              <w:rPr>
                <w:b w:val="0"/>
                <w:sz w:val="16"/>
                <w:szCs w:val="16"/>
              </w:rPr>
            </w:pPr>
            <w:r w:rsidRPr="00C744DC">
              <w:rPr>
                <w:b w:val="0"/>
                <w:sz w:val="16"/>
                <w:szCs w:val="16"/>
              </w:rPr>
              <w:t>PERPEN09 - NEST New to Scheme - Details</w:t>
            </w:r>
          </w:p>
          <w:p w:rsidR="00C744DC" w:rsidRPr="00C744DC" w:rsidRDefault="00C744DC" w:rsidP="00C744DC">
            <w:pPr>
              <w:spacing w:after="0" w:line="240" w:lineRule="auto"/>
              <w:rPr>
                <w:b w:val="0"/>
                <w:sz w:val="16"/>
                <w:szCs w:val="16"/>
              </w:rPr>
            </w:pPr>
            <w:r w:rsidRPr="00C744DC">
              <w:rPr>
                <w:b w:val="0"/>
                <w:sz w:val="16"/>
                <w:szCs w:val="16"/>
              </w:rPr>
              <w:t>PERPEN20 - USS New Starters - New starters by Earliest Salary Input Date</w:t>
            </w:r>
          </w:p>
          <w:p w:rsidR="00C744DC" w:rsidRPr="00C744DC" w:rsidRDefault="00C744DC" w:rsidP="00C744DC">
            <w:pPr>
              <w:spacing w:after="0" w:line="240" w:lineRule="auto"/>
              <w:rPr>
                <w:b w:val="0"/>
                <w:sz w:val="16"/>
                <w:szCs w:val="16"/>
              </w:rPr>
            </w:pPr>
            <w:r w:rsidRPr="00C744DC">
              <w:rPr>
                <w:b w:val="0"/>
                <w:sz w:val="16"/>
                <w:szCs w:val="16"/>
              </w:rPr>
              <w:t>PERPEN20 - USS New Starters - New Starters by Original Date Joined</w:t>
            </w:r>
          </w:p>
          <w:p w:rsidR="00C744DC" w:rsidRPr="00C744DC" w:rsidRDefault="00C744DC" w:rsidP="00C744DC">
            <w:pPr>
              <w:spacing w:after="0" w:line="240" w:lineRule="auto"/>
              <w:rPr>
                <w:b w:val="0"/>
                <w:sz w:val="16"/>
                <w:szCs w:val="16"/>
              </w:rPr>
            </w:pPr>
            <w:r w:rsidRPr="00C744DC">
              <w:rPr>
                <w:b w:val="0"/>
                <w:sz w:val="16"/>
                <w:szCs w:val="16"/>
              </w:rPr>
              <w:t>PERPEN20 - USS New Starters - New starters NOT on Payroll</w:t>
            </w:r>
          </w:p>
          <w:p w:rsidR="00C744DC" w:rsidRPr="00C744DC" w:rsidRDefault="00C744DC" w:rsidP="00C744DC">
            <w:pPr>
              <w:spacing w:after="0" w:line="240" w:lineRule="auto"/>
              <w:rPr>
                <w:b w:val="0"/>
                <w:sz w:val="16"/>
                <w:szCs w:val="16"/>
              </w:rPr>
            </w:pPr>
            <w:r w:rsidRPr="00C744DC">
              <w:rPr>
                <w:b w:val="0"/>
                <w:sz w:val="16"/>
                <w:szCs w:val="16"/>
              </w:rPr>
              <w:t>PERPEN20 - USS New Starters - New Starters on Payroll</w:t>
            </w:r>
          </w:p>
          <w:p w:rsidR="00C744DC" w:rsidRPr="00C744DC" w:rsidRDefault="00C744DC" w:rsidP="00C744DC">
            <w:pPr>
              <w:spacing w:after="0" w:line="240" w:lineRule="auto"/>
              <w:rPr>
                <w:b w:val="0"/>
                <w:sz w:val="16"/>
                <w:szCs w:val="16"/>
              </w:rPr>
            </w:pPr>
            <w:r w:rsidRPr="00C744DC">
              <w:rPr>
                <w:b w:val="0"/>
                <w:sz w:val="16"/>
                <w:szCs w:val="16"/>
              </w:rPr>
              <w:t>PERPEN20 - USS New Starters - Re-Hires</w:t>
            </w:r>
          </w:p>
          <w:p w:rsidR="00C744DC" w:rsidRPr="00C744DC" w:rsidRDefault="00C744DC" w:rsidP="00C744DC">
            <w:pPr>
              <w:spacing w:after="0" w:line="240" w:lineRule="auto"/>
              <w:rPr>
                <w:b w:val="0"/>
                <w:sz w:val="16"/>
                <w:szCs w:val="16"/>
              </w:rPr>
            </w:pPr>
            <w:r w:rsidRPr="00C744DC">
              <w:rPr>
                <w:b w:val="0"/>
                <w:sz w:val="16"/>
                <w:szCs w:val="16"/>
              </w:rPr>
              <w:t>PERPEN21 - USS New Appointments - New Appointments Approved</w:t>
            </w:r>
          </w:p>
          <w:p w:rsidR="00C744DC" w:rsidRPr="00C744DC" w:rsidRDefault="00C744DC" w:rsidP="00C744DC">
            <w:pPr>
              <w:spacing w:after="0" w:line="240" w:lineRule="auto"/>
              <w:rPr>
                <w:b w:val="0"/>
                <w:sz w:val="16"/>
                <w:szCs w:val="16"/>
              </w:rPr>
            </w:pPr>
            <w:r w:rsidRPr="00C744DC">
              <w:rPr>
                <w:b w:val="0"/>
                <w:sz w:val="16"/>
                <w:szCs w:val="16"/>
              </w:rPr>
              <w:t>PERPEN21 - USS New Appointments - New Contract Confirmed</w:t>
            </w:r>
          </w:p>
          <w:p w:rsidR="00C744DC" w:rsidRPr="00C744DC" w:rsidRDefault="00C744DC" w:rsidP="00C744DC">
            <w:pPr>
              <w:spacing w:after="0" w:line="240" w:lineRule="auto"/>
              <w:rPr>
                <w:b w:val="0"/>
                <w:sz w:val="16"/>
                <w:szCs w:val="16"/>
              </w:rPr>
            </w:pPr>
            <w:r w:rsidRPr="00C744DC">
              <w:rPr>
                <w:b w:val="0"/>
                <w:sz w:val="16"/>
                <w:szCs w:val="16"/>
              </w:rPr>
              <w:t>PERPEN21 - USS New Appointments - New Contract Uncertain</w:t>
            </w:r>
          </w:p>
          <w:p w:rsidR="00C744DC" w:rsidRPr="00C744DC" w:rsidRDefault="00C744DC" w:rsidP="00C744DC">
            <w:pPr>
              <w:spacing w:after="0" w:line="240" w:lineRule="auto"/>
              <w:rPr>
                <w:b w:val="0"/>
                <w:sz w:val="16"/>
                <w:szCs w:val="16"/>
              </w:rPr>
            </w:pPr>
            <w:r w:rsidRPr="00C744DC">
              <w:rPr>
                <w:b w:val="0"/>
                <w:sz w:val="16"/>
                <w:szCs w:val="16"/>
              </w:rPr>
              <w:t>PERPEN22 - New Starters - New Starters by Earliest Salary Input Date</w:t>
            </w:r>
          </w:p>
          <w:p w:rsidR="00C744DC" w:rsidRPr="00C744DC" w:rsidRDefault="00C744DC" w:rsidP="00C744DC">
            <w:pPr>
              <w:spacing w:after="0" w:line="240" w:lineRule="auto"/>
              <w:rPr>
                <w:b w:val="0"/>
                <w:sz w:val="16"/>
                <w:szCs w:val="16"/>
              </w:rPr>
            </w:pPr>
            <w:r w:rsidRPr="00C744DC">
              <w:rPr>
                <w:b w:val="0"/>
                <w:sz w:val="16"/>
                <w:szCs w:val="16"/>
              </w:rPr>
              <w:t>PERPEN22 - New Starters - New Starters by Original Date Joined</w:t>
            </w:r>
          </w:p>
          <w:p w:rsidR="00C744DC" w:rsidRPr="00C744DC" w:rsidRDefault="00C744DC" w:rsidP="00C744DC">
            <w:pPr>
              <w:spacing w:after="0" w:line="240" w:lineRule="auto"/>
              <w:rPr>
                <w:b w:val="0"/>
                <w:sz w:val="16"/>
                <w:szCs w:val="16"/>
              </w:rPr>
            </w:pPr>
            <w:r w:rsidRPr="00C744DC">
              <w:rPr>
                <w:b w:val="0"/>
                <w:sz w:val="16"/>
                <w:szCs w:val="16"/>
              </w:rPr>
              <w:t>PERPEN22 - New Starters - Not on Payroll - New Starters by Earliest Salary Input Date</w:t>
            </w:r>
          </w:p>
          <w:p w:rsidR="00C744DC" w:rsidRPr="00C744DC" w:rsidRDefault="00C744DC" w:rsidP="00C744DC">
            <w:pPr>
              <w:spacing w:after="0" w:line="240" w:lineRule="auto"/>
              <w:rPr>
                <w:b w:val="0"/>
                <w:sz w:val="16"/>
                <w:szCs w:val="16"/>
              </w:rPr>
            </w:pPr>
            <w:r w:rsidRPr="00C744DC">
              <w:rPr>
                <w:b w:val="0"/>
                <w:sz w:val="16"/>
                <w:szCs w:val="16"/>
              </w:rPr>
              <w:t>PERPEN22 - New Starters - Not on Payroll - New Starters by Original Date Joined</w:t>
            </w:r>
          </w:p>
          <w:p w:rsidR="00C744DC" w:rsidRPr="00C744DC" w:rsidRDefault="00C744DC" w:rsidP="00C744DC">
            <w:pPr>
              <w:spacing w:after="0" w:line="240" w:lineRule="auto"/>
              <w:rPr>
                <w:b w:val="0"/>
                <w:sz w:val="16"/>
                <w:szCs w:val="16"/>
              </w:rPr>
            </w:pPr>
            <w:r w:rsidRPr="00C744DC">
              <w:rPr>
                <w:b w:val="0"/>
                <w:sz w:val="16"/>
                <w:szCs w:val="16"/>
              </w:rPr>
              <w:t>PERPEN22 - New Starters - Re-Hires</w:t>
            </w:r>
          </w:p>
          <w:p w:rsidR="00C744DC" w:rsidRPr="00C744DC" w:rsidRDefault="00C744DC" w:rsidP="00C744DC">
            <w:pPr>
              <w:spacing w:after="0" w:line="240" w:lineRule="auto"/>
              <w:rPr>
                <w:b w:val="0"/>
                <w:sz w:val="16"/>
                <w:szCs w:val="16"/>
              </w:rPr>
            </w:pPr>
            <w:r w:rsidRPr="00C744DC">
              <w:rPr>
                <w:b w:val="0"/>
                <w:sz w:val="16"/>
                <w:szCs w:val="16"/>
              </w:rPr>
              <w:t>PERPEN23 - Changes - New appointments approved</w:t>
            </w:r>
          </w:p>
          <w:p w:rsidR="00C744DC" w:rsidRPr="00C744DC" w:rsidRDefault="00C744DC" w:rsidP="00C744DC">
            <w:pPr>
              <w:spacing w:after="0" w:line="240" w:lineRule="auto"/>
              <w:rPr>
                <w:b w:val="0"/>
                <w:sz w:val="16"/>
                <w:szCs w:val="16"/>
              </w:rPr>
            </w:pPr>
            <w:r w:rsidRPr="00C744DC">
              <w:rPr>
                <w:b w:val="0"/>
                <w:sz w:val="16"/>
                <w:szCs w:val="16"/>
              </w:rPr>
              <w:t>PERPEN23 - Changes - New contract confirmed</w:t>
            </w:r>
          </w:p>
          <w:p w:rsidR="00C744DC" w:rsidRPr="00C744DC" w:rsidRDefault="00C744DC" w:rsidP="00C744DC">
            <w:pPr>
              <w:spacing w:after="0" w:line="240" w:lineRule="auto"/>
              <w:rPr>
                <w:b w:val="0"/>
                <w:sz w:val="16"/>
                <w:szCs w:val="16"/>
              </w:rPr>
            </w:pPr>
            <w:r w:rsidRPr="00C744DC">
              <w:rPr>
                <w:b w:val="0"/>
                <w:sz w:val="16"/>
                <w:szCs w:val="16"/>
              </w:rPr>
              <w:t>PERPEN23 - Changes - New contract uncertain</w:t>
            </w:r>
          </w:p>
          <w:p w:rsidR="00C744DC" w:rsidRPr="00C744DC" w:rsidRDefault="00C744DC" w:rsidP="00C744DC">
            <w:pPr>
              <w:spacing w:after="0" w:line="240" w:lineRule="auto"/>
              <w:rPr>
                <w:b w:val="0"/>
                <w:sz w:val="16"/>
                <w:szCs w:val="16"/>
              </w:rPr>
            </w:pPr>
            <w:r w:rsidRPr="00C744DC">
              <w:rPr>
                <w:b w:val="0"/>
                <w:sz w:val="16"/>
                <w:szCs w:val="16"/>
              </w:rPr>
              <w:t>PERPEN24 - Leavers in Period - Payroll future leavers</w:t>
            </w:r>
          </w:p>
          <w:p w:rsidR="00C744DC" w:rsidRPr="00C744DC" w:rsidRDefault="00C744DC" w:rsidP="00C744DC">
            <w:pPr>
              <w:spacing w:after="0" w:line="240" w:lineRule="auto"/>
              <w:rPr>
                <w:b w:val="0"/>
                <w:sz w:val="16"/>
                <w:szCs w:val="16"/>
              </w:rPr>
            </w:pPr>
            <w:r w:rsidRPr="00C744DC">
              <w:rPr>
                <w:b w:val="0"/>
                <w:sz w:val="16"/>
                <w:szCs w:val="16"/>
              </w:rPr>
              <w:t>PERPEN24 - Leavers in Period - Pensions</w:t>
            </w:r>
          </w:p>
          <w:p w:rsidR="00C744DC" w:rsidRPr="00C744DC" w:rsidRDefault="00C744DC" w:rsidP="00C744DC">
            <w:pPr>
              <w:spacing w:after="0" w:line="240" w:lineRule="auto"/>
              <w:rPr>
                <w:b w:val="0"/>
                <w:sz w:val="16"/>
                <w:szCs w:val="16"/>
              </w:rPr>
            </w:pPr>
            <w:r w:rsidRPr="00C744DC">
              <w:rPr>
                <w:b w:val="0"/>
                <w:sz w:val="16"/>
                <w:szCs w:val="16"/>
              </w:rPr>
              <w:t>PERPEN27 - USS HR Interface - USS HR File</w:t>
            </w:r>
          </w:p>
          <w:p w:rsidR="00C744DC" w:rsidRPr="00C744DC" w:rsidRDefault="00C744DC" w:rsidP="00C744DC">
            <w:pPr>
              <w:spacing w:after="0" w:line="240" w:lineRule="auto"/>
              <w:rPr>
                <w:b w:val="0"/>
                <w:sz w:val="16"/>
                <w:szCs w:val="16"/>
              </w:rPr>
            </w:pPr>
            <w:r w:rsidRPr="00C744DC">
              <w:rPr>
                <w:b w:val="0"/>
                <w:sz w:val="16"/>
                <w:szCs w:val="16"/>
              </w:rPr>
              <w:t>PERPEN30 - Compendia joiners</w:t>
            </w:r>
          </w:p>
          <w:p w:rsidR="00C744DC" w:rsidRPr="00C744DC" w:rsidRDefault="00C744DC" w:rsidP="00C744DC">
            <w:pPr>
              <w:spacing w:after="0" w:line="240" w:lineRule="auto"/>
              <w:rPr>
                <w:b w:val="0"/>
                <w:sz w:val="16"/>
                <w:szCs w:val="16"/>
              </w:rPr>
            </w:pPr>
            <w:r w:rsidRPr="00C744DC">
              <w:rPr>
                <w:b w:val="0"/>
                <w:sz w:val="16"/>
                <w:szCs w:val="16"/>
              </w:rPr>
              <w:t>PERPEN30 - L and G joiners</w:t>
            </w:r>
          </w:p>
          <w:p w:rsidR="00C744DC" w:rsidRPr="00C744DC" w:rsidRDefault="00C744DC" w:rsidP="00C744DC">
            <w:pPr>
              <w:spacing w:after="0" w:line="240" w:lineRule="auto"/>
              <w:rPr>
                <w:b w:val="0"/>
                <w:sz w:val="16"/>
                <w:szCs w:val="16"/>
              </w:rPr>
            </w:pPr>
            <w:r w:rsidRPr="00C744DC">
              <w:rPr>
                <w:b w:val="0"/>
                <w:sz w:val="16"/>
                <w:szCs w:val="16"/>
              </w:rPr>
              <w:t>PERPEN31 - Bulk upload - Member current data - Employee List</w:t>
            </w:r>
          </w:p>
          <w:p w:rsidR="00C744DC" w:rsidRPr="00C744DC" w:rsidRDefault="00C744DC" w:rsidP="00C744DC">
            <w:pPr>
              <w:spacing w:after="0" w:line="240" w:lineRule="auto"/>
              <w:rPr>
                <w:b w:val="0"/>
                <w:sz w:val="16"/>
                <w:szCs w:val="16"/>
              </w:rPr>
            </w:pPr>
            <w:r w:rsidRPr="00C744DC">
              <w:rPr>
                <w:b w:val="0"/>
                <w:sz w:val="16"/>
                <w:szCs w:val="16"/>
              </w:rPr>
              <w:t>PERPEN32 - Bulk upload - data changes in period - Employees</w:t>
            </w:r>
          </w:p>
          <w:p w:rsidR="00637B28" w:rsidRDefault="00637B28" w:rsidP="00C744DC">
            <w:pPr>
              <w:spacing w:after="0" w:line="240" w:lineRule="auto"/>
              <w:rPr>
                <w:bCs w:val="0"/>
              </w:rPr>
            </w:pPr>
          </w:p>
          <w:p w:rsidR="001D1603" w:rsidRDefault="001D1603" w:rsidP="00C744DC">
            <w:pPr>
              <w:spacing w:after="0" w:line="240" w:lineRule="auto"/>
              <w:rPr>
                <w:bCs w:val="0"/>
              </w:rPr>
            </w:pPr>
          </w:p>
          <w:p w:rsidR="001D1603" w:rsidRDefault="001D1603" w:rsidP="008E4361">
            <w:pPr>
              <w:shd w:val="clear" w:color="auto" w:fill="FFF2CC" w:themeFill="accent4" w:themeFillTint="33"/>
              <w:spacing w:after="0" w:line="240" w:lineRule="auto"/>
              <w:rPr>
                <w:bCs w:val="0"/>
              </w:rPr>
            </w:pPr>
            <w:r w:rsidRPr="001D1603">
              <w:t>NB:</w:t>
            </w:r>
            <w:r>
              <w:rPr>
                <w:b w:val="0"/>
              </w:rPr>
              <w:t xml:space="preserve"> Some of the pension report field labels must not be changed as they are used for </w:t>
            </w:r>
            <w:r w:rsidR="008E4361">
              <w:rPr>
                <w:b w:val="0"/>
              </w:rPr>
              <w:t>USS</w:t>
            </w:r>
            <w:r>
              <w:rPr>
                <w:b w:val="0"/>
              </w:rPr>
              <w:t xml:space="preserve"> interfaces.  If changes are </w:t>
            </w:r>
            <w:r w:rsidR="008E4361">
              <w:rPr>
                <w:b w:val="0"/>
              </w:rPr>
              <w:t>planned,</w:t>
            </w:r>
            <w:r>
              <w:rPr>
                <w:b w:val="0"/>
              </w:rPr>
              <w:t xml:space="preserve"> these should be checked with the Pensions </w:t>
            </w:r>
            <w:r w:rsidR="008E4361">
              <w:rPr>
                <w:b w:val="0"/>
              </w:rPr>
              <w:t>administrator</w:t>
            </w:r>
            <w:r>
              <w:rPr>
                <w:b w:val="0"/>
              </w:rPr>
              <w:t xml:space="preserve"> first.</w:t>
            </w:r>
          </w:p>
          <w:p w:rsidR="001D1603" w:rsidRDefault="001D1603" w:rsidP="00C744DC">
            <w:pPr>
              <w:spacing w:after="0" w:line="240" w:lineRule="auto"/>
              <w:rPr>
                <w:bCs w:val="0"/>
              </w:rPr>
            </w:pPr>
          </w:p>
          <w:p w:rsidR="001D1603" w:rsidRPr="00CA64F5" w:rsidRDefault="001D1603" w:rsidP="00C744DC">
            <w:pPr>
              <w:spacing w:after="0" w:line="240" w:lineRule="auto"/>
              <w:rPr>
                <w:b w:val="0"/>
              </w:rPr>
            </w:pP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10" w:name="_Toc395012284"/>
            <w:r w:rsidRPr="00CA64F5">
              <w:t>Additional Background Information</w:t>
            </w:r>
            <w:bookmarkEnd w:id="10"/>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FD7032" w:rsidRDefault="00FD7032" w:rsidP="00075C2B">
            <w:pPr>
              <w:rPr>
                <w:bCs w:val="0"/>
              </w:rPr>
            </w:pPr>
            <w:r>
              <w:rPr>
                <w:b w:val="0"/>
              </w:rPr>
              <w:t>Diversity</w:t>
            </w:r>
            <w:r w:rsidR="00AF21B6">
              <w:rPr>
                <w:b w:val="0"/>
              </w:rPr>
              <w:t xml:space="preserve"> and disability</w:t>
            </w:r>
            <w:r>
              <w:rPr>
                <w:b w:val="0"/>
              </w:rPr>
              <w:t xml:space="preserve"> data </w:t>
            </w:r>
            <w:r w:rsidR="00AF21B6">
              <w:rPr>
                <w:b w:val="0"/>
              </w:rPr>
              <w:t>are</w:t>
            </w:r>
            <w:r>
              <w:rPr>
                <w:b w:val="0"/>
              </w:rPr>
              <w:t xml:space="preserve"> </w:t>
            </w:r>
            <w:r w:rsidR="00AF21B6">
              <w:rPr>
                <w:b w:val="0"/>
              </w:rPr>
              <w:t>recorded and displayed in a variety of places in the system.  This data is restricted and can only be viewed by the employee via Employee Self Service (ESS) and by central teams such as Systems Support, HR Analytics and the EDU team.</w:t>
            </w:r>
          </w:p>
          <w:p w:rsidR="00FD7032" w:rsidRPr="00AF21B6" w:rsidRDefault="00AF21B6" w:rsidP="00075C2B">
            <w:pPr>
              <w:rPr>
                <w:b w:val="0"/>
                <w:bCs w:val="0"/>
              </w:rPr>
            </w:pPr>
            <w:r>
              <w:rPr>
                <w:b w:val="0"/>
              </w:rPr>
              <w:t xml:space="preserve">Diversity and disability data are collected from all applicants via the online application forms. If </w:t>
            </w:r>
            <w:r w:rsidR="0079315B">
              <w:rPr>
                <w:b w:val="0"/>
              </w:rPr>
              <w:t>an applicant is appointed,</w:t>
            </w:r>
            <w:r>
              <w:rPr>
                <w:b w:val="0"/>
              </w:rPr>
              <w:t xml:space="preserve"> the details entered on the</w:t>
            </w:r>
            <w:r w:rsidR="0079315B">
              <w:rPr>
                <w:b w:val="0"/>
              </w:rPr>
              <w:t>ir</w:t>
            </w:r>
            <w:r>
              <w:rPr>
                <w:b w:val="0"/>
              </w:rPr>
              <w:t xml:space="preserve"> application form are automatically inserted into the </w:t>
            </w:r>
            <w:r w:rsidRPr="00AF21B6">
              <w:rPr>
                <w:b w:val="0"/>
              </w:rPr>
              <w:t>employee record.</w:t>
            </w:r>
            <w:r>
              <w:rPr>
                <w:b w:val="0"/>
              </w:rPr>
              <w:t xml:space="preserve">  </w:t>
            </w:r>
            <w:r w:rsidRPr="00AF21B6">
              <w:rPr>
                <w:b w:val="0"/>
                <w:bCs w:val="0"/>
              </w:rPr>
              <w:t>The employee can update their data</w:t>
            </w:r>
            <w:r>
              <w:rPr>
                <w:b w:val="0"/>
                <w:bCs w:val="0"/>
              </w:rPr>
              <w:t xml:space="preserve"> via ESS at any time (and via the onboarding checklist if applicable).</w:t>
            </w:r>
          </w:p>
          <w:p w:rsidR="00AF21B6" w:rsidRDefault="00AF21B6" w:rsidP="00075C2B">
            <w:pPr>
              <w:rPr>
                <w:bCs w:val="0"/>
              </w:rPr>
            </w:pPr>
            <w:r>
              <w:rPr>
                <w:b w:val="0"/>
              </w:rPr>
              <w:lastRenderedPageBreak/>
              <w:t>The questions relating to Diversity and Disability data are included in the individual application form profiles. Where changes are required to the reference data, labels or help text, these must be made on each form.</w:t>
            </w:r>
          </w:p>
          <w:p w:rsidR="00AF21B6" w:rsidRDefault="00AF21B6" w:rsidP="00AF21B6">
            <w:pPr>
              <w:spacing w:after="0" w:line="240" w:lineRule="auto"/>
              <w:rPr>
                <w:bCs w:val="0"/>
              </w:rPr>
            </w:pPr>
            <w:r w:rsidRPr="00AF21B6">
              <w:rPr>
                <w:b w:val="0"/>
              </w:rPr>
              <w:t xml:space="preserve">Reference Data items </w:t>
            </w:r>
            <w:r w:rsidR="0079315B">
              <w:rPr>
                <w:b w:val="0"/>
              </w:rPr>
              <w:t>can be found</w:t>
            </w:r>
            <w:r w:rsidRPr="00AF21B6">
              <w:rPr>
                <w:b w:val="0"/>
              </w:rPr>
              <w:t xml:space="preserve"> under either </w:t>
            </w:r>
            <w:r w:rsidRPr="0006435D">
              <w:rPr>
                <w:b w:val="0"/>
                <w:i/>
              </w:rPr>
              <w:t>People Management &gt; Reference Data</w:t>
            </w:r>
            <w:r w:rsidRPr="00AF21B6">
              <w:rPr>
                <w:b w:val="0"/>
              </w:rPr>
              <w:t xml:space="preserve"> </w:t>
            </w:r>
            <w:r w:rsidR="0079315B">
              <w:rPr>
                <w:b w:val="0"/>
              </w:rPr>
              <w:t>or</w:t>
            </w:r>
            <w:r w:rsidRPr="00AF21B6">
              <w:rPr>
                <w:b w:val="0"/>
              </w:rPr>
              <w:t xml:space="preserve"> </w:t>
            </w:r>
            <w:r w:rsidRPr="0006435D">
              <w:rPr>
                <w:b w:val="0"/>
                <w:i/>
              </w:rPr>
              <w:t>People Management &gt; Reference Data &gt; Other References</w:t>
            </w:r>
            <w:r w:rsidRPr="00AF21B6">
              <w:rPr>
                <w:b w:val="0"/>
              </w:rPr>
              <w:t xml:space="preserve"> and then search for the relevant item. </w:t>
            </w:r>
          </w:p>
          <w:p w:rsidR="0006435D" w:rsidRDefault="0006435D" w:rsidP="00AF21B6">
            <w:pPr>
              <w:spacing w:after="0" w:line="240" w:lineRule="auto"/>
              <w:rPr>
                <w:bCs w:val="0"/>
              </w:rPr>
            </w:pPr>
          </w:p>
          <w:p w:rsidR="0006435D" w:rsidRDefault="0006435D" w:rsidP="0006435D">
            <w:pPr>
              <w:spacing w:after="0" w:line="240" w:lineRule="auto"/>
              <w:rPr>
                <w:b w:val="0"/>
                <w:i/>
                <w:color w:val="C00000"/>
              </w:rPr>
            </w:pPr>
            <w:r>
              <w:rPr>
                <w:b w:val="0"/>
              </w:rPr>
              <w:t xml:space="preserve">We can specify which fields are available to the employee to view and/or update in ESS.  This can be accessed via </w:t>
            </w:r>
            <w:r w:rsidRPr="0006435D">
              <w:rPr>
                <w:b w:val="0"/>
                <w:bCs w:val="0"/>
                <w:i/>
              </w:rPr>
              <w:t>People Management &gt; HR Admin Setup setting &gt; Diversity Config</w:t>
            </w:r>
            <w:r>
              <w:rPr>
                <w:b w:val="0"/>
                <w:bCs w:val="0"/>
              </w:rPr>
              <w:t>. Fields can be set to HIDE, VIEW ONLY or UPDATE.</w:t>
            </w:r>
          </w:p>
          <w:p w:rsidR="0006435D" w:rsidRPr="00AF21B6" w:rsidRDefault="0006435D" w:rsidP="00AF21B6">
            <w:pPr>
              <w:spacing w:after="0" w:line="240" w:lineRule="auto"/>
              <w:rPr>
                <w:b w:val="0"/>
              </w:rPr>
            </w:pPr>
          </w:p>
          <w:p w:rsidR="00637B28" w:rsidRDefault="00495900" w:rsidP="00075C2B">
            <w:pPr>
              <w:rPr>
                <w:bCs w:val="0"/>
              </w:rPr>
            </w:pPr>
            <w:r>
              <w:rPr>
                <w:b w:val="0"/>
              </w:rPr>
              <w:t xml:space="preserve">Changes will often be made as a result of the latest HESA return publication.  For example, </w:t>
            </w:r>
            <w:r w:rsidR="00CE4AF4">
              <w:rPr>
                <w:b w:val="0"/>
              </w:rPr>
              <w:t>for</w:t>
            </w:r>
            <w:r>
              <w:rPr>
                <w:b w:val="0"/>
              </w:rPr>
              <w:t xml:space="preserve"> the 2022-23 HESA return there were a number of changes made to the field names and reference data items – Ethnic </w:t>
            </w:r>
            <w:r w:rsidR="00F9562D">
              <w:rPr>
                <w:b w:val="0"/>
              </w:rPr>
              <w:t>Origin</w:t>
            </w:r>
            <w:r>
              <w:rPr>
                <w:b w:val="0"/>
              </w:rPr>
              <w:t xml:space="preserve"> was changed to Ethnic Background, </w:t>
            </w:r>
            <w:r w:rsidR="00F9562D">
              <w:rPr>
                <w:b w:val="0"/>
              </w:rPr>
              <w:t>Gender/Legal Sex was changed to Sex.</w:t>
            </w:r>
          </w:p>
          <w:p w:rsidR="001A1BF5" w:rsidRDefault="001A1BF5" w:rsidP="00075C2B">
            <w:pPr>
              <w:rPr>
                <w:b w:val="0"/>
              </w:rPr>
            </w:pPr>
            <w:r>
              <w:rPr>
                <w:b w:val="0"/>
              </w:rPr>
              <w:t xml:space="preserve">Some of the </w:t>
            </w:r>
            <w:r w:rsidR="0079315B">
              <w:rPr>
                <w:b w:val="0"/>
              </w:rPr>
              <w:t xml:space="preserve">gender related </w:t>
            </w:r>
            <w:r>
              <w:rPr>
                <w:b w:val="0"/>
              </w:rPr>
              <w:t xml:space="preserve">fields are labelled differently </w:t>
            </w:r>
            <w:r w:rsidR="0079315B">
              <w:rPr>
                <w:b w:val="0"/>
              </w:rPr>
              <w:t xml:space="preserve">in HESA and PXD </w:t>
            </w:r>
            <w:r>
              <w:rPr>
                <w:b w:val="0"/>
              </w:rPr>
              <w:t>as shown in the table below:</w:t>
            </w:r>
          </w:p>
          <w:tbl>
            <w:tblPr>
              <w:tblW w:w="0" w:type="auto"/>
              <w:jc w:val="center"/>
              <w:tblBorders>
                <w:top w:val="single" w:sz="8" w:space="0" w:color="A3A3A3"/>
                <w:left w:val="single" w:sz="8" w:space="0" w:color="A3A3A3"/>
                <w:bottom w:val="single" w:sz="8" w:space="0" w:color="A3A3A3"/>
                <w:right w:val="single" w:sz="8" w:space="0" w:color="A3A3A3"/>
              </w:tblBorders>
              <w:tblCellMar>
                <w:left w:w="57" w:type="dxa"/>
                <w:right w:w="57" w:type="dxa"/>
              </w:tblCellMar>
              <w:tblLook w:val="04A0" w:firstRow="1" w:lastRow="0" w:firstColumn="1" w:lastColumn="0" w:noHBand="0" w:noVBand="1"/>
              <w:tblCaption w:val=""/>
              <w:tblDescription w:val=""/>
            </w:tblPr>
            <w:tblGrid>
              <w:gridCol w:w="1654"/>
              <w:gridCol w:w="1701"/>
              <w:gridCol w:w="2332"/>
            </w:tblGrid>
            <w:tr w:rsidR="001A1BF5" w:rsidRPr="001A1BF5" w:rsidTr="0079315B">
              <w:trPr>
                <w:jc w:val="center"/>
              </w:trPr>
              <w:tc>
                <w:tcPr>
                  <w:tcW w:w="1654" w:type="dxa"/>
                  <w:tcBorders>
                    <w:top w:val="single" w:sz="8" w:space="0" w:color="A3A3A3"/>
                    <w:left w:val="single" w:sz="8" w:space="0" w:color="A3A3A3"/>
                    <w:bottom w:val="single" w:sz="8" w:space="0" w:color="A3A3A3"/>
                    <w:right w:val="single" w:sz="8" w:space="0" w:color="A3A3A3"/>
                  </w:tcBorders>
                  <w:shd w:val="clear" w:color="auto" w:fill="DEEAF6" w:themeFill="accent1" w:themeFillTint="33"/>
                  <w:tcMar>
                    <w:top w:w="80" w:type="dxa"/>
                    <w:left w:w="80" w:type="dxa"/>
                    <w:bottom w:w="80" w:type="dxa"/>
                    <w:right w:w="80" w:type="dxa"/>
                  </w:tcMar>
                  <w:hideMark/>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b/>
                      <w:bCs/>
                      <w:sz w:val="20"/>
                      <w:szCs w:val="20"/>
                      <w:lang w:eastAsia="en-GB"/>
                    </w:rPr>
                    <w:t>HESA</w:t>
                  </w:r>
                </w:p>
              </w:tc>
              <w:tc>
                <w:tcPr>
                  <w:tcW w:w="1701" w:type="dxa"/>
                  <w:tcBorders>
                    <w:top w:val="single" w:sz="8" w:space="0" w:color="A3A3A3"/>
                    <w:left w:val="single" w:sz="8" w:space="0" w:color="A3A3A3"/>
                    <w:bottom w:val="single" w:sz="8" w:space="0" w:color="A3A3A3"/>
                    <w:right w:val="single" w:sz="8" w:space="0" w:color="A3A3A3"/>
                  </w:tcBorders>
                  <w:shd w:val="clear" w:color="auto" w:fill="DEEAF6" w:themeFill="accent1" w:themeFillTint="33"/>
                  <w:tcMar>
                    <w:top w:w="80" w:type="dxa"/>
                    <w:left w:w="80" w:type="dxa"/>
                    <w:bottom w:w="80" w:type="dxa"/>
                    <w:right w:w="80" w:type="dxa"/>
                  </w:tcMar>
                  <w:hideMark/>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b/>
                      <w:bCs/>
                      <w:sz w:val="20"/>
                      <w:szCs w:val="20"/>
                      <w:lang w:eastAsia="en-GB"/>
                    </w:rPr>
                    <w:t xml:space="preserve">PXD field </w:t>
                  </w:r>
                </w:p>
              </w:tc>
              <w:tc>
                <w:tcPr>
                  <w:tcW w:w="2332" w:type="dxa"/>
                  <w:tcBorders>
                    <w:top w:val="single" w:sz="8" w:space="0" w:color="A3A3A3"/>
                    <w:left w:val="single" w:sz="8" w:space="0" w:color="A3A3A3"/>
                    <w:bottom w:val="single" w:sz="8" w:space="0" w:color="A3A3A3"/>
                    <w:right w:val="single" w:sz="8" w:space="0" w:color="A3A3A3"/>
                  </w:tcBorders>
                  <w:shd w:val="clear" w:color="auto" w:fill="DEEAF6" w:themeFill="accent1" w:themeFillTint="33"/>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b/>
                      <w:bCs/>
                      <w:sz w:val="20"/>
                      <w:szCs w:val="20"/>
                      <w:lang w:eastAsia="en-GB"/>
                    </w:rPr>
                    <w:t>PXD label</w:t>
                  </w:r>
                  <w:r>
                    <w:rPr>
                      <w:rFonts w:ascii="Calibri" w:eastAsia="Times New Roman" w:hAnsi="Calibri" w:cs="Calibri"/>
                      <w:b/>
                      <w:bCs/>
                      <w:sz w:val="20"/>
                      <w:szCs w:val="20"/>
                      <w:lang w:eastAsia="en-GB"/>
                    </w:rPr>
                    <w:t xml:space="preserve"> (as at Jul23)</w:t>
                  </w:r>
                </w:p>
              </w:tc>
            </w:tr>
            <w:tr w:rsidR="001A1BF5" w:rsidRPr="001A1BF5" w:rsidTr="0079315B">
              <w:trPr>
                <w:jc w:val="center"/>
              </w:trPr>
              <w:tc>
                <w:tcPr>
                  <w:tcW w:w="16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N/a</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Gender identity</w:t>
                  </w:r>
                </w:p>
              </w:tc>
              <w:tc>
                <w:tcPr>
                  <w:tcW w:w="2332" w:type="dxa"/>
                  <w:tcBorders>
                    <w:top w:val="single" w:sz="8" w:space="0" w:color="A3A3A3"/>
                    <w:left w:val="single" w:sz="8" w:space="0" w:color="A3A3A3"/>
                    <w:bottom w:val="single" w:sz="8" w:space="0" w:color="A3A3A3"/>
                    <w:right w:val="single" w:sz="8" w:space="0" w:color="A3A3A3"/>
                  </w:tcBorders>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Gender Identity</w:t>
                  </w:r>
                </w:p>
              </w:tc>
            </w:tr>
            <w:tr w:rsidR="001A1BF5" w:rsidRPr="001A1BF5" w:rsidTr="0079315B">
              <w:trPr>
                <w:jc w:val="center"/>
              </w:trPr>
              <w:tc>
                <w:tcPr>
                  <w:tcW w:w="16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SEXID</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Gender</w:t>
                  </w:r>
                </w:p>
              </w:tc>
              <w:tc>
                <w:tcPr>
                  <w:tcW w:w="2332" w:type="dxa"/>
                  <w:tcBorders>
                    <w:top w:val="single" w:sz="8" w:space="0" w:color="A3A3A3"/>
                    <w:left w:val="single" w:sz="8" w:space="0" w:color="A3A3A3"/>
                    <w:bottom w:val="single" w:sz="8" w:space="0" w:color="A3A3A3"/>
                    <w:right w:val="single" w:sz="8" w:space="0" w:color="A3A3A3"/>
                  </w:tcBorders>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Sex</w:t>
                  </w:r>
                </w:p>
              </w:tc>
            </w:tr>
            <w:tr w:rsidR="001A1BF5" w:rsidRPr="001A1BF5" w:rsidTr="0079315B">
              <w:trPr>
                <w:jc w:val="center"/>
              </w:trPr>
              <w:tc>
                <w:tcPr>
                  <w:tcW w:w="16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GENDERREASSIGN</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National Identity 2</w:t>
                  </w:r>
                </w:p>
              </w:tc>
              <w:tc>
                <w:tcPr>
                  <w:tcW w:w="2332" w:type="dxa"/>
                  <w:tcBorders>
                    <w:top w:val="single" w:sz="8" w:space="0" w:color="A3A3A3"/>
                    <w:left w:val="single" w:sz="8" w:space="0" w:color="A3A3A3"/>
                    <w:bottom w:val="single" w:sz="8" w:space="0" w:color="A3A3A3"/>
                    <w:right w:val="single" w:sz="8" w:space="0" w:color="A3A3A3"/>
                  </w:tcBorders>
                </w:tcPr>
                <w:p w:rsidR="001A1BF5" w:rsidRPr="001A1BF5" w:rsidRDefault="001A1BF5" w:rsidP="001A1BF5">
                  <w:pPr>
                    <w:spacing w:after="0" w:line="240" w:lineRule="auto"/>
                    <w:rPr>
                      <w:rFonts w:ascii="Calibri" w:eastAsia="Times New Roman" w:hAnsi="Calibri" w:cs="Calibri"/>
                      <w:sz w:val="20"/>
                      <w:szCs w:val="20"/>
                      <w:lang w:eastAsia="en-GB"/>
                    </w:rPr>
                  </w:pPr>
                  <w:r w:rsidRPr="001A1BF5">
                    <w:rPr>
                      <w:rFonts w:ascii="Calibri" w:eastAsia="Times New Roman" w:hAnsi="Calibri" w:cs="Calibri"/>
                      <w:sz w:val="20"/>
                      <w:szCs w:val="20"/>
                      <w:lang w:eastAsia="en-GB"/>
                    </w:rPr>
                    <w:t>Are you trans/have you a</w:t>
                  </w:r>
                  <w:r>
                    <w:rPr>
                      <w:rFonts w:ascii="Calibri" w:eastAsia="Times New Roman" w:hAnsi="Calibri" w:cs="Calibri"/>
                      <w:sz w:val="20"/>
                      <w:szCs w:val="20"/>
                      <w:lang w:eastAsia="en-GB"/>
                    </w:rPr>
                    <w:t xml:space="preserve"> </w:t>
                  </w:r>
                  <w:r w:rsidRPr="001A1BF5">
                    <w:rPr>
                      <w:rFonts w:ascii="Calibri" w:eastAsia="Times New Roman" w:hAnsi="Calibri" w:cs="Calibri"/>
                      <w:sz w:val="20"/>
                      <w:szCs w:val="20"/>
                      <w:lang w:eastAsia="en-GB"/>
                    </w:rPr>
                    <w:t>trans history?</w:t>
                  </w:r>
                </w:p>
              </w:tc>
            </w:tr>
          </w:tbl>
          <w:p w:rsidR="001A1BF5" w:rsidRDefault="001A1BF5" w:rsidP="00075C2B">
            <w:pPr>
              <w:rPr>
                <w:bCs w:val="0"/>
              </w:rPr>
            </w:pPr>
          </w:p>
          <w:p w:rsidR="001A1BF5" w:rsidRPr="00CA64F5" w:rsidRDefault="001A1BF5" w:rsidP="00075C2B">
            <w:pPr>
              <w:rPr>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AD0C4C"/>
    <w:multiLevelType w:val="multilevel"/>
    <w:tmpl w:val="CD3ADFB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9995421"/>
    <w:multiLevelType w:val="multilevel"/>
    <w:tmpl w:val="85ACA32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lvlOverride w:ilvl="1">
      <w:startOverride w:val="1"/>
    </w:lvlOverride>
  </w:num>
  <w:num w:numId="2">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D89"/>
    <w:rsid w:val="0000777C"/>
    <w:rsid w:val="00060F09"/>
    <w:rsid w:val="0006435D"/>
    <w:rsid w:val="001A1BF5"/>
    <w:rsid w:val="001A2D89"/>
    <w:rsid w:val="001C3F86"/>
    <w:rsid w:val="001D1603"/>
    <w:rsid w:val="0021169E"/>
    <w:rsid w:val="00223B4E"/>
    <w:rsid w:val="002827E9"/>
    <w:rsid w:val="00331DFB"/>
    <w:rsid w:val="00380CE2"/>
    <w:rsid w:val="00495900"/>
    <w:rsid w:val="00544215"/>
    <w:rsid w:val="00544E36"/>
    <w:rsid w:val="005A0870"/>
    <w:rsid w:val="00637B28"/>
    <w:rsid w:val="006D7DD1"/>
    <w:rsid w:val="006E6A83"/>
    <w:rsid w:val="0079315B"/>
    <w:rsid w:val="007F1A0C"/>
    <w:rsid w:val="008E4361"/>
    <w:rsid w:val="00A15593"/>
    <w:rsid w:val="00A652AF"/>
    <w:rsid w:val="00AA514B"/>
    <w:rsid w:val="00AF21B6"/>
    <w:rsid w:val="00BF0FDC"/>
    <w:rsid w:val="00C010C9"/>
    <w:rsid w:val="00C70893"/>
    <w:rsid w:val="00C744DC"/>
    <w:rsid w:val="00CB37D3"/>
    <w:rsid w:val="00CE4AF4"/>
    <w:rsid w:val="00D23640"/>
    <w:rsid w:val="00DD7172"/>
    <w:rsid w:val="00E0414D"/>
    <w:rsid w:val="00E52AD7"/>
    <w:rsid w:val="00E61A3C"/>
    <w:rsid w:val="00F11F50"/>
    <w:rsid w:val="00F9562D"/>
    <w:rsid w:val="00FB335F"/>
    <w:rsid w:val="00FD70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A154"/>
  <w15:chartTrackingRefBased/>
  <w15:docId w15:val="{CAF19A3D-C7CD-4958-83DD-6FAFBF7F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NormalWeb">
    <w:name w:val="Normal (Web)"/>
    <w:basedOn w:val="Normal"/>
    <w:uiPriority w:val="99"/>
    <w:semiHidden/>
    <w:unhideWhenUsed/>
    <w:rsid w:val="001A1BF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8252098">
      <w:bodyDiv w:val="1"/>
      <w:marLeft w:val="0"/>
      <w:marRight w:val="0"/>
      <w:marTop w:val="0"/>
      <w:marBottom w:val="0"/>
      <w:divBdr>
        <w:top w:val="none" w:sz="0" w:space="0" w:color="auto"/>
        <w:left w:val="none" w:sz="0" w:space="0" w:color="auto"/>
        <w:bottom w:val="none" w:sz="0" w:space="0" w:color="auto"/>
        <w:right w:val="none" w:sz="0" w:space="0" w:color="auto"/>
      </w:divBdr>
      <w:divsChild>
        <w:div w:id="1348872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customXml" Target="../customXml/item4.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04521BA6-37CA-4F0D-A1EC-34A2B8D478F8}">
  <ds:schemaRefs>
    <ds:schemaRef ds:uri="http://schemas.openxmlformats.org/officeDocument/2006/bibliography"/>
  </ds:schemaRefs>
</ds:datastoreItem>
</file>

<file path=customXml/itemProps2.xml><?xml version="1.0" encoding="utf-8"?>
<ds:datastoreItem xmlns:ds="http://schemas.openxmlformats.org/officeDocument/2006/customXml" ds:itemID="{001F3042-E723-409E-9C71-77D68A3124B4}"/>
</file>

<file path=customXml/itemProps3.xml><?xml version="1.0" encoding="utf-8"?>
<ds:datastoreItem xmlns:ds="http://schemas.openxmlformats.org/officeDocument/2006/customXml" ds:itemID="{72C04272-BC53-44C1-8A66-7030183477BC}"/>
</file>

<file path=customXml/itemProps4.xml><?xml version="1.0" encoding="utf-8"?>
<ds:datastoreItem xmlns:ds="http://schemas.openxmlformats.org/officeDocument/2006/customXml" ds:itemID="{EBDF427B-4F81-46FC-9525-9F4B69C10400}"/>
</file>

<file path=docProps/app.xml><?xml version="1.0" encoding="utf-8"?>
<Properties xmlns="http://schemas.openxmlformats.org/officeDocument/2006/extended-properties" xmlns:vt="http://schemas.openxmlformats.org/officeDocument/2006/docPropsVTypes">
  <Template>0_Knowledge Article Template.dotx</Template>
  <TotalTime>115</TotalTime>
  <Pages>8</Pages>
  <Words>2030</Words>
  <Characters>11573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31</cp:revision>
  <dcterms:created xsi:type="dcterms:W3CDTF">2023-07-13T14:06:00Z</dcterms:created>
  <dcterms:modified xsi:type="dcterms:W3CDTF">2023-07-14T10:09:00Z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