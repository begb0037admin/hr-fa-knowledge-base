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C9F" w:rsidRPr="00D61744" w:rsidRDefault="006D77E6" w:rsidP="00521C91">
      <w:pPr>
        <w:pStyle w:val="TOCHeading"/>
        <w:rPr>
          <w:rFonts w:ascii="Verdana" w:hAnsi="Verdana"/>
          <w:b/>
          <w:sz w:val="22"/>
        </w:rPr>
      </w:pPr>
      <w:r>
        <w:rPr>
          <w:rFonts w:ascii="Verdana" w:hAnsi="Verdana"/>
          <w:b/>
          <w:sz w:val="22"/>
        </w:rPr>
        <w:t>C</w:t>
      </w:r>
      <w:r w:rsidR="00F149C6">
        <w:rPr>
          <w:rFonts w:ascii="Verdana" w:hAnsi="Verdana"/>
          <w:b/>
          <w:sz w:val="22"/>
        </w:rPr>
        <w:t>ont</w:t>
      </w:r>
      <w:r w:rsidR="0023573B">
        <w:rPr>
          <w:rFonts w:ascii="Verdana" w:hAnsi="Verdana"/>
          <w:b/>
          <w:sz w:val="22"/>
        </w:rPr>
        <w:t>ents</w:t>
      </w:r>
    </w:p>
    <w:p w:rsidR="009A3933" w:rsidRPr="006D1F01" w:rsidRDefault="009A3933" w:rsidP="00E41C75">
      <w:pPr>
        <w:rPr>
          <w:sz w:val="18"/>
          <w:szCs w:val="18"/>
        </w:rPr>
      </w:pPr>
    </w:p>
    <w:p w:rsidR="007F19B2" w:rsidRPr="006D1F01" w:rsidRDefault="005019C3">
      <w:pPr>
        <w:pStyle w:val="TOC2"/>
        <w:tabs>
          <w:tab w:val="left" w:pos="660"/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18"/>
          <w:szCs w:val="18"/>
          <w:lang w:eastAsia="en-GB"/>
        </w:rPr>
      </w:pPr>
      <w:r w:rsidRPr="006D1F01">
        <w:rPr>
          <w:sz w:val="18"/>
          <w:szCs w:val="18"/>
          <w:lang w:eastAsia="en-GB"/>
        </w:rPr>
        <w:fldChar w:fldCharType="begin"/>
      </w:r>
      <w:r w:rsidRPr="006D1F01">
        <w:rPr>
          <w:sz w:val="18"/>
          <w:szCs w:val="18"/>
          <w:lang w:eastAsia="en-GB"/>
        </w:rPr>
        <w:instrText xml:space="preserve"> TOC \o "1-3" \h \z \u </w:instrText>
      </w:r>
      <w:r w:rsidRPr="006D1F01">
        <w:rPr>
          <w:sz w:val="18"/>
          <w:szCs w:val="18"/>
          <w:lang w:eastAsia="en-GB"/>
        </w:rPr>
        <w:fldChar w:fldCharType="separate"/>
      </w:r>
      <w:hyperlink w:anchor="_Toc81395490" w:history="1">
        <w:r w:rsidR="007F19B2" w:rsidRPr="006D1F01">
          <w:rPr>
            <w:rStyle w:val="Hyperlink"/>
            <w:noProof/>
            <w:sz w:val="18"/>
            <w:szCs w:val="18"/>
          </w:rPr>
          <w:t>1.</w:t>
        </w:r>
        <w:r w:rsidR="007F19B2" w:rsidRPr="006D1F01">
          <w:rPr>
            <w:rFonts w:asciiTheme="minorHAnsi" w:eastAsiaTheme="minorEastAsia" w:hAnsiTheme="minorHAnsi" w:cstheme="minorBidi"/>
            <w:noProof/>
            <w:color w:val="auto"/>
            <w:sz w:val="18"/>
            <w:szCs w:val="18"/>
            <w:lang w:eastAsia="en-GB"/>
          </w:rPr>
          <w:tab/>
        </w:r>
        <w:r w:rsidR="007F19B2" w:rsidRPr="006D1F01">
          <w:rPr>
            <w:rStyle w:val="Hyperlink"/>
            <w:noProof/>
            <w:sz w:val="18"/>
            <w:szCs w:val="18"/>
          </w:rPr>
          <w:t>Creating a new location code</w:t>
        </w:r>
        <w:r w:rsidR="007F19B2" w:rsidRPr="006D1F01">
          <w:rPr>
            <w:noProof/>
            <w:webHidden/>
            <w:sz w:val="18"/>
            <w:szCs w:val="18"/>
          </w:rPr>
          <w:tab/>
        </w:r>
        <w:r w:rsidR="007F19B2" w:rsidRPr="006D1F01">
          <w:rPr>
            <w:noProof/>
            <w:webHidden/>
            <w:sz w:val="18"/>
            <w:szCs w:val="18"/>
          </w:rPr>
          <w:fldChar w:fldCharType="begin"/>
        </w:r>
        <w:r w:rsidR="007F19B2" w:rsidRPr="006D1F01">
          <w:rPr>
            <w:noProof/>
            <w:webHidden/>
            <w:sz w:val="18"/>
            <w:szCs w:val="18"/>
          </w:rPr>
          <w:instrText xml:space="preserve"> PAGEREF _Toc81395490 \h </w:instrText>
        </w:r>
        <w:r w:rsidR="007F19B2" w:rsidRPr="006D1F01">
          <w:rPr>
            <w:noProof/>
            <w:webHidden/>
            <w:sz w:val="18"/>
            <w:szCs w:val="18"/>
          </w:rPr>
        </w:r>
        <w:r w:rsidR="007F19B2" w:rsidRPr="006D1F01">
          <w:rPr>
            <w:noProof/>
            <w:webHidden/>
            <w:sz w:val="18"/>
            <w:szCs w:val="18"/>
          </w:rPr>
          <w:fldChar w:fldCharType="separate"/>
        </w:r>
        <w:r w:rsidR="007F19B2" w:rsidRPr="006D1F01">
          <w:rPr>
            <w:noProof/>
            <w:webHidden/>
            <w:sz w:val="18"/>
            <w:szCs w:val="18"/>
          </w:rPr>
          <w:t>1</w:t>
        </w:r>
        <w:r w:rsidR="007F19B2" w:rsidRPr="006D1F01">
          <w:rPr>
            <w:noProof/>
            <w:webHidden/>
            <w:sz w:val="18"/>
            <w:szCs w:val="18"/>
          </w:rPr>
          <w:fldChar w:fldCharType="end"/>
        </w:r>
      </w:hyperlink>
    </w:p>
    <w:p w:rsidR="007F19B2" w:rsidRPr="006D1F01" w:rsidRDefault="007F19B2">
      <w:pPr>
        <w:pStyle w:val="TOC2"/>
        <w:tabs>
          <w:tab w:val="left" w:pos="660"/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18"/>
          <w:szCs w:val="18"/>
          <w:lang w:eastAsia="en-GB"/>
        </w:rPr>
      </w:pPr>
      <w:hyperlink w:anchor="_Toc81395491" w:history="1">
        <w:r w:rsidRPr="006D1F01">
          <w:rPr>
            <w:rStyle w:val="Hyperlink"/>
            <w:noProof/>
            <w:sz w:val="18"/>
            <w:szCs w:val="18"/>
          </w:rPr>
          <w:t>2.</w:t>
        </w:r>
        <w:r w:rsidRPr="006D1F01">
          <w:rPr>
            <w:rFonts w:asciiTheme="minorHAnsi" w:eastAsiaTheme="minorEastAsia" w:hAnsiTheme="minorHAnsi" w:cstheme="minorBidi"/>
            <w:noProof/>
            <w:color w:val="auto"/>
            <w:sz w:val="18"/>
            <w:szCs w:val="18"/>
            <w:lang w:eastAsia="en-GB"/>
          </w:rPr>
          <w:tab/>
        </w:r>
        <w:r w:rsidRPr="006D1F01">
          <w:rPr>
            <w:rStyle w:val="Hyperlink"/>
            <w:noProof/>
            <w:sz w:val="18"/>
            <w:szCs w:val="18"/>
          </w:rPr>
          <w:t>Editing an existing location code</w:t>
        </w:r>
        <w:r w:rsidRPr="006D1F01">
          <w:rPr>
            <w:noProof/>
            <w:webHidden/>
            <w:sz w:val="18"/>
            <w:szCs w:val="18"/>
          </w:rPr>
          <w:tab/>
        </w:r>
        <w:r w:rsidRPr="006D1F01">
          <w:rPr>
            <w:noProof/>
            <w:webHidden/>
            <w:sz w:val="18"/>
            <w:szCs w:val="18"/>
          </w:rPr>
          <w:fldChar w:fldCharType="begin"/>
        </w:r>
        <w:r w:rsidRPr="006D1F01">
          <w:rPr>
            <w:noProof/>
            <w:webHidden/>
            <w:sz w:val="18"/>
            <w:szCs w:val="18"/>
          </w:rPr>
          <w:instrText xml:space="preserve"> PAGEREF _Toc81395491 \h </w:instrText>
        </w:r>
        <w:r w:rsidRPr="006D1F01">
          <w:rPr>
            <w:noProof/>
            <w:webHidden/>
            <w:sz w:val="18"/>
            <w:szCs w:val="18"/>
          </w:rPr>
        </w:r>
        <w:r w:rsidRPr="006D1F01">
          <w:rPr>
            <w:noProof/>
            <w:webHidden/>
            <w:sz w:val="18"/>
            <w:szCs w:val="18"/>
          </w:rPr>
          <w:fldChar w:fldCharType="separate"/>
        </w:r>
        <w:r w:rsidRPr="006D1F01">
          <w:rPr>
            <w:noProof/>
            <w:webHidden/>
            <w:sz w:val="18"/>
            <w:szCs w:val="18"/>
          </w:rPr>
          <w:t>3</w:t>
        </w:r>
        <w:r w:rsidRPr="006D1F01">
          <w:rPr>
            <w:noProof/>
            <w:webHidden/>
            <w:sz w:val="18"/>
            <w:szCs w:val="18"/>
          </w:rPr>
          <w:fldChar w:fldCharType="end"/>
        </w:r>
      </w:hyperlink>
    </w:p>
    <w:p w:rsidR="007F19B2" w:rsidRPr="006D1F01" w:rsidRDefault="007F19B2">
      <w:pPr>
        <w:pStyle w:val="TOC2"/>
        <w:tabs>
          <w:tab w:val="left" w:pos="660"/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18"/>
          <w:szCs w:val="18"/>
          <w:lang w:eastAsia="en-GB"/>
        </w:rPr>
      </w:pPr>
      <w:hyperlink w:anchor="_Toc81395492" w:history="1">
        <w:r w:rsidRPr="006D1F01">
          <w:rPr>
            <w:rStyle w:val="Hyperlink"/>
            <w:noProof/>
            <w:sz w:val="18"/>
            <w:szCs w:val="18"/>
          </w:rPr>
          <w:t>3.</w:t>
        </w:r>
        <w:r w:rsidRPr="006D1F01">
          <w:rPr>
            <w:rFonts w:asciiTheme="minorHAnsi" w:eastAsiaTheme="minorEastAsia" w:hAnsiTheme="minorHAnsi" w:cstheme="minorBidi"/>
            <w:noProof/>
            <w:color w:val="auto"/>
            <w:sz w:val="18"/>
            <w:szCs w:val="18"/>
            <w:lang w:eastAsia="en-GB"/>
          </w:rPr>
          <w:tab/>
        </w:r>
        <w:r w:rsidRPr="006D1F01">
          <w:rPr>
            <w:rStyle w:val="Hyperlink"/>
            <w:noProof/>
            <w:sz w:val="18"/>
            <w:szCs w:val="18"/>
          </w:rPr>
          <w:t>To remove a location from use</w:t>
        </w:r>
        <w:r w:rsidRPr="006D1F01">
          <w:rPr>
            <w:noProof/>
            <w:webHidden/>
            <w:sz w:val="18"/>
            <w:szCs w:val="18"/>
          </w:rPr>
          <w:tab/>
        </w:r>
        <w:r w:rsidRPr="006D1F01">
          <w:rPr>
            <w:noProof/>
            <w:webHidden/>
            <w:sz w:val="18"/>
            <w:szCs w:val="18"/>
          </w:rPr>
          <w:fldChar w:fldCharType="begin"/>
        </w:r>
        <w:r w:rsidRPr="006D1F01">
          <w:rPr>
            <w:noProof/>
            <w:webHidden/>
            <w:sz w:val="18"/>
            <w:szCs w:val="18"/>
          </w:rPr>
          <w:instrText xml:space="preserve"> PAGEREF _Toc81395492 \h </w:instrText>
        </w:r>
        <w:r w:rsidRPr="006D1F01">
          <w:rPr>
            <w:noProof/>
            <w:webHidden/>
            <w:sz w:val="18"/>
            <w:szCs w:val="18"/>
          </w:rPr>
        </w:r>
        <w:r w:rsidRPr="006D1F01">
          <w:rPr>
            <w:noProof/>
            <w:webHidden/>
            <w:sz w:val="18"/>
            <w:szCs w:val="18"/>
          </w:rPr>
          <w:fldChar w:fldCharType="separate"/>
        </w:r>
        <w:r w:rsidRPr="006D1F01">
          <w:rPr>
            <w:noProof/>
            <w:webHidden/>
            <w:sz w:val="18"/>
            <w:szCs w:val="18"/>
          </w:rPr>
          <w:t>4</w:t>
        </w:r>
        <w:r w:rsidRPr="006D1F01">
          <w:rPr>
            <w:noProof/>
            <w:webHidden/>
            <w:sz w:val="18"/>
            <w:szCs w:val="18"/>
          </w:rPr>
          <w:fldChar w:fldCharType="end"/>
        </w:r>
      </w:hyperlink>
    </w:p>
    <w:p w:rsidR="005019C3" w:rsidRDefault="005019C3" w:rsidP="00E41C75">
      <w:pPr>
        <w:rPr>
          <w:lang w:eastAsia="en-GB"/>
        </w:rPr>
      </w:pPr>
      <w:r w:rsidRPr="006D1F01">
        <w:rPr>
          <w:b/>
          <w:color w:val="404040" w:themeColor="text1" w:themeTint="BF"/>
          <w:sz w:val="18"/>
          <w:szCs w:val="18"/>
          <w:lang w:eastAsia="en-GB"/>
        </w:rPr>
        <w:fldChar w:fldCharType="end"/>
      </w:r>
    </w:p>
    <w:p w:rsidR="00AF2C58" w:rsidRPr="00521C91" w:rsidRDefault="00921486" w:rsidP="00DF1CCA">
      <w:pPr>
        <w:pStyle w:val="Heading2"/>
        <w:pBdr>
          <w:bottom w:val="single" w:sz="12" w:space="1" w:color="365F91" w:themeColor="accent1" w:themeShade="BF"/>
        </w:pBdr>
      </w:pPr>
      <w:bookmarkStart w:id="0" w:name="_Toc81395490"/>
      <w:r>
        <w:t>Creating a new location code</w:t>
      </w:r>
      <w:bookmarkEnd w:id="0"/>
    </w:p>
    <w:p w:rsidR="004C7BEC" w:rsidRDefault="004C7BEC" w:rsidP="003A5401"/>
    <w:tbl>
      <w:tblPr>
        <w:tblStyle w:val="TableGrid"/>
        <w:tblW w:w="8987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781C9C" w:rsidRPr="008A4030" w:rsidTr="007E6D7E">
        <w:trPr>
          <w:trHeight w:val="340"/>
        </w:trPr>
        <w:tc>
          <w:tcPr>
            <w:tcW w:w="9242" w:type="dxa"/>
            <w:shd w:val="clear" w:color="auto" w:fill="0F243E" w:themeFill="text2" w:themeFillShade="80"/>
            <w:vAlign w:val="center"/>
          </w:tcPr>
          <w:p w:rsidR="00781C9C" w:rsidRPr="008A4030" w:rsidRDefault="00781C9C" w:rsidP="007E6D7E">
            <w:pPr>
              <w:jc w:val="center"/>
              <w:rPr>
                <w:rStyle w:val="Strong"/>
                <w:sz w:val="22"/>
              </w:rPr>
            </w:pPr>
            <w:proofErr w:type="spellStart"/>
            <w:r>
              <w:rPr>
                <w:rStyle w:val="Strong"/>
                <w:sz w:val="22"/>
              </w:rPr>
              <w:t>Core|Portal</w:t>
            </w:r>
            <w:proofErr w:type="spellEnd"/>
            <w:r>
              <w:rPr>
                <w:rStyle w:val="Strong"/>
                <w:sz w:val="22"/>
              </w:rPr>
              <w:t xml:space="preserve"> &gt; People Management &gt; Reference Data &gt; Location Codes</w:t>
            </w:r>
          </w:p>
        </w:tc>
      </w:tr>
    </w:tbl>
    <w:p w:rsidR="00781C9C" w:rsidRDefault="00781C9C" w:rsidP="003A5401"/>
    <w:p w:rsidR="00406C47" w:rsidRDefault="004C7BEC" w:rsidP="003A5401">
      <w:r>
        <w:t>Before creating a new Location Code, check</w:t>
      </w:r>
      <w:r w:rsidR="00406C47">
        <w:t xml:space="preserve"> the following:</w:t>
      </w:r>
    </w:p>
    <w:p w:rsidR="00406C47" w:rsidRDefault="00406C47" w:rsidP="003A5401"/>
    <w:p w:rsidR="00406C47" w:rsidRDefault="00406C47" w:rsidP="00406C47">
      <w:pPr>
        <w:pStyle w:val="ListParagraph"/>
        <w:numPr>
          <w:ilvl w:val="0"/>
          <w:numId w:val="9"/>
        </w:numPr>
      </w:pPr>
      <w:r>
        <w:t>The next available Location Code number</w:t>
      </w:r>
      <w:r w:rsidR="00666D9C">
        <w:t xml:space="preserve"> (scroll to the end of the list)</w:t>
      </w:r>
    </w:p>
    <w:p w:rsidR="00AF2C58" w:rsidRDefault="00406C47" w:rsidP="00406C47">
      <w:pPr>
        <w:pStyle w:val="ListParagraph"/>
        <w:numPr>
          <w:ilvl w:val="0"/>
          <w:numId w:val="9"/>
        </w:numPr>
      </w:pPr>
      <w:r>
        <w:t>Do any</w:t>
      </w:r>
      <w:r w:rsidR="004C7BEC">
        <w:t xml:space="preserve"> location code(s) already exist</w:t>
      </w:r>
      <w:r>
        <w:t xml:space="preserve"> for the department in question?</w:t>
      </w:r>
      <w:r w:rsidR="004C7BEC">
        <w:t xml:space="preserve"> </w:t>
      </w:r>
    </w:p>
    <w:p w:rsidR="004C7BEC" w:rsidRDefault="00406C47" w:rsidP="00406C47">
      <w:pPr>
        <w:pStyle w:val="ListParagraph"/>
        <w:numPr>
          <w:ilvl w:val="0"/>
          <w:numId w:val="9"/>
        </w:numPr>
      </w:pPr>
      <w:r>
        <w:t>The area code for the address to be added</w:t>
      </w:r>
    </w:p>
    <w:p w:rsidR="00406C47" w:rsidRDefault="00406C47" w:rsidP="003A5401"/>
    <w:p w:rsidR="00921486" w:rsidRDefault="00921486" w:rsidP="004C7BEC">
      <w:pPr>
        <w:jc w:val="center"/>
      </w:pPr>
      <w:r>
        <w:rPr>
          <w:noProof/>
          <w:lang w:eastAsia="en-GB"/>
        </w:rPr>
        <w:drawing>
          <wp:inline distT="0" distB="0" distL="0" distR="0" wp14:anchorId="102E1414" wp14:editId="580290C7">
            <wp:extent cx="5040000" cy="3036826"/>
            <wp:effectExtent l="19050" t="19050" r="2730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8217" t="13971"/>
                    <a:stretch/>
                  </pic:blipFill>
                  <pic:spPr bwMode="auto">
                    <a:xfrm>
                      <a:off x="0" y="0"/>
                      <a:ext cx="5040000" cy="303682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1486" w:rsidRDefault="00921486" w:rsidP="003A5401"/>
    <w:p w:rsidR="00781C9C" w:rsidRDefault="00781C9C" w:rsidP="003A5401"/>
    <w:p w:rsidR="00921486" w:rsidRDefault="00921486" w:rsidP="004C7BEC">
      <w:pPr>
        <w:pStyle w:val="ListParagraph"/>
        <w:numPr>
          <w:ilvl w:val="0"/>
          <w:numId w:val="7"/>
        </w:numPr>
      </w:pPr>
      <w:r>
        <w:t>Click on ADD to insert a new row</w:t>
      </w:r>
    </w:p>
    <w:p w:rsidR="00921486" w:rsidRDefault="00921486" w:rsidP="003A5401"/>
    <w:p w:rsidR="00921486" w:rsidRDefault="00921486" w:rsidP="004C7BEC">
      <w:pPr>
        <w:jc w:val="center"/>
      </w:pPr>
      <w:r>
        <w:rPr>
          <w:noProof/>
          <w:lang w:eastAsia="en-GB"/>
        </w:rPr>
        <w:drawing>
          <wp:inline distT="0" distB="0" distL="0" distR="0" wp14:anchorId="5F23A559" wp14:editId="6CD5BB28">
            <wp:extent cx="5040000" cy="758558"/>
            <wp:effectExtent l="19050" t="19050" r="8255" b="228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977" t="8912"/>
                    <a:stretch/>
                  </pic:blipFill>
                  <pic:spPr bwMode="auto">
                    <a:xfrm>
                      <a:off x="0" y="0"/>
                      <a:ext cx="5040000" cy="75855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1486" w:rsidRDefault="00921486" w:rsidP="003A5401"/>
    <w:p w:rsidR="004C7BEC" w:rsidRDefault="004C7BEC" w:rsidP="003A5401"/>
    <w:p w:rsidR="004C7BEC" w:rsidRDefault="004C7BEC" w:rsidP="004C7BEC">
      <w:pPr>
        <w:pStyle w:val="ListParagraph"/>
        <w:numPr>
          <w:ilvl w:val="0"/>
          <w:numId w:val="7"/>
        </w:numPr>
      </w:pPr>
      <w:r>
        <w:t>Enter the details as follows:</w:t>
      </w:r>
    </w:p>
    <w:p w:rsidR="004C7BEC" w:rsidRDefault="004C7BEC" w:rsidP="004C7BEC">
      <w:pPr>
        <w:pStyle w:val="ListParagraph"/>
        <w:ind w:left="360"/>
      </w:pPr>
    </w:p>
    <w:tbl>
      <w:tblPr>
        <w:tblStyle w:val="TableGrid"/>
        <w:tblW w:w="898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63"/>
        <w:gridCol w:w="6724"/>
      </w:tblGrid>
      <w:tr w:rsidR="004C7BEC" w:rsidRPr="00483574" w:rsidTr="00666D9C">
        <w:trPr>
          <w:trHeight w:val="340"/>
        </w:trPr>
        <w:tc>
          <w:tcPr>
            <w:tcW w:w="2263" w:type="dxa"/>
            <w:tcBorders>
              <w:left w:val="single" w:sz="4" w:space="0" w:color="auto"/>
            </w:tcBorders>
            <w:shd w:val="clear" w:color="auto" w:fill="C5D2E0"/>
            <w:vAlign w:val="center"/>
          </w:tcPr>
          <w:p w:rsidR="004C7BEC" w:rsidRPr="00483574" w:rsidRDefault="00406C47" w:rsidP="007E6D7E">
            <w:pPr>
              <w:rPr>
                <w:rFonts w:eastAsiaTheme="minorHAnsi"/>
                <w:b/>
                <w:color w:val="404040" w:themeColor="text1" w:themeTint="BF"/>
                <w:sz w:val="22"/>
              </w:rPr>
            </w:pPr>
            <w:r>
              <w:rPr>
                <w:rFonts w:eastAsiaTheme="minorHAnsi"/>
                <w:b/>
                <w:color w:val="404040" w:themeColor="text1" w:themeTint="BF"/>
                <w:sz w:val="22"/>
              </w:rPr>
              <w:t>Field item</w:t>
            </w:r>
          </w:p>
        </w:tc>
        <w:tc>
          <w:tcPr>
            <w:tcW w:w="6724" w:type="dxa"/>
            <w:tcBorders>
              <w:right w:val="single" w:sz="4" w:space="0" w:color="auto"/>
            </w:tcBorders>
            <w:shd w:val="clear" w:color="auto" w:fill="C5D2E0"/>
            <w:vAlign w:val="center"/>
          </w:tcPr>
          <w:p w:rsidR="004C7BEC" w:rsidRPr="00483574" w:rsidRDefault="00406C47" w:rsidP="007E6D7E">
            <w:pPr>
              <w:rPr>
                <w:rFonts w:eastAsiaTheme="minorHAnsi"/>
                <w:b/>
                <w:color w:val="404040" w:themeColor="text1" w:themeTint="BF"/>
                <w:sz w:val="22"/>
              </w:rPr>
            </w:pPr>
            <w:r>
              <w:rPr>
                <w:rFonts w:eastAsiaTheme="minorHAnsi"/>
                <w:b/>
                <w:color w:val="404040" w:themeColor="text1" w:themeTint="BF"/>
                <w:sz w:val="22"/>
              </w:rPr>
              <w:t>Details</w:t>
            </w:r>
          </w:p>
        </w:tc>
      </w:tr>
      <w:tr w:rsidR="00406C47" w:rsidRPr="00406C47" w:rsidTr="00666D9C">
        <w:trPr>
          <w:trHeight w:val="340"/>
        </w:trPr>
        <w:tc>
          <w:tcPr>
            <w:tcW w:w="2263" w:type="dxa"/>
            <w:tcBorders>
              <w:left w:val="single" w:sz="4" w:space="0" w:color="auto"/>
            </w:tcBorders>
            <w:shd w:val="clear" w:color="auto" w:fill="FFFFFF" w:themeFill="background1"/>
          </w:tcPr>
          <w:p w:rsidR="004C7BEC" w:rsidRPr="00406C47" w:rsidRDefault="00406C47" w:rsidP="007E6D7E">
            <w:pPr>
              <w:rPr>
                <w:rFonts w:eastAsiaTheme="minorHAnsi"/>
                <w:color w:val="0D0D0D" w:themeColor="text1" w:themeTint="F2"/>
              </w:rPr>
            </w:pPr>
            <w:r w:rsidRPr="00406C47">
              <w:rPr>
                <w:rFonts w:eastAsiaTheme="minorHAnsi"/>
                <w:color w:val="0D0D0D" w:themeColor="text1" w:themeTint="F2"/>
              </w:rPr>
              <w:lastRenderedPageBreak/>
              <w:t>Location Code</w:t>
            </w:r>
          </w:p>
        </w:tc>
        <w:tc>
          <w:tcPr>
            <w:tcW w:w="6724" w:type="dxa"/>
            <w:tcBorders>
              <w:right w:val="single" w:sz="4" w:space="0" w:color="auto"/>
            </w:tcBorders>
            <w:shd w:val="clear" w:color="auto" w:fill="FFFFFF" w:themeFill="background1"/>
          </w:tcPr>
          <w:p w:rsidR="004C7BEC" w:rsidRPr="00406C47" w:rsidRDefault="00406C47" w:rsidP="007E6D7E">
            <w:pPr>
              <w:rPr>
                <w:rFonts w:eastAsiaTheme="minorHAnsi"/>
                <w:color w:val="0D0D0D" w:themeColor="text1" w:themeTint="F2"/>
              </w:rPr>
            </w:pPr>
            <w:r w:rsidRPr="00406C47">
              <w:rPr>
                <w:rFonts w:eastAsiaTheme="minorHAnsi"/>
                <w:color w:val="0D0D0D" w:themeColor="text1" w:themeTint="F2"/>
              </w:rPr>
              <w:t>Scroll down the list to find the next available number</w:t>
            </w:r>
          </w:p>
        </w:tc>
      </w:tr>
      <w:tr w:rsidR="00406C47" w:rsidRPr="00406C47" w:rsidTr="00666D9C">
        <w:trPr>
          <w:trHeight w:val="340"/>
        </w:trPr>
        <w:tc>
          <w:tcPr>
            <w:tcW w:w="2263" w:type="dxa"/>
            <w:tcBorders>
              <w:left w:val="single" w:sz="4" w:space="0" w:color="auto"/>
            </w:tcBorders>
            <w:shd w:val="clear" w:color="auto" w:fill="FFFFFF" w:themeFill="background1"/>
          </w:tcPr>
          <w:p w:rsidR="00406C47" w:rsidRPr="00406C47" w:rsidRDefault="00406C47" w:rsidP="007E6D7E">
            <w:pPr>
              <w:rPr>
                <w:rFonts w:eastAsiaTheme="minorHAnsi"/>
                <w:color w:val="0D0D0D" w:themeColor="text1" w:themeTint="F2"/>
              </w:rPr>
            </w:pPr>
            <w:r w:rsidRPr="00406C47">
              <w:rPr>
                <w:rFonts w:eastAsiaTheme="minorHAnsi"/>
                <w:color w:val="0D0D0D" w:themeColor="text1" w:themeTint="F2"/>
              </w:rPr>
              <w:t>Description</w:t>
            </w:r>
          </w:p>
        </w:tc>
        <w:tc>
          <w:tcPr>
            <w:tcW w:w="6724" w:type="dxa"/>
            <w:tcBorders>
              <w:right w:val="single" w:sz="4" w:space="0" w:color="auto"/>
            </w:tcBorders>
            <w:shd w:val="clear" w:color="auto" w:fill="FFFFFF" w:themeFill="background1"/>
          </w:tcPr>
          <w:p w:rsidR="00406C47" w:rsidRDefault="00406C47" w:rsidP="00C825B3">
            <w:pPr>
              <w:rPr>
                <w:rFonts w:eastAsiaTheme="minorHAnsi"/>
                <w:color w:val="0D0D0D" w:themeColor="text1" w:themeTint="F2"/>
              </w:rPr>
            </w:pPr>
            <w:r w:rsidRPr="00406C47">
              <w:rPr>
                <w:rFonts w:eastAsiaTheme="minorHAnsi"/>
                <w:color w:val="0D0D0D" w:themeColor="text1" w:themeTint="F2"/>
              </w:rPr>
              <w:t xml:space="preserve">Two character </w:t>
            </w:r>
            <w:r w:rsidR="00837046" w:rsidRPr="00406C47">
              <w:rPr>
                <w:rFonts w:eastAsiaTheme="minorHAnsi"/>
                <w:color w:val="0D0D0D" w:themeColor="text1" w:themeTint="F2"/>
              </w:rPr>
              <w:t>dept.</w:t>
            </w:r>
            <w:r w:rsidRPr="00406C47">
              <w:rPr>
                <w:rFonts w:eastAsiaTheme="minorHAnsi"/>
                <w:color w:val="0D0D0D" w:themeColor="text1" w:themeTint="F2"/>
              </w:rPr>
              <w:t xml:space="preserve"> code </w:t>
            </w:r>
            <w:r>
              <w:rPr>
                <w:rFonts w:eastAsiaTheme="minorHAnsi"/>
                <w:color w:val="0D0D0D" w:themeColor="text1" w:themeTint="F2"/>
              </w:rPr>
              <w:t xml:space="preserve">followed by </w:t>
            </w:r>
            <w:r w:rsidRPr="00406C47">
              <w:rPr>
                <w:rFonts w:eastAsiaTheme="minorHAnsi"/>
                <w:color w:val="0D0D0D" w:themeColor="text1" w:themeTint="F2"/>
              </w:rPr>
              <w:t xml:space="preserve">– </w:t>
            </w:r>
            <w:r>
              <w:rPr>
                <w:rFonts w:eastAsiaTheme="minorHAnsi"/>
                <w:color w:val="0D0D0D" w:themeColor="text1" w:themeTint="F2"/>
              </w:rPr>
              <w:t>followed by</w:t>
            </w:r>
            <w:r w:rsidRPr="00406C47">
              <w:rPr>
                <w:rFonts w:eastAsiaTheme="minorHAnsi"/>
                <w:color w:val="0D0D0D" w:themeColor="text1" w:themeTint="F2"/>
              </w:rPr>
              <w:t xml:space="preserve"> Location Description (often this is the department name)</w:t>
            </w:r>
            <w:r>
              <w:rPr>
                <w:rFonts w:eastAsiaTheme="minorHAnsi"/>
                <w:color w:val="0D0D0D" w:themeColor="text1" w:themeTint="F2"/>
              </w:rPr>
              <w:t>. e.g</w:t>
            </w:r>
            <w:r w:rsidR="00837046">
              <w:rPr>
                <w:rFonts w:eastAsiaTheme="minorHAnsi"/>
                <w:color w:val="0D0D0D" w:themeColor="text1" w:themeTint="F2"/>
              </w:rPr>
              <w:t>.</w:t>
            </w:r>
            <w:r>
              <w:rPr>
                <w:rFonts w:eastAsiaTheme="minorHAnsi"/>
                <w:color w:val="0D0D0D" w:themeColor="text1" w:themeTint="F2"/>
              </w:rPr>
              <w:t xml:space="preserve"> AA – Department</w:t>
            </w:r>
          </w:p>
          <w:p w:rsidR="00851DE1" w:rsidRDefault="00851DE1" w:rsidP="00851DE1"/>
          <w:p w:rsidR="00851DE1" w:rsidRPr="00851DE1" w:rsidRDefault="00851DE1" w:rsidP="00C825B3">
            <w:r w:rsidRPr="00CE0657">
              <w:drawing>
                <wp:inline distT="0" distB="0" distL="0" distR="0" wp14:anchorId="22214A9E" wp14:editId="723854C8">
                  <wp:extent cx="299078" cy="288000"/>
                  <wp:effectExtent l="0" t="0" r="0" b="0"/>
                  <wp:docPr id="13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51DE1">
              <w:rPr>
                <w:b/>
              </w:rPr>
              <w:t>NB</w:t>
            </w:r>
            <w:r>
              <w:t xml:space="preserve">: </w:t>
            </w:r>
            <w:r>
              <w:t xml:space="preserve">If one or more location codes already exist for a department you will need to include a </w:t>
            </w:r>
            <w:r w:rsidR="00666D9C">
              <w:t xml:space="preserve">sequential </w:t>
            </w:r>
            <w:r>
              <w:t>number in the description.</w:t>
            </w:r>
            <w:r>
              <w:t xml:space="preserve"> E.g. AA1 - Department</w:t>
            </w:r>
          </w:p>
        </w:tc>
      </w:tr>
      <w:tr w:rsidR="00406C47" w:rsidRPr="00406C47" w:rsidTr="00666D9C">
        <w:trPr>
          <w:trHeight w:val="340"/>
        </w:trPr>
        <w:tc>
          <w:tcPr>
            <w:tcW w:w="2263" w:type="dxa"/>
            <w:tcBorders>
              <w:left w:val="single" w:sz="4" w:space="0" w:color="auto"/>
            </w:tcBorders>
            <w:shd w:val="clear" w:color="auto" w:fill="FFFFFF" w:themeFill="background1"/>
          </w:tcPr>
          <w:p w:rsidR="00406C47" w:rsidRPr="00406C47" w:rsidRDefault="00406C47" w:rsidP="007E6D7E">
            <w:pPr>
              <w:rPr>
                <w:rFonts w:eastAsiaTheme="minorHAnsi"/>
                <w:color w:val="0D0D0D" w:themeColor="text1" w:themeTint="F2"/>
              </w:rPr>
            </w:pPr>
            <w:r>
              <w:rPr>
                <w:rFonts w:eastAsiaTheme="minorHAnsi"/>
                <w:color w:val="0D0D0D" w:themeColor="text1" w:themeTint="F2"/>
              </w:rPr>
              <w:t>Area Code</w:t>
            </w:r>
          </w:p>
        </w:tc>
        <w:tc>
          <w:tcPr>
            <w:tcW w:w="6724" w:type="dxa"/>
            <w:tcBorders>
              <w:right w:val="single" w:sz="4" w:space="0" w:color="auto"/>
            </w:tcBorders>
            <w:shd w:val="clear" w:color="auto" w:fill="FFFFFF" w:themeFill="background1"/>
          </w:tcPr>
          <w:p w:rsidR="00406C47" w:rsidRPr="00406C47" w:rsidRDefault="00406C47" w:rsidP="00406C47">
            <w:pPr>
              <w:rPr>
                <w:rFonts w:eastAsiaTheme="minorHAnsi"/>
                <w:color w:val="0D0D0D" w:themeColor="text1" w:themeTint="F2"/>
              </w:rPr>
            </w:pPr>
            <w:r>
              <w:rPr>
                <w:rFonts w:eastAsiaTheme="minorHAnsi"/>
                <w:color w:val="0D0D0D" w:themeColor="text1" w:themeTint="F2"/>
              </w:rPr>
              <w:t>Enter the area code (beat bike) number</w:t>
            </w:r>
          </w:p>
        </w:tc>
      </w:tr>
      <w:tr w:rsidR="00666D9C" w:rsidRPr="00406C47" w:rsidTr="00666D9C">
        <w:trPr>
          <w:trHeight w:val="340"/>
        </w:trPr>
        <w:tc>
          <w:tcPr>
            <w:tcW w:w="2263" w:type="dxa"/>
            <w:tcBorders>
              <w:left w:val="single" w:sz="4" w:space="0" w:color="auto"/>
            </w:tcBorders>
            <w:shd w:val="clear" w:color="auto" w:fill="FFFFFF" w:themeFill="background1"/>
          </w:tcPr>
          <w:p w:rsidR="00406C47" w:rsidRPr="00406C47" w:rsidRDefault="00406C47" w:rsidP="007E6D7E">
            <w:pPr>
              <w:rPr>
                <w:rFonts w:eastAsiaTheme="minorHAnsi"/>
                <w:color w:val="808080" w:themeColor="background1" w:themeShade="80"/>
              </w:rPr>
            </w:pPr>
            <w:r w:rsidRPr="00406C47">
              <w:rPr>
                <w:rFonts w:eastAsiaTheme="minorHAnsi"/>
                <w:color w:val="808080" w:themeColor="background1" w:themeShade="80"/>
              </w:rPr>
              <w:t>Description</w:t>
            </w:r>
          </w:p>
        </w:tc>
        <w:tc>
          <w:tcPr>
            <w:tcW w:w="6724" w:type="dxa"/>
            <w:tcBorders>
              <w:right w:val="single" w:sz="4" w:space="0" w:color="auto"/>
            </w:tcBorders>
            <w:shd w:val="clear" w:color="auto" w:fill="FFFFFF" w:themeFill="background1"/>
          </w:tcPr>
          <w:p w:rsidR="00406C47" w:rsidRPr="00406C47" w:rsidRDefault="00406C47" w:rsidP="00406C47">
            <w:pPr>
              <w:rPr>
                <w:rFonts w:eastAsiaTheme="minorHAnsi"/>
                <w:color w:val="808080" w:themeColor="background1" w:themeShade="80"/>
              </w:rPr>
            </w:pPr>
            <w:r w:rsidRPr="00406C47">
              <w:rPr>
                <w:rFonts w:eastAsiaTheme="minorHAnsi"/>
                <w:color w:val="808080" w:themeColor="background1" w:themeShade="80"/>
              </w:rPr>
              <w:t>Auto populates</w:t>
            </w:r>
          </w:p>
        </w:tc>
      </w:tr>
    </w:tbl>
    <w:p w:rsidR="004C7BEC" w:rsidRDefault="004C7BEC" w:rsidP="00406C47">
      <w:pPr>
        <w:pStyle w:val="ListParagraph"/>
        <w:ind w:left="360"/>
      </w:pPr>
    </w:p>
    <w:p w:rsidR="00851DE1" w:rsidRDefault="00851DE1" w:rsidP="00406C47">
      <w:pPr>
        <w:pStyle w:val="ListParagraph"/>
        <w:ind w:left="360"/>
      </w:pPr>
    </w:p>
    <w:p w:rsidR="00921486" w:rsidRDefault="00921486" w:rsidP="004C7BEC">
      <w:pPr>
        <w:pStyle w:val="ListParagraph"/>
        <w:numPr>
          <w:ilvl w:val="0"/>
          <w:numId w:val="7"/>
        </w:numPr>
      </w:pPr>
      <w:r>
        <w:t>Enter the new Location Code, Description</w:t>
      </w:r>
      <w:r w:rsidR="004C7BEC">
        <w:t xml:space="preserve"> and</w:t>
      </w:r>
      <w:r>
        <w:t xml:space="preserve"> Area Code (the description will populate automatically) </w:t>
      </w:r>
    </w:p>
    <w:p w:rsidR="00921486" w:rsidRDefault="00921486" w:rsidP="003A5401"/>
    <w:tbl>
      <w:tblPr>
        <w:tblW w:w="941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8714"/>
      </w:tblGrid>
      <w:tr w:rsidR="00CE0657" w:rsidRPr="00CE0657" w:rsidTr="006D1F01">
        <w:trPr>
          <w:trHeight w:hRule="exact" w:val="680"/>
          <w:jc w:val="center"/>
        </w:trPr>
        <w:tc>
          <w:tcPr>
            <w:tcW w:w="704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:rsidR="00CE0657" w:rsidRPr="00CE0657" w:rsidRDefault="00CE0657" w:rsidP="00CE0657">
            <w:r w:rsidRPr="00CE0657">
              <w:drawing>
                <wp:inline distT="0" distB="0" distL="0" distR="0" wp14:anchorId="4E27B4B2" wp14:editId="644BE40F">
                  <wp:extent cx="299078" cy="288000"/>
                  <wp:effectExtent l="0" t="0" r="0" b="0"/>
                  <wp:docPr id="12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14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:rsidR="00CE0657" w:rsidRPr="00CE0657" w:rsidRDefault="00CE0657" w:rsidP="00CE0657">
            <w:r w:rsidRPr="00CE0657">
              <w:rPr>
                <w:b/>
              </w:rPr>
              <w:t xml:space="preserve">NB: </w:t>
            </w:r>
            <w:r>
              <w:t>If you do not know the Area Code, look at other locations with the same address or ask Data Services to confirm the correct code</w:t>
            </w:r>
          </w:p>
        </w:tc>
      </w:tr>
    </w:tbl>
    <w:p w:rsidR="00CE0657" w:rsidRDefault="00CE0657" w:rsidP="003A5401"/>
    <w:p w:rsidR="004C7BEC" w:rsidRDefault="004C7BEC" w:rsidP="003A5401"/>
    <w:p w:rsidR="00921486" w:rsidRDefault="00921486" w:rsidP="004C7BEC">
      <w:pPr>
        <w:pStyle w:val="ListParagraph"/>
        <w:numPr>
          <w:ilvl w:val="0"/>
          <w:numId w:val="7"/>
        </w:numPr>
      </w:pPr>
      <w:r>
        <w:t>SAVE</w:t>
      </w:r>
    </w:p>
    <w:p w:rsidR="00921486" w:rsidRDefault="00921486" w:rsidP="003A5401"/>
    <w:p w:rsidR="004C7BEC" w:rsidRDefault="004C7BEC" w:rsidP="003A5401"/>
    <w:p w:rsidR="00921486" w:rsidRDefault="00921486" w:rsidP="004C7BEC">
      <w:pPr>
        <w:pStyle w:val="ListParagraph"/>
        <w:numPr>
          <w:ilvl w:val="0"/>
          <w:numId w:val="7"/>
        </w:numPr>
      </w:pPr>
      <w:r>
        <w:t>Click on the ellipses</w:t>
      </w:r>
      <w:r w:rsidR="004C7BEC">
        <w:t xml:space="preserve"> </w:t>
      </w:r>
      <w:r w:rsidR="004C7BEC" w:rsidRPr="004C7BEC">
        <w:t>(</w:t>
      </w:r>
      <w:r w:rsidR="004C7BEC" w:rsidRPr="004C7BEC">
        <w:rPr>
          <w:b/>
        </w:rPr>
        <w:t>…</w:t>
      </w:r>
      <w:r w:rsidR="004C7BEC" w:rsidRPr="004C7BEC">
        <w:t>)</w:t>
      </w:r>
      <w:r>
        <w:t xml:space="preserve"> at the end of the new </w:t>
      </w:r>
      <w:r w:rsidR="00CE0657">
        <w:t>location</w:t>
      </w:r>
      <w:r>
        <w:t xml:space="preserve"> and choose Add</w:t>
      </w:r>
      <w:r w:rsidR="00CE0657">
        <w:t>r</w:t>
      </w:r>
      <w:r>
        <w:t>ess Details</w:t>
      </w:r>
    </w:p>
    <w:p w:rsidR="00921486" w:rsidRDefault="00921486" w:rsidP="003A5401">
      <w:pPr>
        <w:rPr>
          <w:noProof/>
          <w:lang w:eastAsia="en-GB"/>
        </w:rPr>
      </w:pPr>
    </w:p>
    <w:p w:rsidR="00921486" w:rsidRDefault="00921486" w:rsidP="004C7BEC">
      <w:pPr>
        <w:jc w:val="center"/>
      </w:pPr>
      <w:r>
        <w:rPr>
          <w:noProof/>
          <w:lang w:eastAsia="en-GB"/>
        </w:rPr>
        <w:drawing>
          <wp:inline distT="0" distB="0" distL="0" distR="0" wp14:anchorId="0BD4B52F" wp14:editId="2EDB66CF">
            <wp:extent cx="5040000" cy="1096310"/>
            <wp:effectExtent l="19050" t="19050" r="8255" b="279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3458" t="26125" r="20707" b="51665"/>
                    <a:stretch/>
                  </pic:blipFill>
                  <pic:spPr bwMode="auto">
                    <a:xfrm>
                      <a:off x="0" y="0"/>
                      <a:ext cx="5040000" cy="10963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1486" w:rsidRDefault="00921486" w:rsidP="003A5401"/>
    <w:p w:rsidR="004C7BEC" w:rsidRDefault="004C7BEC" w:rsidP="003A5401"/>
    <w:p w:rsidR="00921486" w:rsidRDefault="00921486" w:rsidP="004C7BEC">
      <w:pPr>
        <w:pStyle w:val="ListParagraph"/>
        <w:numPr>
          <w:ilvl w:val="0"/>
          <w:numId w:val="7"/>
        </w:numPr>
      </w:pPr>
      <w:r>
        <w:t xml:space="preserve">Enter the address details.  </w:t>
      </w:r>
    </w:p>
    <w:p w:rsidR="00921486" w:rsidRDefault="00921486" w:rsidP="003A5401"/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297"/>
      </w:tblGrid>
      <w:tr w:rsidR="004C7BEC" w:rsidRPr="004C7BEC" w:rsidTr="007E6D7E">
        <w:trPr>
          <w:trHeight w:hRule="exact" w:val="68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:rsidR="00921486" w:rsidRPr="004C7BEC" w:rsidRDefault="00921486" w:rsidP="007E6D7E">
            <w:pPr>
              <w:rPr>
                <w:color w:val="0D0D0D" w:themeColor="text1" w:themeTint="F2"/>
              </w:rPr>
            </w:pPr>
            <w:r w:rsidRPr="004C7BEC">
              <w:rPr>
                <w:noProof/>
                <w:color w:val="0D0D0D" w:themeColor="text1" w:themeTint="F2"/>
                <w:lang w:eastAsia="en-GB"/>
              </w:rPr>
              <w:drawing>
                <wp:inline distT="0" distB="0" distL="0" distR="0" wp14:anchorId="256971E3" wp14:editId="5942C58A">
                  <wp:extent cx="299078" cy="288000"/>
                  <wp:effectExtent l="0" t="0" r="0" b="0"/>
                  <wp:docPr id="9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:rsidR="00921486" w:rsidRPr="004C7BEC" w:rsidRDefault="00921486" w:rsidP="004C7BEC">
            <w:pPr>
              <w:rPr>
                <w:color w:val="0D0D0D" w:themeColor="text1" w:themeTint="F2"/>
              </w:rPr>
            </w:pPr>
            <w:r w:rsidRPr="004C7BEC">
              <w:rPr>
                <w:b/>
                <w:color w:val="0D0D0D" w:themeColor="text1" w:themeTint="F2"/>
              </w:rPr>
              <w:t xml:space="preserve">NB: </w:t>
            </w:r>
            <w:r w:rsidRPr="004C7BEC">
              <w:rPr>
                <w:color w:val="0D0D0D" w:themeColor="text1" w:themeTint="F2"/>
              </w:rPr>
              <w:t xml:space="preserve">Address </w:t>
            </w:r>
            <w:r w:rsidRPr="004C7BEC">
              <w:rPr>
                <w:color w:val="0D0D0D" w:themeColor="text1" w:themeTint="F2"/>
              </w:rPr>
              <w:t xml:space="preserve">line </w:t>
            </w:r>
            <w:r w:rsidRPr="004C7BEC">
              <w:rPr>
                <w:color w:val="0D0D0D" w:themeColor="text1" w:themeTint="F2"/>
              </w:rPr>
              <w:t xml:space="preserve">5 </w:t>
            </w:r>
            <w:r w:rsidR="004C7BEC">
              <w:rPr>
                <w:color w:val="0D0D0D" w:themeColor="text1" w:themeTint="F2"/>
              </w:rPr>
              <w:t>is not printed</w:t>
            </w:r>
            <w:r w:rsidRPr="004C7BEC">
              <w:rPr>
                <w:color w:val="0D0D0D" w:themeColor="text1" w:themeTint="F2"/>
              </w:rPr>
              <w:t xml:space="preserve"> on payslips so it’s best left blank wherever possible.</w:t>
            </w:r>
          </w:p>
        </w:tc>
      </w:tr>
    </w:tbl>
    <w:p w:rsidR="00921486" w:rsidRDefault="00921486" w:rsidP="003A5401"/>
    <w:p w:rsidR="00921486" w:rsidRDefault="00921486" w:rsidP="004C7BEC">
      <w:pPr>
        <w:jc w:val="center"/>
      </w:pPr>
      <w:r>
        <w:rPr>
          <w:noProof/>
          <w:lang w:eastAsia="en-GB"/>
        </w:rPr>
        <w:drawing>
          <wp:inline distT="0" distB="0" distL="0" distR="0" wp14:anchorId="606DA7E4" wp14:editId="6C43C538">
            <wp:extent cx="4320000" cy="1659845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5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486" w:rsidRPr="004C7BEC" w:rsidRDefault="00921486" w:rsidP="004C7BEC">
      <w:pPr>
        <w:pStyle w:val="ListParagraph"/>
        <w:numPr>
          <w:ilvl w:val="0"/>
          <w:numId w:val="7"/>
        </w:numPr>
        <w:rPr>
          <w:color w:val="0D0D0D" w:themeColor="text1" w:themeTint="F2"/>
        </w:rPr>
      </w:pPr>
      <w:r w:rsidRPr="004C7BEC">
        <w:rPr>
          <w:color w:val="0D0D0D" w:themeColor="text1" w:themeTint="F2"/>
        </w:rPr>
        <w:lastRenderedPageBreak/>
        <w:t>Click OK then SAVE</w:t>
      </w:r>
    </w:p>
    <w:p w:rsidR="00921486" w:rsidRDefault="00921486" w:rsidP="003A5401">
      <w:pPr>
        <w:rPr>
          <w:color w:val="404040" w:themeColor="text1" w:themeTint="BF"/>
        </w:rPr>
      </w:pPr>
    </w:p>
    <w:p w:rsidR="00921486" w:rsidRDefault="00921486" w:rsidP="004C7BEC">
      <w:pPr>
        <w:jc w:val="center"/>
        <w:rPr>
          <w:color w:val="404040" w:themeColor="text1" w:themeTint="BF"/>
        </w:rPr>
      </w:pPr>
      <w:r>
        <w:rPr>
          <w:noProof/>
          <w:lang w:eastAsia="en-GB"/>
        </w:rPr>
        <w:drawing>
          <wp:inline distT="0" distB="0" distL="0" distR="0" wp14:anchorId="75EEDCB7" wp14:editId="3A3894F5">
            <wp:extent cx="2880000" cy="1192219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9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486" w:rsidRDefault="00921486" w:rsidP="003A5401">
      <w:pPr>
        <w:rPr>
          <w:color w:val="404040" w:themeColor="text1" w:themeTint="BF"/>
        </w:rPr>
      </w:pPr>
    </w:p>
    <w:p w:rsidR="004C7BEC" w:rsidRDefault="004C7BEC" w:rsidP="003A5401">
      <w:pPr>
        <w:rPr>
          <w:color w:val="404040" w:themeColor="text1" w:themeTint="BF"/>
        </w:rPr>
      </w:pPr>
    </w:p>
    <w:p w:rsidR="00921486" w:rsidRPr="004C7BEC" w:rsidRDefault="004C7BEC" w:rsidP="004C7BEC">
      <w:pPr>
        <w:pStyle w:val="ListParagraph"/>
        <w:numPr>
          <w:ilvl w:val="0"/>
          <w:numId w:val="7"/>
        </w:numPr>
        <w:rPr>
          <w:color w:val="0D0D0D" w:themeColor="text1" w:themeTint="F2"/>
        </w:rPr>
      </w:pPr>
      <w:r w:rsidRPr="004C7BEC">
        <w:rPr>
          <w:color w:val="0D0D0D" w:themeColor="text1" w:themeTint="F2"/>
        </w:rPr>
        <w:t>OK</w:t>
      </w:r>
      <w:r w:rsidR="00921486" w:rsidRPr="004C7BEC">
        <w:rPr>
          <w:color w:val="0D0D0D" w:themeColor="text1" w:themeTint="F2"/>
        </w:rPr>
        <w:t xml:space="preserve"> the</w:t>
      </w:r>
      <w:r w:rsidR="00837046">
        <w:rPr>
          <w:color w:val="0D0D0D" w:themeColor="text1" w:themeTint="F2"/>
        </w:rPr>
        <w:t xml:space="preserve"> confirmation</w:t>
      </w:r>
      <w:r w:rsidR="00921486" w:rsidRPr="004C7BEC">
        <w:rPr>
          <w:color w:val="0D0D0D" w:themeColor="text1" w:themeTint="F2"/>
        </w:rPr>
        <w:t xml:space="preserve"> message </w:t>
      </w:r>
      <w:r w:rsidRPr="004C7BEC">
        <w:rPr>
          <w:color w:val="0D0D0D" w:themeColor="text1" w:themeTint="F2"/>
        </w:rPr>
        <w:t>then</w:t>
      </w:r>
      <w:r w:rsidR="00921486" w:rsidRPr="004C7BEC">
        <w:rPr>
          <w:color w:val="0D0D0D" w:themeColor="text1" w:themeTint="F2"/>
        </w:rPr>
        <w:t xml:space="preserve"> Cancel to exit</w:t>
      </w:r>
    </w:p>
    <w:p w:rsidR="00921486" w:rsidRDefault="00921486" w:rsidP="003A5401">
      <w:pPr>
        <w:rPr>
          <w:color w:val="404040" w:themeColor="text1" w:themeTint="BF"/>
        </w:rPr>
      </w:pPr>
    </w:p>
    <w:p w:rsidR="004C7BEC" w:rsidRDefault="004C7BEC" w:rsidP="003A5401">
      <w:pPr>
        <w:rPr>
          <w:color w:val="404040" w:themeColor="text1" w:themeTint="BF"/>
        </w:rPr>
      </w:pPr>
      <w:bookmarkStart w:id="1" w:name="_GoBack"/>
      <w:bookmarkEnd w:id="1"/>
    </w:p>
    <w:p w:rsidR="001547F9" w:rsidRDefault="001547F9" w:rsidP="003A5401">
      <w:pPr>
        <w:rPr>
          <w:color w:val="404040" w:themeColor="text1" w:themeTint="BF"/>
        </w:rPr>
      </w:pPr>
    </w:p>
    <w:p w:rsidR="0061474C" w:rsidRDefault="004C7BEC" w:rsidP="004C7BEC">
      <w:pPr>
        <w:pStyle w:val="Heading2"/>
      </w:pPr>
      <w:bookmarkStart w:id="2" w:name="_Toc81395491"/>
      <w:r>
        <w:t>Editing an existing location code</w:t>
      </w:r>
      <w:bookmarkEnd w:id="2"/>
    </w:p>
    <w:p w:rsidR="0061474C" w:rsidRDefault="0061474C" w:rsidP="003A5401"/>
    <w:tbl>
      <w:tblPr>
        <w:tblStyle w:val="TableGrid"/>
        <w:tblW w:w="8987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84439D" w:rsidRPr="008A4030" w:rsidTr="007E6D7E">
        <w:trPr>
          <w:trHeight w:val="340"/>
        </w:trPr>
        <w:tc>
          <w:tcPr>
            <w:tcW w:w="9242" w:type="dxa"/>
            <w:shd w:val="clear" w:color="auto" w:fill="0F243E" w:themeFill="text2" w:themeFillShade="80"/>
            <w:vAlign w:val="center"/>
          </w:tcPr>
          <w:p w:rsidR="0084439D" w:rsidRPr="008A4030" w:rsidRDefault="0084439D" w:rsidP="007E6D7E">
            <w:pPr>
              <w:jc w:val="center"/>
              <w:rPr>
                <w:rStyle w:val="Strong"/>
                <w:sz w:val="22"/>
              </w:rPr>
            </w:pPr>
            <w:proofErr w:type="spellStart"/>
            <w:r>
              <w:rPr>
                <w:rStyle w:val="Strong"/>
                <w:sz w:val="22"/>
              </w:rPr>
              <w:t>Core|Portal</w:t>
            </w:r>
            <w:proofErr w:type="spellEnd"/>
            <w:r>
              <w:rPr>
                <w:rStyle w:val="Strong"/>
                <w:sz w:val="22"/>
              </w:rPr>
              <w:t xml:space="preserve"> &gt; People Management &gt; Reference Data &gt; Location Codes</w:t>
            </w:r>
          </w:p>
        </w:tc>
      </w:tr>
    </w:tbl>
    <w:p w:rsidR="0084439D" w:rsidRDefault="0084439D" w:rsidP="003A5401"/>
    <w:p w:rsidR="0084439D" w:rsidRDefault="001547F9" w:rsidP="001547F9">
      <w:pPr>
        <w:jc w:val="center"/>
      </w:pPr>
      <w:r>
        <w:rPr>
          <w:noProof/>
          <w:lang w:eastAsia="en-GB"/>
        </w:rPr>
        <w:drawing>
          <wp:inline distT="0" distB="0" distL="0" distR="0" wp14:anchorId="49EF74E1" wp14:editId="0263C4F1">
            <wp:extent cx="5040000" cy="3036826"/>
            <wp:effectExtent l="19050" t="19050" r="27305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8217" t="13971"/>
                    <a:stretch/>
                  </pic:blipFill>
                  <pic:spPr bwMode="auto">
                    <a:xfrm>
                      <a:off x="0" y="0"/>
                      <a:ext cx="5040000" cy="303682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47F9" w:rsidRDefault="001547F9" w:rsidP="003A5401"/>
    <w:p w:rsidR="0084439D" w:rsidRDefault="0084439D" w:rsidP="001547F9">
      <w:pPr>
        <w:pStyle w:val="ListParagraph"/>
        <w:numPr>
          <w:ilvl w:val="0"/>
          <w:numId w:val="10"/>
        </w:numPr>
      </w:pPr>
      <w:r>
        <w:t>Scroll down to the Location you wish to edit or use the filter option</w:t>
      </w:r>
    </w:p>
    <w:p w:rsidR="006D1F01" w:rsidRDefault="006D1F01" w:rsidP="006D1F01">
      <w:pPr>
        <w:pStyle w:val="ListParagraph"/>
        <w:ind w:left="360"/>
      </w:pPr>
    </w:p>
    <w:p w:rsidR="0084439D" w:rsidRDefault="0084439D" w:rsidP="001547F9">
      <w:pPr>
        <w:jc w:val="center"/>
      </w:pPr>
      <w:r>
        <w:rPr>
          <w:noProof/>
          <w:lang w:eastAsia="en-GB"/>
        </w:rPr>
        <w:drawing>
          <wp:inline distT="0" distB="0" distL="0" distR="0" wp14:anchorId="0345670E" wp14:editId="444FBA48">
            <wp:extent cx="3240000" cy="154628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239" r="1097"/>
                    <a:stretch/>
                  </pic:blipFill>
                  <pic:spPr bwMode="auto">
                    <a:xfrm>
                      <a:off x="0" y="0"/>
                      <a:ext cx="3240000" cy="1546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439D" w:rsidRDefault="001547F9" w:rsidP="001547F9">
      <w:pPr>
        <w:pStyle w:val="ListParagraph"/>
        <w:numPr>
          <w:ilvl w:val="0"/>
          <w:numId w:val="10"/>
        </w:numPr>
      </w:pPr>
      <w:r>
        <w:lastRenderedPageBreak/>
        <w:t>To change the description, click into the description field and overtype the current details.</w:t>
      </w:r>
    </w:p>
    <w:p w:rsidR="001547F9" w:rsidRDefault="001547F9" w:rsidP="003A5401"/>
    <w:p w:rsidR="001547F9" w:rsidRDefault="006D1F01" w:rsidP="006D1F01">
      <w:pPr>
        <w:jc w:val="center"/>
      </w:pPr>
      <w:r>
        <w:rPr>
          <w:noProof/>
          <w:lang w:eastAsia="en-GB"/>
        </w:rPr>
        <w:drawing>
          <wp:inline distT="0" distB="0" distL="0" distR="0" wp14:anchorId="3C7DEFEB" wp14:editId="4669D17A">
            <wp:extent cx="5040000" cy="1096310"/>
            <wp:effectExtent l="19050" t="19050" r="8255" b="279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3458" t="26125" r="20707" b="51665"/>
                    <a:stretch/>
                  </pic:blipFill>
                  <pic:spPr bwMode="auto">
                    <a:xfrm>
                      <a:off x="0" y="0"/>
                      <a:ext cx="5040000" cy="10963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1F01" w:rsidRDefault="006D1F01" w:rsidP="003A5401"/>
    <w:p w:rsidR="006D1F01" w:rsidRDefault="006D1F01" w:rsidP="003A5401"/>
    <w:p w:rsidR="001547F9" w:rsidRDefault="001547F9" w:rsidP="001547F9">
      <w:pPr>
        <w:pStyle w:val="ListParagraph"/>
        <w:numPr>
          <w:ilvl w:val="0"/>
          <w:numId w:val="10"/>
        </w:numPr>
      </w:pPr>
      <w:r>
        <w:t xml:space="preserve">To change the address </w:t>
      </w:r>
      <w:r w:rsidR="00D43DBE">
        <w:t>c</w:t>
      </w:r>
      <w:r>
        <w:t xml:space="preserve">lick on the ellipses </w:t>
      </w:r>
      <w:r w:rsidRPr="004C7BEC">
        <w:t>(</w:t>
      </w:r>
      <w:r w:rsidRPr="004C7BEC">
        <w:rPr>
          <w:b/>
        </w:rPr>
        <w:t>…</w:t>
      </w:r>
      <w:r w:rsidRPr="004C7BEC">
        <w:t>)</w:t>
      </w:r>
      <w:r>
        <w:t xml:space="preserve"> at the end of the </w:t>
      </w:r>
      <w:r>
        <w:t>row</w:t>
      </w:r>
      <w:r>
        <w:t xml:space="preserve"> and choose </w:t>
      </w:r>
      <w:r w:rsidRPr="001547F9">
        <w:rPr>
          <w:b/>
        </w:rPr>
        <w:t>Address Details</w:t>
      </w:r>
      <w:r>
        <w:rPr>
          <w:b/>
        </w:rPr>
        <w:t>.</w:t>
      </w:r>
    </w:p>
    <w:p w:rsidR="001547F9" w:rsidRDefault="001547F9" w:rsidP="001547F9">
      <w:pPr>
        <w:rPr>
          <w:noProof/>
          <w:lang w:eastAsia="en-GB"/>
        </w:rPr>
      </w:pPr>
    </w:p>
    <w:p w:rsidR="00D43DBE" w:rsidRDefault="00D43DBE" w:rsidP="003A5401"/>
    <w:p w:rsidR="00D43DBE" w:rsidRDefault="00D43DBE" w:rsidP="00D43DBE">
      <w:pPr>
        <w:pStyle w:val="ListParagraph"/>
        <w:numPr>
          <w:ilvl w:val="0"/>
          <w:numId w:val="10"/>
        </w:numPr>
      </w:pPr>
      <w:r>
        <w:t>Click into each field to update as required</w:t>
      </w:r>
    </w:p>
    <w:p w:rsidR="00D43DBE" w:rsidRDefault="00D43DBE" w:rsidP="003A5401"/>
    <w:p w:rsidR="00D43DBE" w:rsidRDefault="00D43DBE" w:rsidP="00D43DBE">
      <w:pPr>
        <w:jc w:val="center"/>
      </w:pPr>
      <w:r>
        <w:rPr>
          <w:noProof/>
          <w:lang w:eastAsia="en-GB"/>
        </w:rPr>
        <w:drawing>
          <wp:inline distT="0" distB="0" distL="0" distR="0" wp14:anchorId="1A5F38F9" wp14:editId="44357737">
            <wp:extent cx="4320000" cy="1213295"/>
            <wp:effectExtent l="19050" t="19050" r="23495" b="254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132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43DBE" w:rsidRDefault="00D43DBE" w:rsidP="003A5401"/>
    <w:p w:rsidR="00D43DBE" w:rsidRDefault="00D43DBE" w:rsidP="003A5401"/>
    <w:p w:rsidR="0084439D" w:rsidRDefault="00D43DBE" w:rsidP="00D43DBE">
      <w:pPr>
        <w:pStyle w:val="ListParagraph"/>
        <w:numPr>
          <w:ilvl w:val="0"/>
          <w:numId w:val="10"/>
        </w:numPr>
      </w:pPr>
      <w:r>
        <w:t>Click OK then SAVE</w:t>
      </w:r>
    </w:p>
    <w:p w:rsidR="00D43DBE" w:rsidRDefault="00D43DBE" w:rsidP="00D43DBE"/>
    <w:p w:rsidR="00D43DBE" w:rsidRDefault="00D43DBE" w:rsidP="00D43DBE"/>
    <w:p w:rsidR="00D43DBE" w:rsidRDefault="00D43DBE" w:rsidP="00D43DBE">
      <w:pPr>
        <w:pStyle w:val="ListParagraph"/>
        <w:numPr>
          <w:ilvl w:val="0"/>
          <w:numId w:val="10"/>
        </w:numPr>
      </w:pPr>
      <w:r>
        <w:t>Cancel to exit</w:t>
      </w:r>
    </w:p>
    <w:p w:rsidR="0084439D" w:rsidRDefault="0084439D" w:rsidP="003A5401"/>
    <w:p w:rsidR="00D43DBE" w:rsidRDefault="00D43DBE" w:rsidP="003A5401"/>
    <w:p w:rsidR="006D1F01" w:rsidRDefault="006D1F01" w:rsidP="003A5401"/>
    <w:p w:rsidR="00D43DBE" w:rsidRDefault="00D43DBE" w:rsidP="00D43DBE">
      <w:pPr>
        <w:pStyle w:val="Heading2"/>
      </w:pPr>
      <w:bookmarkStart w:id="3" w:name="_Toc81395492"/>
      <w:r>
        <w:t>To remove a location from use</w:t>
      </w:r>
      <w:bookmarkEnd w:id="3"/>
    </w:p>
    <w:p w:rsidR="00D43DBE" w:rsidRDefault="00D43DBE" w:rsidP="00D43DBE"/>
    <w:tbl>
      <w:tblPr>
        <w:tblStyle w:val="TableGrid"/>
        <w:tblW w:w="8987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D43DBE" w:rsidRPr="008A4030" w:rsidTr="007E6D7E">
        <w:trPr>
          <w:trHeight w:val="340"/>
        </w:trPr>
        <w:tc>
          <w:tcPr>
            <w:tcW w:w="9242" w:type="dxa"/>
            <w:shd w:val="clear" w:color="auto" w:fill="0F243E" w:themeFill="text2" w:themeFillShade="80"/>
            <w:vAlign w:val="center"/>
          </w:tcPr>
          <w:p w:rsidR="00D43DBE" w:rsidRPr="008A4030" w:rsidRDefault="00D43DBE" w:rsidP="007E6D7E">
            <w:pPr>
              <w:jc w:val="center"/>
              <w:rPr>
                <w:rStyle w:val="Strong"/>
                <w:sz w:val="22"/>
              </w:rPr>
            </w:pPr>
            <w:proofErr w:type="spellStart"/>
            <w:r>
              <w:rPr>
                <w:rStyle w:val="Strong"/>
                <w:sz w:val="22"/>
              </w:rPr>
              <w:t>Core|Portal</w:t>
            </w:r>
            <w:proofErr w:type="spellEnd"/>
            <w:r>
              <w:rPr>
                <w:rStyle w:val="Strong"/>
                <w:sz w:val="22"/>
              </w:rPr>
              <w:t xml:space="preserve"> &gt; People Management &gt; Reference Data &gt; Location Codes</w:t>
            </w:r>
          </w:p>
        </w:tc>
      </w:tr>
    </w:tbl>
    <w:p w:rsidR="00D43DBE" w:rsidRDefault="00D43DBE" w:rsidP="00D43DBE"/>
    <w:p w:rsidR="00D43DBE" w:rsidRDefault="00D43DBE" w:rsidP="00D43DBE">
      <w:r>
        <w:t xml:space="preserve">We do not delete any locations as they may still be present on historic appointments. </w:t>
      </w:r>
    </w:p>
    <w:p w:rsidR="00D43DBE" w:rsidRDefault="00D43DBE" w:rsidP="00D43DBE"/>
    <w:p w:rsidR="00D43DBE" w:rsidRDefault="00D43DBE" w:rsidP="00D43DBE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6893127E" wp14:editId="6D396A1A">
            <wp:extent cx="5040000" cy="3036826"/>
            <wp:effectExtent l="19050" t="19050" r="27305" b="114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8217" t="13971"/>
                    <a:stretch/>
                  </pic:blipFill>
                  <pic:spPr bwMode="auto">
                    <a:xfrm>
                      <a:off x="0" y="0"/>
                      <a:ext cx="5040000" cy="303682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3DBE" w:rsidRDefault="00D43DBE" w:rsidP="00D43DBE"/>
    <w:p w:rsidR="00D43DBE" w:rsidRDefault="00D43DBE" w:rsidP="00D43DBE"/>
    <w:p w:rsidR="00D43DBE" w:rsidRDefault="00D43DBE" w:rsidP="00D43DBE">
      <w:pPr>
        <w:pStyle w:val="ListParagraph"/>
        <w:numPr>
          <w:ilvl w:val="0"/>
          <w:numId w:val="12"/>
        </w:numPr>
      </w:pPr>
      <w:r>
        <w:t>Scroll down to the Location you wish to edit or use the filter option</w:t>
      </w:r>
    </w:p>
    <w:p w:rsidR="00D43DBE" w:rsidRDefault="00D43DBE" w:rsidP="00D43DBE"/>
    <w:p w:rsidR="00D43DBE" w:rsidRDefault="00D43DBE" w:rsidP="00D43DBE">
      <w:pPr>
        <w:jc w:val="center"/>
      </w:pPr>
      <w:r>
        <w:rPr>
          <w:noProof/>
          <w:lang w:eastAsia="en-GB"/>
        </w:rPr>
        <w:drawing>
          <wp:inline distT="0" distB="0" distL="0" distR="0" wp14:anchorId="4EA84ABA" wp14:editId="29478EF9">
            <wp:extent cx="3240000" cy="154628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239" r="1097"/>
                    <a:stretch/>
                  </pic:blipFill>
                  <pic:spPr bwMode="auto">
                    <a:xfrm>
                      <a:off x="0" y="0"/>
                      <a:ext cx="3240000" cy="1546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3DBE" w:rsidRDefault="00D43DBE" w:rsidP="00D43DBE">
      <w:pPr>
        <w:jc w:val="center"/>
      </w:pPr>
    </w:p>
    <w:p w:rsidR="00D43DBE" w:rsidRDefault="00D43DBE" w:rsidP="00D43DBE">
      <w:pPr>
        <w:jc w:val="center"/>
      </w:pPr>
    </w:p>
    <w:p w:rsidR="00D43DBE" w:rsidRDefault="00D43DBE" w:rsidP="00A00500">
      <w:pPr>
        <w:pStyle w:val="ListParagraph"/>
        <w:numPr>
          <w:ilvl w:val="0"/>
          <w:numId w:val="12"/>
        </w:numPr>
      </w:pPr>
      <w:r>
        <w:t>To change the descripti</w:t>
      </w:r>
      <w:r>
        <w:t>on, click into the D</w:t>
      </w:r>
      <w:r>
        <w:t>escription field and overtype the current details.</w:t>
      </w:r>
      <w:r>
        <w:t xml:space="preserve"> Replace the Description with DO NOT USE followed by (AA) where AA is the two character department code – see examples below:</w:t>
      </w:r>
    </w:p>
    <w:p w:rsidR="00D43DBE" w:rsidRDefault="00D43DBE" w:rsidP="00D43DBE"/>
    <w:p w:rsidR="00D43DBE" w:rsidRDefault="00D43DBE" w:rsidP="00D43DBE">
      <w:pPr>
        <w:jc w:val="center"/>
      </w:pPr>
      <w:r>
        <w:rPr>
          <w:noProof/>
          <w:lang w:eastAsia="en-GB"/>
        </w:rPr>
        <w:drawing>
          <wp:inline distT="0" distB="0" distL="0" distR="0" wp14:anchorId="1D619CAE" wp14:editId="6A953843">
            <wp:extent cx="5040000" cy="867175"/>
            <wp:effectExtent l="19050" t="19050" r="8255" b="285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671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43DBE" w:rsidRDefault="00D43DBE" w:rsidP="00D43DBE">
      <w:pPr>
        <w:jc w:val="center"/>
      </w:pPr>
    </w:p>
    <w:p w:rsidR="007F19B2" w:rsidRDefault="007F19B2" w:rsidP="00D43DBE">
      <w:pPr>
        <w:jc w:val="center"/>
      </w:pPr>
    </w:p>
    <w:p w:rsidR="00D43DBE" w:rsidRDefault="00D43DBE" w:rsidP="00D43DBE">
      <w:pPr>
        <w:pStyle w:val="ListParagraph"/>
        <w:numPr>
          <w:ilvl w:val="0"/>
          <w:numId w:val="12"/>
        </w:numPr>
      </w:pPr>
      <w:r>
        <w:t>For completeness remove the address details</w:t>
      </w:r>
    </w:p>
    <w:p w:rsidR="00D43DBE" w:rsidRDefault="00D43DBE" w:rsidP="00D43DBE"/>
    <w:p w:rsidR="008B44B2" w:rsidRDefault="008B44B2" w:rsidP="00D43DBE"/>
    <w:p w:rsidR="00D43DBE" w:rsidRDefault="008B44B2" w:rsidP="008B44B2">
      <w:pPr>
        <w:pStyle w:val="ListParagraph"/>
        <w:numPr>
          <w:ilvl w:val="0"/>
          <w:numId w:val="12"/>
        </w:numPr>
      </w:pPr>
      <w:r>
        <w:t>SAVE and cancel to exit</w:t>
      </w:r>
    </w:p>
    <w:p w:rsidR="00D43DBE" w:rsidRDefault="00D43DBE" w:rsidP="003A5401"/>
    <w:tbl>
      <w:tblPr>
        <w:tblStyle w:val="TableGrid"/>
        <w:tblW w:w="898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87"/>
      </w:tblGrid>
      <w:tr w:rsidR="00DC6263" w:rsidRPr="00DC6263" w:rsidTr="00F029F4">
        <w:trPr>
          <w:trHeight w:val="340"/>
        </w:trPr>
        <w:tc>
          <w:tcPr>
            <w:tcW w:w="8987" w:type="dxa"/>
          </w:tcPr>
          <w:p w:rsidR="005671B3" w:rsidRPr="00DC6263" w:rsidRDefault="00B92F3F" w:rsidP="00B92F3F">
            <w:pPr>
              <w:rPr>
                <w:b/>
                <w:color w:val="0F243E" w:themeColor="text2" w:themeShade="80"/>
                <w:sz w:val="22"/>
              </w:rPr>
            </w:pPr>
            <w:r>
              <w:rPr>
                <w:b/>
                <w:color w:val="0F243E" w:themeColor="text2" w:themeShade="80"/>
                <w:sz w:val="22"/>
              </w:rPr>
              <w:t>Knowledge Article</w:t>
            </w:r>
            <w:r w:rsidR="005671B3" w:rsidRPr="00DC6263">
              <w:rPr>
                <w:b/>
                <w:color w:val="0F243E" w:themeColor="text2" w:themeShade="80"/>
                <w:sz w:val="22"/>
              </w:rPr>
              <w:t xml:space="preserve">: </w:t>
            </w:r>
            <w:hyperlink r:id="rId17" w:history="1">
              <w:r w:rsidR="004C7BEC" w:rsidRPr="004C7BEC">
                <w:rPr>
                  <w:rStyle w:val="Hyperlink"/>
                  <w:b/>
                  <w:sz w:val="22"/>
                </w:rPr>
                <w:t>Location Knowledge Article</w:t>
              </w:r>
            </w:hyperlink>
          </w:p>
        </w:tc>
      </w:tr>
    </w:tbl>
    <w:p w:rsidR="00AF2C58" w:rsidRDefault="00AF2C58" w:rsidP="003A5401"/>
    <w:sectPr w:rsidR="00AF2C58" w:rsidSect="00781C9C">
      <w:headerReference w:type="default" r:id="rId18"/>
      <w:footerReference w:type="default" r:id="rId19"/>
      <w:pgSz w:w="11906" w:h="16838"/>
      <w:pgMar w:top="1440" w:right="849" w:bottom="851" w:left="1440" w:header="34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1A49" w:rsidRDefault="000B1A49" w:rsidP="003A5401">
      <w:r>
        <w:separator/>
      </w:r>
    </w:p>
  </w:endnote>
  <w:endnote w:type="continuationSeparator" w:id="0">
    <w:p w:rsidR="000B1A49" w:rsidRDefault="000B1A49" w:rsidP="003A5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322" w:type="dxa"/>
      <w:tblInd w:w="113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07"/>
      <w:gridCol w:w="3107"/>
      <w:gridCol w:w="3108"/>
    </w:tblGrid>
    <w:tr w:rsidR="00AF18D1" w:rsidRPr="00AF18D1" w:rsidTr="00F029B4">
      <w:trPr>
        <w:trHeight w:val="192"/>
      </w:trPr>
      <w:tc>
        <w:tcPr>
          <w:tcW w:w="3107" w:type="dxa"/>
          <w:vAlign w:val="center"/>
        </w:tcPr>
        <w:p w:rsidR="00AF18D1" w:rsidRPr="00AF18D1" w:rsidRDefault="009E61E0" w:rsidP="00F029B4">
          <w:pPr>
            <w:tabs>
              <w:tab w:val="left" w:pos="617"/>
              <w:tab w:val="left" w:pos="655"/>
            </w:tabs>
            <w:spacing w:before="120"/>
            <w:rPr>
              <w:sz w:val="16"/>
              <w:szCs w:val="16"/>
            </w:rPr>
          </w:pPr>
          <w:r>
            <w:rPr>
              <w:sz w:val="16"/>
              <w:szCs w:val="16"/>
            </w:rPr>
            <w:t>V28 version 1.0</w:t>
          </w:r>
        </w:p>
      </w:tc>
      <w:tc>
        <w:tcPr>
          <w:tcW w:w="3107" w:type="dxa"/>
          <w:vAlign w:val="center"/>
        </w:tcPr>
        <w:p w:rsidR="00AF18D1" w:rsidRPr="00AF18D1" w:rsidRDefault="00AF18D1" w:rsidP="00F029B4">
          <w:pPr>
            <w:tabs>
              <w:tab w:val="left" w:pos="617"/>
              <w:tab w:val="left" w:pos="655"/>
            </w:tabs>
            <w:spacing w:before="120"/>
            <w:jc w:val="center"/>
            <w:rPr>
              <w:sz w:val="16"/>
              <w:szCs w:val="16"/>
            </w:rPr>
          </w:pPr>
          <w:r w:rsidRPr="00AF18D1">
            <w:rPr>
              <w:sz w:val="16"/>
              <w:szCs w:val="16"/>
            </w:rPr>
            <w:t xml:space="preserve">Page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PAGE </w:instrText>
          </w:r>
          <w:r w:rsidRPr="00AF18D1">
            <w:rPr>
              <w:sz w:val="16"/>
              <w:szCs w:val="16"/>
            </w:rPr>
            <w:fldChar w:fldCharType="separate"/>
          </w:r>
          <w:r w:rsidR="00837046">
            <w:rPr>
              <w:noProof/>
              <w:sz w:val="16"/>
              <w:szCs w:val="16"/>
            </w:rPr>
            <w:t>5</w:t>
          </w:r>
          <w:r w:rsidRPr="00AF18D1">
            <w:rPr>
              <w:sz w:val="16"/>
              <w:szCs w:val="16"/>
            </w:rPr>
            <w:fldChar w:fldCharType="end"/>
          </w:r>
          <w:r w:rsidRPr="00AF18D1">
            <w:rPr>
              <w:sz w:val="16"/>
              <w:szCs w:val="16"/>
            </w:rPr>
            <w:t xml:space="preserve"> of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NUMPAGES  </w:instrText>
          </w:r>
          <w:r w:rsidRPr="00AF18D1">
            <w:rPr>
              <w:sz w:val="16"/>
              <w:szCs w:val="16"/>
            </w:rPr>
            <w:fldChar w:fldCharType="separate"/>
          </w:r>
          <w:r w:rsidR="00837046">
            <w:rPr>
              <w:noProof/>
              <w:sz w:val="16"/>
              <w:szCs w:val="16"/>
            </w:rPr>
            <w:t>5</w:t>
          </w:r>
          <w:r w:rsidRPr="00AF18D1">
            <w:rPr>
              <w:sz w:val="16"/>
              <w:szCs w:val="16"/>
            </w:rPr>
            <w:fldChar w:fldCharType="end"/>
          </w:r>
        </w:p>
      </w:tc>
      <w:tc>
        <w:tcPr>
          <w:tcW w:w="3108" w:type="dxa"/>
          <w:vAlign w:val="center"/>
        </w:tcPr>
        <w:p w:rsidR="00AF18D1" w:rsidRPr="00AF18D1" w:rsidRDefault="00AF18D1" w:rsidP="00F029B4">
          <w:pPr>
            <w:tabs>
              <w:tab w:val="left" w:pos="617"/>
              <w:tab w:val="left" w:pos="655"/>
            </w:tabs>
            <w:ind w:left="360"/>
            <w:rPr>
              <w:sz w:val="16"/>
              <w:szCs w:val="16"/>
            </w:rPr>
          </w:pPr>
        </w:p>
      </w:tc>
    </w:tr>
  </w:tbl>
  <w:p w:rsidR="00AF18D1" w:rsidRPr="00AF18D1" w:rsidRDefault="00AF18D1" w:rsidP="00AF1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1A49" w:rsidRDefault="000B1A49" w:rsidP="003A5401">
      <w:r>
        <w:separator/>
      </w:r>
    </w:p>
  </w:footnote>
  <w:footnote w:type="continuationSeparator" w:id="0">
    <w:p w:rsidR="000B1A49" w:rsidRDefault="000B1A49" w:rsidP="003A5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8987" w:type="dxa"/>
      <w:tblBorders>
        <w:top w:val="none" w:sz="0" w:space="0" w:color="auto"/>
        <w:left w:val="none" w:sz="0" w:space="0" w:color="auto"/>
        <w:bottom w:val="single" w:sz="12" w:space="0" w:color="244061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200"/>
      <w:gridCol w:w="1787"/>
    </w:tblGrid>
    <w:tr w:rsidR="00756D65" w:rsidRPr="00756D65" w:rsidTr="00DA35F8">
      <w:trPr>
        <w:trHeight w:val="999"/>
      </w:trPr>
      <w:tc>
        <w:tcPr>
          <w:tcW w:w="7154" w:type="dxa"/>
        </w:tcPr>
        <w:p w:rsidR="003A5401" w:rsidRPr="00756D65" w:rsidRDefault="007376B3" w:rsidP="005C0AC9">
          <w:pPr>
            <w:spacing w:before="360"/>
            <w:rPr>
              <w:b/>
              <w:color w:val="17365D" w:themeColor="text2" w:themeShade="BF"/>
              <w:sz w:val="32"/>
            </w:rPr>
          </w:pPr>
          <w:r>
            <w:rPr>
              <w:b/>
              <w:color w:val="17365D" w:themeColor="text2" w:themeShade="BF"/>
              <w:sz w:val="40"/>
            </w:rPr>
            <w:t xml:space="preserve">HOW TO </w:t>
          </w:r>
          <w:r w:rsidR="005C0AC9">
            <w:rPr>
              <w:b/>
              <w:color w:val="17365D" w:themeColor="text2" w:themeShade="BF"/>
              <w:sz w:val="40"/>
            </w:rPr>
            <w:t>–Create and Maintain Location Codes</w:t>
          </w:r>
          <w:r w:rsidR="00533DAB">
            <w:rPr>
              <w:b/>
              <w:color w:val="17365D" w:themeColor="text2" w:themeShade="BF"/>
              <w:sz w:val="40"/>
            </w:rPr>
            <w:t xml:space="preserve"> </w:t>
          </w:r>
          <w:r w:rsidR="003A5401" w:rsidRPr="00756D65">
            <w:rPr>
              <w:b/>
              <w:color w:val="17365D" w:themeColor="text2" w:themeShade="BF"/>
              <w:sz w:val="40"/>
            </w:rPr>
            <w:t xml:space="preserve"> </w:t>
          </w:r>
        </w:p>
      </w:tc>
      <w:tc>
        <w:tcPr>
          <w:tcW w:w="1776" w:type="dxa"/>
        </w:tcPr>
        <w:p w:rsidR="003A5401" w:rsidRPr="00756D65" w:rsidRDefault="003A5401" w:rsidP="00ED3DC6">
          <w:pPr>
            <w:spacing w:before="120"/>
            <w:rPr>
              <w:rFonts w:eastAsia="Calibri"/>
              <w:color w:val="17365D" w:themeColor="text2" w:themeShade="BF"/>
            </w:rPr>
          </w:pPr>
          <w:r w:rsidRPr="00756D65">
            <w:rPr>
              <w:rFonts w:eastAsia="Calibri"/>
              <w:noProof/>
              <w:color w:val="17365D" w:themeColor="text2" w:themeShade="BF"/>
              <w:lang w:eastAsia="en-GB"/>
            </w:rPr>
            <w:drawing>
              <wp:inline distT="0" distB="0" distL="0" distR="0" wp14:anchorId="10AC325D" wp14:editId="3914CDB6">
                <wp:extent cx="1023620" cy="495300"/>
                <wp:effectExtent l="0" t="0" r="0" b="0"/>
                <wp:docPr id="27" name="Picture 27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3A5401" w:rsidRDefault="003A5401" w:rsidP="003A5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0122"/>
    <w:multiLevelType w:val="hybridMultilevel"/>
    <w:tmpl w:val="3D4CD86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51965"/>
    <w:multiLevelType w:val="hybridMultilevel"/>
    <w:tmpl w:val="CC1CC1CE"/>
    <w:lvl w:ilvl="0" w:tplc="A9E0A744">
      <w:start w:val="1"/>
      <w:numFmt w:val="upperLetter"/>
      <w:pStyle w:val="Heading1"/>
      <w:lvlText w:val="%1."/>
      <w:lvlJc w:val="left"/>
      <w:pPr>
        <w:ind w:left="680" w:hanging="680"/>
      </w:pPr>
      <w:rPr>
        <w:rFonts w:hint="default"/>
        <w:color w:val="365F91" w:themeColor="accent1" w:themeShade="B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53FD9"/>
    <w:multiLevelType w:val="hybridMultilevel"/>
    <w:tmpl w:val="68BC68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F00492"/>
    <w:multiLevelType w:val="hybridMultilevel"/>
    <w:tmpl w:val="13A4E05A"/>
    <w:lvl w:ilvl="0" w:tplc="8002335C">
      <w:start w:val="1"/>
      <w:numFmt w:val="decimal"/>
      <w:pStyle w:val="Numberinglevel1"/>
      <w:lvlText w:val="%1."/>
      <w:lvlJc w:val="left"/>
      <w:pPr>
        <w:ind w:left="680" w:hanging="68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365F91" w:themeColor="accent1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A607C"/>
    <w:multiLevelType w:val="hybridMultilevel"/>
    <w:tmpl w:val="7242D5E4"/>
    <w:lvl w:ilvl="0" w:tplc="835C038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AC7587"/>
    <w:multiLevelType w:val="multilevel"/>
    <w:tmpl w:val="74A8B2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beringlevel2"/>
      <w:lvlText w:val="%1.%2."/>
      <w:lvlJc w:val="left"/>
      <w:pPr>
        <w:ind w:left="680" w:hanging="68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365F91" w:themeColor="accent1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Numberinglevel3"/>
      <w:lvlText w:val="%1.%2.%3."/>
      <w:lvlJc w:val="left"/>
      <w:pPr>
        <w:ind w:left="794" w:hanging="11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16E4DDE"/>
    <w:multiLevelType w:val="hybridMultilevel"/>
    <w:tmpl w:val="72C08F70"/>
    <w:lvl w:ilvl="0" w:tplc="835C038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31A78CD"/>
    <w:multiLevelType w:val="multilevel"/>
    <w:tmpl w:val="67C42D3C"/>
    <w:lvl w:ilvl="0">
      <w:start w:val="1"/>
      <w:numFmt w:val="decimal"/>
      <w:pStyle w:val="Heading2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760B50A5"/>
    <w:multiLevelType w:val="hybridMultilevel"/>
    <w:tmpl w:val="35AEAA3E"/>
    <w:lvl w:ilvl="0" w:tplc="835C038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82D21D1"/>
    <w:multiLevelType w:val="hybridMultilevel"/>
    <w:tmpl w:val="910CFDF4"/>
    <w:lvl w:ilvl="0" w:tplc="835C038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C3E29F7"/>
    <w:multiLevelType w:val="hybridMultilevel"/>
    <w:tmpl w:val="646AC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1"/>
  </w:num>
  <w:num w:numId="4">
    <w:abstractNumId w:val="3"/>
  </w:num>
  <w:num w:numId="5">
    <w:abstractNumId w:val="5"/>
  </w:num>
  <w:num w:numId="6">
    <w:abstractNumId w:val="5"/>
  </w:num>
  <w:num w:numId="7">
    <w:abstractNumId w:val="9"/>
  </w:num>
  <w:num w:numId="8">
    <w:abstractNumId w:val="2"/>
  </w:num>
  <w:num w:numId="9">
    <w:abstractNumId w:val="0"/>
  </w:num>
  <w:num w:numId="10">
    <w:abstractNumId w:val="6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A49"/>
    <w:rsid w:val="00000BC5"/>
    <w:rsid w:val="00003E5D"/>
    <w:rsid w:val="00012F0B"/>
    <w:rsid w:val="00021561"/>
    <w:rsid w:val="000575D8"/>
    <w:rsid w:val="00067BC0"/>
    <w:rsid w:val="000B1A49"/>
    <w:rsid w:val="000E1FD9"/>
    <w:rsid w:val="00102C66"/>
    <w:rsid w:val="00120E88"/>
    <w:rsid w:val="00137093"/>
    <w:rsid w:val="00151486"/>
    <w:rsid w:val="001547F9"/>
    <w:rsid w:val="00157B15"/>
    <w:rsid w:val="0017391A"/>
    <w:rsid w:val="001D4E88"/>
    <w:rsid w:val="001E7950"/>
    <w:rsid w:val="001F62BB"/>
    <w:rsid w:val="00222251"/>
    <w:rsid w:val="002329F5"/>
    <w:rsid w:val="0023573B"/>
    <w:rsid w:val="002407D0"/>
    <w:rsid w:val="00260F72"/>
    <w:rsid w:val="00274FEA"/>
    <w:rsid w:val="00283D5E"/>
    <w:rsid w:val="002B0CF3"/>
    <w:rsid w:val="002B5D31"/>
    <w:rsid w:val="002B7B4A"/>
    <w:rsid w:val="00304F55"/>
    <w:rsid w:val="003076F1"/>
    <w:rsid w:val="00317CF3"/>
    <w:rsid w:val="00336F3E"/>
    <w:rsid w:val="00350621"/>
    <w:rsid w:val="003528D1"/>
    <w:rsid w:val="00361C51"/>
    <w:rsid w:val="003802F4"/>
    <w:rsid w:val="0038068F"/>
    <w:rsid w:val="00396830"/>
    <w:rsid w:val="003A2DB1"/>
    <w:rsid w:val="003A5401"/>
    <w:rsid w:val="003A7CB7"/>
    <w:rsid w:val="003B36C5"/>
    <w:rsid w:val="003D00CB"/>
    <w:rsid w:val="00406C47"/>
    <w:rsid w:val="00425E6E"/>
    <w:rsid w:val="00446439"/>
    <w:rsid w:val="004663F5"/>
    <w:rsid w:val="0047349B"/>
    <w:rsid w:val="00483574"/>
    <w:rsid w:val="004B0545"/>
    <w:rsid w:val="004C7BEC"/>
    <w:rsid w:val="00500E43"/>
    <w:rsid w:val="005019C3"/>
    <w:rsid w:val="00517127"/>
    <w:rsid w:val="00521C91"/>
    <w:rsid w:val="00533DAB"/>
    <w:rsid w:val="005404EF"/>
    <w:rsid w:val="005671B3"/>
    <w:rsid w:val="005825C3"/>
    <w:rsid w:val="005951E7"/>
    <w:rsid w:val="005A793D"/>
    <w:rsid w:val="005B1CC4"/>
    <w:rsid w:val="005B62A7"/>
    <w:rsid w:val="005C0AC9"/>
    <w:rsid w:val="005C7A56"/>
    <w:rsid w:val="005F1CA0"/>
    <w:rsid w:val="0060627B"/>
    <w:rsid w:val="006117BF"/>
    <w:rsid w:val="0061474C"/>
    <w:rsid w:val="00641316"/>
    <w:rsid w:val="00647118"/>
    <w:rsid w:val="00653712"/>
    <w:rsid w:val="006603DA"/>
    <w:rsid w:val="00666D9C"/>
    <w:rsid w:val="00666E42"/>
    <w:rsid w:val="00696C1B"/>
    <w:rsid w:val="006A78FB"/>
    <w:rsid w:val="006D1F01"/>
    <w:rsid w:val="006D77E6"/>
    <w:rsid w:val="006F61B4"/>
    <w:rsid w:val="006F64C4"/>
    <w:rsid w:val="00723F56"/>
    <w:rsid w:val="007376B3"/>
    <w:rsid w:val="00742615"/>
    <w:rsid w:val="00756D65"/>
    <w:rsid w:val="00757163"/>
    <w:rsid w:val="00781C9C"/>
    <w:rsid w:val="007A4C2D"/>
    <w:rsid w:val="007B352E"/>
    <w:rsid w:val="007D3FB8"/>
    <w:rsid w:val="007F01CB"/>
    <w:rsid w:val="007F19B2"/>
    <w:rsid w:val="007F6ADA"/>
    <w:rsid w:val="00802C37"/>
    <w:rsid w:val="00815C9F"/>
    <w:rsid w:val="00837046"/>
    <w:rsid w:val="00841A70"/>
    <w:rsid w:val="0084439D"/>
    <w:rsid w:val="00845251"/>
    <w:rsid w:val="00845A58"/>
    <w:rsid w:val="00851DE1"/>
    <w:rsid w:val="00855C17"/>
    <w:rsid w:val="00856CA2"/>
    <w:rsid w:val="008631ED"/>
    <w:rsid w:val="00883A66"/>
    <w:rsid w:val="00896355"/>
    <w:rsid w:val="008A4030"/>
    <w:rsid w:val="008A6556"/>
    <w:rsid w:val="008B44B2"/>
    <w:rsid w:val="008D095F"/>
    <w:rsid w:val="00921486"/>
    <w:rsid w:val="00927F5C"/>
    <w:rsid w:val="00943FD9"/>
    <w:rsid w:val="009470D7"/>
    <w:rsid w:val="009645A2"/>
    <w:rsid w:val="009676B9"/>
    <w:rsid w:val="00967876"/>
    <w:rsid w:val="0097229F"/>
    <w:rsid w:val="0098561E"/>
    <w:rsid w:val="00993A12"/>
    <w:rsid w:val="009A3933"/>
    <w:rsid w:val="009C26C9"/>
    <w:rsid w:val="009C5E2E"/>
    <w:rsid w:val="009E61E0"/>
    <w:rsid w:val="009F21D3"/>
    <w:rsid w:val="00A01E1B"/>
    <w:rsid w:val="00A07C86"/>
    <w:rsid w:val="00A15A72"/>
    <w:rsid w:val="00A163E9"/>
    <w:rsid w:val="00A365F7"/>
    <w:rsid w:val="00A95B59"/>
    <w:rsid w:val="00AD0AD1"/>
    <w:rsid w:val="00AD23FA"/>
    <w:rsid w:val="00AD72C7"/>
    <w:rsid w:val="00AF18D1"/>
    <w:rsid w:val="00AF2C58"/>
    <w:rsid w:val="00B009F6"/>
    <w:rsid w:val="00B02CEF"/>
    <w:rsid w:val="00B17D36"/>
    <w:rsid w:val="00B37BD7"/>
    <w:rsid w:val="00B57CC2"/>
    <w:rsid w:val="00B73FEB"/>
    <w:rsid w:val="00B92F3F"/>
    <w:rsid w:val="00B94399"/>
    <w:rsid w:val="00B94F47"/>
    <w:rsid w:val="00BA6CDE"/>
    <w:rsid w:val="00BE5603"/>
    <w:rsid w:val="00BF3CEB"/>
    <w:rsid w:val="00C37854"/>
    <w:rsid w:val="00C47229"/>
    <w:rsid w:val="00C508A2"/>
    <w:rsid w:val="00C767C4"/>
    <w:rsid w:val="00C825B3"/>
    <w:rsid w:val="00CB51E7"/>
    <w:rsid w:val="00CE0657"/>
    <w:rsid w:val="00CE41EA"/>
    <w:rsid w:val="00CF5CA9"/>
    <w:rsid w:val="00D07D6F"/>
    <w:rsid w:val="00D10488"/>
    <w:rsid w:val="00D218DD"/>
    <w:rsid w:val="00D43DBE"/>
    <w:rsid w:val="00D52C27"/>
    <w:rsid w:val="00D57EFD"/>
    <w:rsid w:val="00D61744"/>
    <w:rsid w:val="00D66DC0"/>
    <w:rsid w:val="00DA35F8"/>
    <w:rsid w:val="00DC6263"/>
    <w:rsid w:val="00DD7913"/>
    <w:rsid w:val="00DE5606"/>
    <w:rsid w:val="00DF1CCA"/>
    <w:rsid w:val="00E14850"/>
    <w:rsid w:val="00E15508"/>
    <w:rsid w:val="00E41C75"/>
    <w:rsid w:val="00E45056"/>
    <w:rsid w:val="00E46B25"/>
    <w:rsid w:val="00E474CA"/>
    <w:rsid w:val="00E73CBD"/>
    <w:rsid w:val="00E81CF2"/>
    <w:rsid w:val="00ED3DC6"/>
    <w:rsid w:val="00EF17D4"/>
    <w:rsid w:val="00F029B4"/>
    <w:rsid w:val="00F029F4"/>
    <w:rsid w:val="00F149C6"/>
    <w:rsid w:val="00F368E2"/>
    <w:rsid w:val="00F56956"/>
    <w:rsid w:val="00F61A40"/>
    <w:rsid w:val="00F6404D"/>
    <w:rsid w:val="00F77CAF"/>
    <w:rsid w:val="00F77D1B"/>
    <w:rsid w:val="00FD1209"/>
    <w:rsid w:val="00FD66C1"/>
    <w:rsid w:val="00FE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|"/>
  <w14:docId w14:val="0D1E7BCA"/>
  <w15:docId w15:val="{E08060EE-4486-41B0-B3AE-2891C12D1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5401"/>
    <w:rPr>
      <w:rFonts w:ascii="Verdana" w:eastAsia="Times New Roman" w:hAnsi="Verdana" w:cs="Times New Roman"/>
      <w:szCs w:val="24"/>
    </w:rPr>
  </w:style>
  <w:style w:type="paragraph" w:styleId="Heading1">
    <w:name w:val="heading 1"/>
    <w:basedOn w:val="Heading2"/>
    <w:next w:val="Normal"/>
    <w:link w:val="Heading1Char"/>
    <w:qFormat/>
    <w:rsid w:val="00521C91"/>
    <w:pPr>
      <w:numPr>
        <w:numId w:val="3"/>
      </w:numPr>
      <w:outlineLvl w:val="0"/>
    </w:pPr>
    <w:rPr>
      <w:noProof/>
      <w:sz w:val="36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C91"/>
    <w:pPr>
      <w:keepNext/>
      <w:keepLines/>
      <w:numPr>
        <w:numId w:val="1"/>
      </w:numPr>
      <w:pBdr>
        <w:bottom w:val="single" w:sz="12" w:space="1" w:color="244061" w:themeColor="accent1" w:themeShade="80"/>
      </w:pBdr>
      <w:spacing w:after="120"/>
      <w:outlineLvl w:val="1"/>
    </w:pPr>
    <w:rPr>
      <w:rFonts w:eastAsiaTheme="majorEastAsia" w:cs="Arial"/>
      <w:b/>
      <w:bCs/>
      <w:color w:val="365F91" w:themeColor="accent1" w:themeShade="BF"/>
      <w:sz w:val="24"/>
      <w:szCs w:val="22"/>
    </w:rPr>
  </w:style>
  <w:style w:type="paragraph" w:styleId="Heading3">
    <w:name w:val="heading 3"/>
    <w:basedOn w:val="Numberinglevel2"/>
    <w:next w:val="Normal"/>
    <w:link w:val="Heading3Char"/>
    <w:uiPriority w:val="9"/>
    <w:unhideWhenUsed/>
    <w:qFormat/>
    <w:rsid w:val="00483574"/>
    <w:pPr>
      <w:outlineLvl w:val="2"/>
    </w:pPr>
    <w:rPr>
      <w:b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1C91"/>
    <w:rPr>
      <w:rFonts w:ascii="Verdana" w:eastAsiaTheme="majorEastAsia" w:hAnsi="Verdana" w:cs="Arial"/>
      <w:b/>
      <w:bCs/>
      <w:noProof/>
      <w:color w:val="365F91" w:themeColor="accent1" w:themeShade="BF"/>
      <w:sz w:val="36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21C91"/>
    <w:rPr>
      <w:rFonts w:ascii="Verdana" w:eastAsiaTheme="majorEastAsia" w:hAnsi="Verdana" w:cs="Arial"/>
      <w:b/>
      <w:bCs/>
      <w:color w:val="365F91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83574"/>
    <w:rPr>
      <w:rFonts w:ascii="Verdana" w:eastAsia="Times New Roman" w:hAnsi="Verdana" w:cs="Times New Roman"/>
      <w:b/>
      <w:color w:val="365F91" w:themeColor="accent1" w:themeShade="BF"/>
      <w:szCs w:val="24"/>
    </w:rPr>
  </w:style>
  <w:style w:type="table" w:styleId="TableGrid">
    <w:name w:val="Table Grid"/>
    <w:basedOn w:val="TableNormal"/>
    <w:uiPriority w:val="59"/>
    <w:rsid w:val="00AF2C58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C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C5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401"/>
    <w:rPr>
      <w:rFonts w:ascii="Arial" w:eastAsia="Times New Roman" w:hAnsi="Arial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401"/>
    <w:rPr>
      <w:rFonts w:ascii="Arial" w:eastAsia="Times New Roman" w:hAnsi="Arial" w:cs="Times New Roman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3A5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AD23FA"/>
    <w:rPr>
      <w:color w:val="404040" w:themeColor="text1" w:themeTint="BF"/>
      <w:sz w:val="16"/>
      <w:szCs w:val="16"/>
    </w:rPr>
  </w:style>
  <w:style w:type="character" w:customStyle="1" w:styleId="QuoteChar">
    <w:name w:val="Quote Char"/>
    <w:basedOn w:val="DefaultParagraphFont"/>
    <w:link w:val="Quote"/>
    <w:uiPriority w:val="29"/>
    <w:rsid w:val="00AD23FA"/>
    <w:rPr>
      <w:rFonts w:ascii="Verdana" w:eastAsia="Times New Roman" w:hAnsi="Verdana" w:cs="Times New Roman"/>
      <w:color w:val="404040" w:themeColor="text1" w:themeTint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A3933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A3933"/>
    <w:pPr>
      <w:spacing w:after="100"/>
    </w:pPr>
    <w:rPr>
      <w:b/>
      <w:color w:val="404040" w:themeColor="text1" w:themeTint="BF"/>
    </w:rPr>
  </w:style>
  <w:style w:type="paragraph" w:styleId="TOC2">
    <w:name w:val="toc 2"/>
    <w:basedOn w:val="Normal"/>
    <w:next w:val="Normal"/>
    <w:autoRedefine/>
    <w:uiPriority w:val="39"/>
    <w:unhideWhenUsed/>
    <w:rsid w:val="009A3933"/>
    <w:pPr>
      <w:spacing w:after="100"/>
      <w:ind w:left="220"/>
    </w:pPr>
    <w:rPr>
      <w:color w:val="404040" w:themeColor="text1" w:themeTint="BF"/>
      <w:sz w:val="20"/>
    </w:rPr>
  </w:style>
  <w:style w:type="paragraph" w:customStyle="1" w:styleId="Numberinglevel1">
    <w:name w:val="Numbering level 1"/>
    <w:basedOn w:val="Normal"/>
    <w:link w:val="Numberinglevel1Char"/>
    <w:qFormat/>
    <w:rsid w:val="00E45056"/>
    <w:pPr>
      <w:numPr>
        <w:numId w:val="4"/>
      </w:numPr>
    </w:pPr>
    <w:rPr>
      <w:color w:val="404040" w:themeColor="text1" w:themeTint="BF"/>
    </w:rPr>
  </w:style>
  <w:style w:type="paragraph" w:customStyle="1" w:styleId="Numberinglevel2">
    <w:name w:val="Numbering level 2"/>
    <w:basedOn w:val="Numberinglevel1"/>
    <w:link w:val="Numberinglevel2Char"/>
    <w:qFormat/>
    <w:rsid w:val="00521C91"/>
    <w:pPr>
      <w:numPr>
        <w:ilvl w:val="1"/>
        <w:numId w:val="5"/>
      </w:numPr>
    </w:pPr>
  </w:style>
  <w:style w:type="character" w:customStyle="1" w:styleId="Numberinglevel1Char">
    <w:name w:val="Numbering level 1 Char"/>
    <w:basedOn w:val="DefaultParagraphFont"/>
    <w:link w:val="Numberinglevel1"/>
    <w:rsid w:val="00E45056"/>
    <w:rPr>
      <w:rFonts w:ascii="Verdana" w:eastAsia="Times New Roman" w:hAnsi="Verdana" w:cs="Times New Roman"/>
      <w:color w:val="404040" w:themeColor="text1" w:themeTint="BF"/>
      <w:szCs w:val="24"/>
    </w:rPr>
  </w:style>
  <w:style w:type="paragraph" w:customStyle="1" w:styleId="Numberinglevel3">
    <w:name w:val="Numbering level 3"/>
    <w:basedOn w:val="Numberinglevel2"/>
    <w:link w:val="Numberinglevel3Char"/>
    <w:qFormat/>
    <w:rsid w:val="00EF17D4"/>
    <w:pPr>
      <w:numPr>
        <w:ilvl w:val="2"/>
      </w:numPr>
    </w:pPr>
  </w:style>
  <w:style w:type="character" w:customStyle="1" w:styleId="Numberinglevel2Char">
    <w:name w:val="Numbering level 2 Char"/>
    <w:basedOn w:val="Numberinglevel1Char"/>
    <w:link w:val="Numberinglevel2"/>
    <w:rsid w:val="00521C91"/>
    <w:rPr>
      <w:rFonts w:ascii="Verdana" w:eastAsia="Times New Roman" w:hAnsi="Verdana" w:cs="Times New Roman"/>
      <w:color w:val="404040" w:themeColor="text1" w:themeTint="BF"/>
      <w:szCs w:val="24"/>
    </w:rPr>
  </w:style>
  <w:style w:type="character" w:customStyle="1" w:styleId="Numberinglevel3Char">
    <w:name w:val="Numbering level 3 Char"/>
    <w:basedOn w:val="Numberinglevel2Char"/>
    <w:link w:val="Numberinglevel3"/>
    <w:rsid w:val="00EF17D4"/>
    <w:rPr>
      <w:rFonts w:ascii="Verdana" w:eastAsia="Times New Roman" w:hAnsi="Verdana" w:cs="Times New Roman"/>
      <w:color w:val="404040" w:themeColor="text1" w:themeTint="BF"/>
      <w:szCs w:val="24"/>
    </w:rPr>
  </w:style>
  <w:style w:type="character" w:styleId="Strong">
    <w:name w:val="Strong"/>
    <w:basedOn w:val="DefaultParagraphFont"/>
    <w:uiPriority w:val="22"/>
    <w:qFormat/>
    <w:rsid w:val="007F6ADA"/>
    <w:rPr>
      <w:b/>
      <w:bCs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15C9F"/>
    <w:pPr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sz w:val="32"/>
      <w:szCs w:val="3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5019C3"/>
    <w:pPr>
      <w:spacing w:after="100"/>
      <w:ind w:left="440"/>
    </w:pPr>
    <w:rPr>
      <w:sz w:val="20"/>
    </w:rPr>
  </w:style>
  <w:style w:type="paragraph" w:styleId="ListParagraph">
    <w:name w:val="List Paragraph"/>
    <w:basedOn w:val="Normal"/>
    <w:uiPriority w:val="34"/>
    <w:qFormat/>
    <w:rsid w:val="004C7B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../../Change%20Control/Change%20Management%20Knowledge%20Documents/Location%20Knowledge%20Article_V1.3.docx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customXml" Target="../customXml/item3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PROJECTS\HRIS%20Programme\12.%20Support\Reference%20Data\How%20to%20guides\_HOW%20TO%20-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B7C41F40-A0CA-4092-8FC0-372C5926E9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6EF90A-8552-4AAC-ACC9-D0B9BCEAD750}"/>
</file>

<file path=customXml/itemProps3.xml><?xml version="1.0" encoding="utf-8"?>
<ds:datastoreItem xmlns:ds="http://schemas.openxmlformats.org/officeDocument/2006/customXml" ds:itemID="{CE4CA7EF-C61D-4DFC-B740-05D69A36CAD0}"/>
</file>

<file path=customXml/itemProps4.xml><?xml version="1.0" encoding="utf-8"?>
<ds:datastoreItem xmlns:ds="http://schemas.openxmlformats.org/officeDocument/2006/customXml" ds:itemID="{05D5541E-AE9C-4FAB-A1F6-55D301679401}"/>
</file>

<file path=docProps/app.xml><?xml version="1.0" encoding="utf-8"?>
<Properties xmlns="http://schemas.openxmlformats.org/officeDocument/2006/extended-properties" xmlns:vt="http://schemas.openxmlformats.org/officeDocument/2006/docPropsVTypes">
  <Template>_HOW TO - TEMPLATE.dotx</Template>
  <TotalTime>125</TotalTime>
  <Pages>5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 Child</dc:creator>
  <cp:lastModifiedBy>Helen Child</cp:lastModifiedBy>
  <cp:revision>17</cp:revision>
  <cp:lastPrinted>2017-01-04T14:14:00Z</cp:lastPrinted>
  <dcterms:created xsi:type="dcterms:W3CDTF">2021-09-01T10:32:00Z</dcterms:created>
  <dcterms:modified xsi:type="dcterms:W3CDTF">2021-09-01T12:37:00Z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